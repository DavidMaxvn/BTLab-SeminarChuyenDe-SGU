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A987" w14:textId="77777777" w:rsidR="000209A6" w:rsidRDefault="000209A6">
      <w:pPr>
        <w:ind w:firstLine="35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D3FF0" wp14:editId="116A8B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1320800"/>
            <wp:effectExtent l="0" t="0" r="0" b="0"/>
            <wp:wrapSquare wrapText="bothSides" distT="0" distB="0" distL="114300" distR="114300"/>
            <wp:docPr id="17842427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C5588A" w14:textId="15E8285A" w:rsidR="000209A6" w:rsidRDefault="000209A6">
      <w:pPr>
        <w:ind w:firstLine="35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BÁO CÁO</w:t>
      </w:r>
      <w:r w:rsidR="00313043">
        <w:rPr>
          <w:b/>
          <w:sz w:val="72"/>
          <w:szCs w:val="72"/>
        </w:rPr>
        <w:t xml:space="preserve"> </w:t>
      </w:r>
      <w:r w:rsidR="00DD6080">
        <w:rPr>
          <w:b/>
          <w:sz w:val="72"/>
          <w:szCs w:val="72"/>
        </w:rPr>
        <w:t xml:space="preserve">BÀI TẬP LAB </w:t>
      </w:r>
      <w:r w:rsidR="005C2ED5">
        <w:rPr>
          <w:b/>
          <w:sz w:val="72"/>
          <w:szCs w:val="72"/>
        </w:rPr>
        <w:t>7</w:t>
      </w:r>
    </w:p>
    <w:p w14:paraId="6DB1E4AD" w14:textId="77777777" w:rsidR="00035E29" w:rsidRDefault="00035E29" w:rsidP="000A5881">
      <w:pPr>
        <w:ind w:firstLine="357"/>
        <w:jc w:val="center"/>
        <w:rPr>
          <w:b/>
          <w:sz w:val="72"/>
          <w:szCs w:val="72"/>
        </w:rPr>
      </w:pPr>
    </w:p>
    <w:p w14:paraId="50C5F3D5" w14:textId="77777777" w:rsidR="0028552E" w:rsidRDefault="0028552E" w:rsidP="000A5881">
      <w:pPr>
        <w:ind w:firstLine="357"/>
        <w:jc w:val="center"/>
        <w:rPr>
          <w:b/>
          <w:sz w:val="52"/>
          <w:szCs w:val="52"/>
        </w:rPr>
      </w:pPr>
    </w:p>
    <w:p w14:paraId="1EEC3ECD" w14:textId="123C1CB9" w:rsidR="002062E7" w:rsidRDefault="000209A6" w:rsidP="002062E7">
      <w:pPr>
        <w:jc w:val="center"/>
      </w:pPr>
      <w:r w:rsidRPr="00D32C44">
        <w:rPr>
          <w:b/>
          <w:sz w:val="52"/>
          <w:szCs w:val="52"/>
        </w:rPr>
        <w:t xml:space="preserve">Môn </w:t>
      </w:r>
      <w:proofErr w:type="spellStart"/>
      <w:proofErr w:type="gramStart"/>
      <w:r w:rsidRPr="00D32C44">
        <w:rPr>
          <w:b/>
          <w:sz w:val="52"/>
          <w:szCs w:val="52"/>
        </w:rPr>
        <w:t>học</w:t>
      </w:r>
      <w:proofErr w:type="spellEnd"/>
      <w:r w:rsidRPr="00D32C44">
        <w:rPr>
          <w:b/>
          <w:sz w:val="52"/>
          <w:szCs w:val="52"/>
        </w:rPr>
        <w:t xml:space="preserve"> :</w:t>
      </w:r>
      <w:proofErr w:type="gramEnd"/>
      <w:r w:rsidRPr="00D32C44">
        <w:rPr>
          <w:b/>
          <w:sz w:val="52"/>
          <w:szCs w:val="52"/>
        </w:rPr>
        <w:t xml:space="preserve"> </w:t>
      </w:r>
      <w:r w:rsidR="007C1210">
        <w:rPr>
          <w:b/>
          <w:bCs/>
          <w:sz w:val="52"/>
          <w:szCs w:val="52"/>
        </w:rPr>
        <w:t>Semi</w:t>
      </w:r>
      <w:r w:rsidR="00F532B6">
        <w:rPr>
          <w:b/>
          <w:bCs/>
          <w:sz w:val="52"/>
          <w:szCs w:val="52"/>
        </w:rPr>
        <w:t xml:space="preserve">nar </w:t>
      </w:r>
      <w:proofErr w:type="spellStart"/>
      <w:r w:rsidR="00F532B6">
        <w:rPr>
          <w:b/>
          <w:bCs/>
          <w:sz w:val="52"/>
          <w:szCs w:val="52"/>
        </w:rPr>
        <w:t>chuyên</w:t>
      </w:r>
      <w:proofErr w:type="spellEnd"/>
      <w:r w:rsidR="00F532B6">
        <w:rPr>
          <w:b/>
          <w:bCs/>
          <w:sz w:val="52"/>
          <w:szCs w:val="52"/>
        </w:rPr>
        <w:t xml:space="preserve"> </w:t>
      </w:r>
      <w:proofErr w:type="spellStart"/>
      <w:r w:rsidR="00F532B6">
        <w:rPr>
          <w:b/>
          <w:bCs/>
          <w:sz w:val="52"/>
          <w:szCs w:val="52"/>
        </w:rPr>
        <w:t>đề</w:t>
      </w:r>
      <w:proofErr w:type="spellEnd"/>
    </w:p>
    <w:p w14:paraId="6E8CE59A" w14:textId="77777777" w:rsidR="00690B23" w:rsidRPr="00690B23" w:rsidRDefault="000209A6" w:rsidP="00690B23">
      <w:pPr>
        <w:jc w:val="center"/>
        <w:rPr>
          <w:b/>
          <w:bCs/>
          <w:color w:val="000000" w:themeColor="text1"/>
          <w:sz w:val="48"/>
          <w:szCs w:val="48"/>
        </w:rPr>
      </w:pPr>
      <w:r>
        <w:rPr>
          <w:b/>
          <w:sz w:val="48"/>
          <w:szCs w:val="48"/>
        </w:rPr>
        <w:t xml:space="preserve">ĐỀ TÀI: </w:t>
      </w:r>
      <w:r w:rsidR="00690B23" w:rsidRPr="00690B23">
        <w:rPr>
          <w:b/>
          <w:bCs/>
          <w:color w:val="000000" w:themeColor="text1"/>
          <w:sz w:val="48"/>
          <w:szCs w:val="48"/>
        </w:rPr>
        <w:t>PHÂN TÍCH DỰ ÁN MICROSERVICE</w:t>
      </w:r>
    </w:p>
    <w:p w14:paraId="4933F741" w14:textId="2E512647" w:rsidR="00BE5707" w:rsidRPr="00BE5707" w:rsidRDefault="00690B23" w:rsidP="00690B23">
      <w:pPr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 w:rsidRPr="00690B23">
        <w:rPr>
          <w:b/>
          <w:bCs/>
          <w:color w:val="000000" w:themeColor="text1"/>
          <w:sz w:val="48"/>
          <w:szCs w:val="48"/>
        </w:rPr>
        <w:t>VỀ WEBSITE THƯƠNG MẠI ĐIỆN TỬ</w:t>
      </w:r>
    </w:p>
    <w:p w14:paraId="4879CEE3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79E54250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59A82929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358C55BD" w14:textId="5FCD56F9" w:rsidR="000209A6" w:rsidRPr="00B26DDF" w:rsidRDefault="00B26DDF" w:rsidP="003A21DF">
      <w:pPr>
        <w:ind w:firstLine="714"/>
        <w:rPr>
          <w:b/>
          <w:sz w:val="36"/>
          <w:szCs w:val="36"/>
        </w:rPr>
      </w:pPr>
      <w:proofErr w:type="spellStart"/>
      <w:r w:rsidRPr="00B26DDF">
        <w:rPr>
          <w:b/>
          <w:sz w:val="36"/>
          <w:szCs w:val="36"/>
        </w:rPr>
        <w:t>Giảng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viên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hướng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dẫn</w:t>
      </w:r>
      <w:proofErr w:type="spellEnd"/>
      <w:r w:rsidRPr="00B26DDF">
        <w:rPr>
          <w:b/>
          <w:sz w:val="36"/>
          <w:szCs w:val="36"/>
        </w:rPr>
        <w:t>:</w:t>
      </w:r>
      <w:r w:rsidR="003A21DF">
        <w:rPr>
          <w:b/>
          <w:sz w:val="36"/>
          <w:szCs w:val="36"/>
        </w:rPr>
        <w:tab/>
      </w:r>
      <w:r w:rsidR="003A21DF">
        <w:rPr>
          <w:b/>
          <w:sz w:val="36"/>
          <w:szCs w:val="36"/>
        </w:rPr>
        <w:tab/>
      </w:r>
      <w:proofErr w:type="spellStart"/>
      <w:r w:rsidR="0090121B">
        <w:rPr>
          <w:b/>
          <w:sz w:val="36"/>
          <w:szCs w:val="36"/>
        </w:rPr>
        <w:t>Đỗ</w:t>
      </w:r>
      <w:proofErr w:type="spellEnd"/>
      <w:r w:rsidR="0090121B">
        <w:rPr>
          <w:b/>
          <w:sz w:val="36"/>
          <w:szCs w:val="36"/>
        </w:rPr>
        <w:t xml:space="preserve"> Như Tài</w:t>
      </w:r>
    </w:p>
    <w:p w14:paraId="63C1F49F" w14:textId="7CC24C91" w:rsidR="000209A6" w:rsidRDefault="000209A6">
      <w:pPr>
        <w:ind w:left="714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Lớp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 </w:t>
      </w:r>
      <w:r>
        <w:rPr>
          <w:b/>
          <w:sz w:val="32"/>
          <w:szCs w:val="32"/>
        </w:rPr>
        <w:t xml:space="preserve">DCT122C3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</w:t>
      </w:r>
      <w:r>
        <w:rPr>
          <w:b/>
          <w:sz w:val="32"/>
          <w:szCs w:val="32"/>
        </w:rPr>
        <w:t xml:space="preserve"> </w:t>
      </w:r>
    </w:p>
    <w:p w14:paraId="7C5752AC" w14:textId="7111DCBD" w:rsidR="000209A6" w:rsidRDefault="000209A6" w:rsidP="002062E7">
      <w:pPr>
        <w:ind w:left="71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Sinh </w:t>
      </w:r>
      <w:proofErr w:type="spellStart"/>
      <w:r>
        <w:rPr>
          <w:b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  <w:t xml:space="preserve"> </w:t>
      </w:r>
      <w:r w:rsidR="00CE56BB">
        <w:rPr>
          <w:b/>
          <w:sz w:val="32"/>
          <w:szCs w:val="32"/>
        </w:rPr>
        <w:t>Lê Song Nhật Quyền</w:t>
      </w:r>
      <w:r>
        <w:rPr>
          <w:b/>
          <w:sz w:val="32"/>
          <w:szCs w:val="32"/>
        </w:rPr>
        <w:t xml:space="preserve"> </w:t>
      </w:r>
      <w:r w:rsidR="002062E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31224111</w:t>
      </w:r>
      <w:r w:rsidR="00CE56BB">
        <w:rPr>
          <w:b/>
          <w:sz w:val="32"/>
          <w:szCs w:val="32"/>
        </w:rPr>
        <w:t>74</w:t>
      </w:r>
    </w:p>
    <w:p w14:paraId="1BE0AB4D" w14:textId="4D35B02E" w:rsidR="002062E7" w:rsidRDefault="0035495D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="00FD7E93">
        <w:rPr>
          <w:b/>
          <w:sz w:val="32"/>
          <w:szCs w:val="32"/>
        </w:rPr>
        <w:t>Hồ</w:t>
      </w:r>
      <w:proofErr w:type="spellEnd"/>
      <w:r w:rsidR="00FD7E93">
        <w:rPr>
          <w:b/>
          <w:sz w:val="32"/>
          <w:szCs w:val="32"/>
        </w:rPr>
        <w:t xml:space="preserve"> Thái Vũ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>–</w:t>
      </w:r>
      <w:proofErr w:type="gramEnd"/>
      <w:r w:rsidR="00D46AE4">
        <w:rPr>
          <w:b/>
          <w:sz w:val="32"/>
          <w:szCs w:val="32"/>
        </w:rPr>
        <w:t xml:space="preserve"> </w:t>
      </w:r>
      <w:r w:rsidR="00FD7E93">
        <w:rPr>
          <w:b/>
          <w:sz w:val="32"/>
          <w:szCs w:val="32"/>
        </w:rPr>
        <w:t>3122411251</w:t>
      </w:r>
    </w:p>
    <w:p w14:paraId="3739EFD3" w14:textId="11CCA6C0" w:rsidR="00FD7E93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Trần</w:t>
      </w:r>
      <w:proofErr w:type="spellEnd"/>
      <w:r>
        <w:rPr>
          <w:b/>
          <w:sz w:val="32"/>
          <w:szCs w:val="32"/>
        </w:rPr>
        <w:t xml:space="preserve"> Minh Trí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 w:rsidR="00671F47">
        <w:rPr>
          <w:b/>
          <w:sz w:val="32"/>
          <w:szCs w:val="32"/>
        </w:rPr>
        <w:t>–</w:t>
      </w:r>
      <w:proofErr w:type="gramEnd"/>
      <w:r w:rsidR="00671F4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3122411222</w:t>
      </w:r>
    </w:p>
    <w:p w14:paraId="51208A17" w14:textId="04365296" w:rsidR="0047755A" w:rsidRPr="00D32C44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Nguyễn Lê Nhật Minh</w:t>
      </w:r>
      <w:r w:rsidR="00671F4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>3122411125</w:t>
      </w:r>
    </w:p>
    <w:p w14:paraId="3D0B7BC8" w14:textId="77777777" w:rsidR="000209A6" w:rsidRDefault="000209A6">
      <w:pPr>
        <w:ind w:left="714"/>
        <w:jc w:val="center"/>
        <w:rPr>
          <w:color w:val="000000"/>
          <w:sz w:val="28"/>
          <w:szCs w:val="28"/>
        </w:rPr>
      </w:pPr>
    </w:p>
    <w:p w14:paraId="7C9885B0" w14:textId="77777777" w:rsidR="000209A6" w:rsidRDefault="000209A6" w:rsidP="000A5881">
      <w:pPr>
        <w:rPr>
          <w:color w:val="000000"/>
          <w:sz w:val="28"/>
          <w:szCs w:val="28"/>
        </w:rPr>
      </w:pPr>
    </w:p>
    <w:p w14:paraId="0807A0ED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62F9A11A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32B71BB1" w14:textId="77777777" w:rsidR="00D02771" w:rsidRDefault="00D02771" w:rsidP="00A94018">
      <w:pPr>
        <w:rPr>
          <w:color w:val="000000"/>
          <w:sz w:val="28"/>
          <w:szCs w:val="28"/>
        </w:rPr>
      </w:pPr>
    </w:p>
    <w:p w14:paraId="74C69B98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3AF10B66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2473F9C7" w14:textId="0FDA7924" w:rsidR="00492687" w:rsidRPr="001E4006" w:rsidRDefault="000209A6" w:rsidP="001E4006">
      <w:pPr>
        <w:ind w:left="71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Thành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Hồ</w:t>
      </w:r>
      <w:proofErr w:type="spellEnd"/>
      <w:r>
        <w:rPr>
          <w:color w:val="000000"/>
          <w:sz w:val="28"/>
          <w:szCs w:val="28"/>
        </w:rPr>
        <w:t xml:space="preserve"> Chí Minh, </w:t>
      </w:r>
      <w:proofErr w:type="spellStart"/>
      <w:r>
        <w:rPr>
          <w:color w:val="000000"/>
          <w:sz w:val="28"/>
          <w:szCs w:val="28"/>
        </w:rPr>
        <w:t>tháng</w:t>
      </w:r>
      <w:proofErr w:type="spellEnd"/>
      <w:r>
        <w:rPr>
          <w:color w:val="000000"/>
          <w:sz w:val="28"/>
          <w:szCs w:val="28"/>
        </w:rPr>
        <w:t xml:space="preserve"> </w:t>
      </w:r>
      <w:r w:rsidR="00D02771">
        <w:rPr>
          <w:color w:val="000000"/>
          <w:sz w:val="28"/>
          <w:szCs w:val="28"/>
        </w:rPr>
        <w:t>3</w:t>
      </w:r>
      <w:r w:rsidR="00EE555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</w:t>
      </w:r>
      <w:bookmarkStart w:id="0" w:name="_Toc195898488"/>
      <w:bookmarkStart w:id="1" w:name="_Toc195898528"/>
      <w:r w:rsidR="009613E9">
        <w:rPr>
          <w:color w:val="000000"/>
          <w:sz w:val="28"/>
          <w:szCs w:val="28"/>
        </w:rPr>
        <w:t>6</w:t>
      </w:r>
      <w:r w:rsidR="00A326FC">
        <w:rPr>
          <w:rFonts w:asciiTheme="majorHAnsi" w:hAnsiTheme="majorHAnsi" w:cstheme="majorHAnsi"/>
          <w:bCs/>
          <w:noProof/>
          <w:sz w:val="48"/>
          <w:szCs w:val="48"/>
        </w:rPr>
        <w:br w:type="page"/>
      </w:r>
    </w:p>
    <w:sdt>
      <w:sdtPr>
        <w:rPr>
          <w:rFonts w:ascii="Times New Roman" w:eastAsia="Times New Roman" w:hAnsi="Times New Roman" w:cstheme="majorHAnsi"/>
          <w:b/>
          <w:bCs/>
          <w:color w:val="auto"/>
          <w:sz w:val="28"/>
          <w:szCs w:val="28"/>
        </w:rPr>
        <w:id w:val="456147755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p w14:paraId="6C74D4B0" w14:textId="537CF6D8" w:rsidR="00DB03C3" w:rsidRPr="00CD3972" w:rsidRDefault="009A4E16" w:rsidP="009A4E16">
          <w:pPr>
            <w:pStyle w:val="TOCHeading"/>
            <w:jc w:val="center"/>
            <w:rPr>
              <w:rFonts w:cstheme="majorHAnsi"/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CD3972">
            <w:rPr>
              <w:rFonts w:cstheme="majorHAnsi"/>
              <w:b/>
              <w:bCs/>
              <w:color w:val="000000" w:themeColor="text1"/>
              <w:sz w:val="28"/>
              <w:szCs w:val="28"/>
            </w:rPr>
            <w:t>Mục</w:t>
          </w:r>
          <w:proofErr w:type="spellEnd"/>
          <w:r w:rsidRPr="00CD3972">
            <w:rPr>
              <w:rFonts w:cstheme="majorHAnsi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CD3972">
            <w:rPr>
              <w:rFonts w:cstheme="majorHAnsi"/>
              <w:b/>
              <w:bCs/>
              <w:color w:val="000000" w:themeColor="text1"/>
              <w:sz w:val="28"/>
              <w:szCs w:val="28"/>
            </w:rPr>
            <w:t>Lục</w:t>
          </w:r>
          <w:proofErr w:type="spellEnd"/>
        </w:p>
        <w:p w14:paraId="3086A40D" w14:textId="050E3CC8" w:rsidR="00CD3972" w:rsidRPr="00CD3972" w:rsidRDefault="00DB03C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r w:rsidRPr="00CD3972">
            <w:rPr>
              <w:rFonts w:asciiTheme="majorHAnsi" w:hAnsiTheme="majorHAnsi" w:cstheme="majorHAnsi"/>
              <w:b/>
              <w:bCs/>
              <w:sz w:val="26"/>
              <w:szCs w:val="26"/>
            </w:rPr>
            <w:fldChar w:fldCharType="begin"/>
          </w:r>
          <w:r w:rsidRPr="00CD3972">
            <w:rPr>
              <w:rFonts w:asciiTheme="majorHAnsi" w:hAnsiTheme="majorHAnsi" w:cstheme="majorHAnsi"/>
              <w:b/>
              <w:bCs/>
              <w:sz w:val="26"/>
              <w:szCs w:val="26"/>
            </w:rPr>
            <w:instrText xml:space="preserve"> TOC \o "1-3" \h \z \u </w:instrText>
          </w:r>
          <w:r w:rsidRPr="00CD3972">
            <w:rPr>
              <w:rFonts w:asciiTheme="majorHAnsi" w:hAnsiTheme="majorHAnsi" w:cstheme="majorHAnsi"/>
              <w:b/>
              <w:bCs/>
              <w:sz w:val="26"/>
              <w:szCs w:val="26"/>
            </w:rPr>
            <w:fldChar w:fldCharType="separate"/>
          </w:r>
          <w:hyperlink w:anchor="_Toc226662832" w:history="1">
            <w:r w:rsidR="00CD3972"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 Mở đầu và bối cảnh đề tài</w:t>
            </w:r>
            <w:r w:rsidR="00CD3972" w:rsidRPr="00CD3972">
              <w:rPr>
                <w:noProof/>
                <w:webHidden/>
                <w:sz w:val="26"/>
                <w:szCs w:val="26"/>
              </w:rPr>
              <w:tab/>
            </w:r>
            <w:r w:rsidR="00CD3972"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="00CD3972" w:rsidRPr="00CD3972">
              <w:rPr>
                <w:noProof/>
                <w:webHidden/>
                <w:sz w:val="26"/>
                <w:szCs w:val="26"/>
              </w:rPr>
              <w:instrText xml:space="preserve"> PAGEREF _Toc226662832 \h </w:instrText>
            </w:r>
            <w:r w:rsidR="00CD3972" w:rsidRPr="00CD3972">
              <w:rPr>
                <w:noProof/>
                <w:webHidden/>
                <w:sz w:val="26"/>
                <w:szCs w:val="26"/>
              </w:rPr>
            </w:r>
            <w:r w:rsidR="00CD3972"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CD3972" w:rsidRPr="00CD3972">
              <w:rPr>
                <w:noProof/>
                <w:webHidden/>
                <w:sz w:val="26"/>
                <w:szCs w:val="26"/>
              </w:rPr>
              <w:t>4</w:t>
            </w:r>
            <w:r w:rsidR="00CD3972"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505998" w14:textId="0C37B1AD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3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2. Mục tiêu và phương pháp luận phân tích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_Toc226662833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4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89F202" w14:textId="78343BBA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4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3. Tổng quan dự án và kiến trúc microservice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_Toc226662834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5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16361B" w14:textId="7E3084F3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5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3.1. Bảng tóm tắt vai trò các service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_Toc226662835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6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267B8E" w14:textId="31469E6F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6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3.2. Hình minh họa kiến trúc tổng thể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_Toc226662836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7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5ED6F1" w14:textId="05D40A47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7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4. Phân tích tính năng chính của website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_Toc226662837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8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68CC04" w14:textId="7C42F5CA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8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4.1. Chức năng phía người dùng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_Toc226662838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8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7A7F2" w14:textId="305EBC4F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39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4.2. Chức năng phía quản trị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_Toc226662839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9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A2B75E" w14:textId="4BC3332D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0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5. Phân tích frontend ReactJS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_Toc226662840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9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6183CA" w14:textId="00501EBE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1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5.1. Cấu trúc và vai trò các file chính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_Toc226662841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10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09B2C7" w14:textId="5BE43318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2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5.2. Phân tích các điểm mạnh của frontend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_Toc226662842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11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1C4054" w14:textId="124FE148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3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5.3. Quan sát kỹ thuật từ mã nguồn frontend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_Toc226662843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12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DCADA8" w14:textId="2A0733E5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4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 Phân tích backend Spring Boot microservices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_Toc226662844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12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FF0064" w14:textId="5437C43F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5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6.1. Phân tích luồng đặt hàng – trục nghiệp vụ trung tâm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_Toc226662845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13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BEC78E" w14:textId="4C01D17B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6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6.2. Tích hợp service-to-service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_Toc226662846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13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FA7A82" w14:textId="0BC04030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7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6.3. Xác thực người dùng bằng JWT và Redis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_Toc226662847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13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3ACAF5" w14:textId="4C409007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8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6.4. Quản lý sản phẩm và tồn kho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_Toc226662848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14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88EB0D" w14:textId="788C5C6D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49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6.5. Notification và Payment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_Toc226662849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14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AE2798" w14:textId="3769C00D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0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 Nguyên lý hoạt động theo ba mức: ý tưởng – luận lý – vật lý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_Toc226662850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15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31ABD7" w14:textId="75646F90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1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7.1. Luồng đặt hàng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_Toc226662851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15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9A24BB" w14:textId="37437512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2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7.2. Luồng đăng nhập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_Toc226662852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15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7FFAAA" w14:textId="371E1F3C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3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7.3. Luồng quản lý sản phẩm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_Toc226662853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16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C038B4" w14:textId="54625291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4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7.4. Luồng thanh toán VNPay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_Toc226662854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16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4C2F47" w14:textId="209B0626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5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7.5. Tổng hợp giá trị của mô hình ba mức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_Toc226662855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16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BE8120" w14:textId="37A9EC20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6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8. Phân tích hình ảnh kiến trúc và luồng dữ liệu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_Toc226662856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17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6C634C" w14:textId="4816C1A6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7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9. Đánh giá ưu điểm, hạn chế và hướng phát triển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_Toc226662857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19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2A16B4" w14:textId="74FD0C49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8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9.1. Ưu điểm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_Toc226662858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19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B5C4CB" w14:textId="1F8F77C5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59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9.2. Hạn chế quan sát được từ mã nguồn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_Toc226662859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19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4B6B93" w14:textId="3A20F2BF" w:rsidR="00CD3972" w:rsidRPr="00CD3972" w:rsidRDefault="00CD397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60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9.3. Hướng phát triển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_Toc226662860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20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6AB959" w14:textId="2334B5CF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61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10. Kết luận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_Toc226662861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20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556817" w14:textId="12137FBC" w:rsidR="00CD3972" w:rsidRPr="00CD3972" w:rsidRDefault="00CD397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6662862" w:history="1">
            <w:r w:rsidRPr="00CD3972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Phụ lục A. Danh sách file trọng tâm đã được sử dụng để phân tích</w:t>
            </w:r>
            <w:r w:rsidRPr="00CD3972">
              <w:rPr>
                <w:noProof/>
                <w:webHidden/>
                <w:sz w:val="26"/>
                <w:szCs w:val="26"/>
              </w:rPr>
              <w:tab/>
            </w:r>
            <w:r w:rsidRPr="00CD39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CD3972">
              <w:rPr>
                <w:noProof/>
                <w:webHidden/>
                <w:sz w:val="26"/>
                <w:szCs w:val="26"/>
              </w:rPr>
              <w:instrText xml:space="preserve"> PAGEREF _Toc226662862 \h </w:instrText>
            </w:r>
            <w:r w:rsidRPr="00CD3972">
              <w:rPr>
                <w:noProof/>
                <w:webHidden/>
                <w:sz w:val="26"/>
                <w:szCs w:val="26"/>
              </w:rPr>
            </w:r>
            <w:r w:rsidRPr="00CD39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D3972">
              <w:rPr>
                <w:noProof/>
                <w:webHidden/>
                <w:sz w:val="26"/>
                <w:szCs w:val="26"/>
              </w:rPr>
              <w:t>21</w:t>
            </w:r>
            <w:r w:rsidRPr="00CD39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047E4" w14:textId="3987359D" w:rsidR="00DB03C3" w:rsidRDefault="00DB03C3">
          <w:r w:rsidRPr="00CD3972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0"/>
    <w:bookmarkEnd w:id="1"/>
    <w:p w14:paraId="15990B7C" w14:textId="77777777" w:rsidR="00AC1666" w:rsidRDefault="00AC1666" w:rsidP="00AC166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BẢNG PHÂN CÔNG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VIỆC CỦA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307"/>
        <w:gridCol w:w="2925"/>
        <w:gridCol w:w="1525"/>
      </w:tblGrid>
      <w:tr w:rsidR="00AC1666" w:rsidRPr="001B1B1E" w14:paraId="353163C5" w14:textId="77777777" w:rsidTr="009C5905">
        <w:tc>
          <w:tcPr>
            <w:tcW w:w="2593" w:type="dxa"/>
          </w:tcPr>
          <w:p w14:paraId="2B5A3F22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r w:rsidRPr="001B1B1E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307" w:type="dxa"/>
          </w:tcPr>
          <w:p w14:paraId="4034BFD6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B1B1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5" w:type="dxa"/>
          </w:tcPr>
          <w:p w14:paraId="42B04F55" w14:textId="77777777" w:rsidR="00AC1666" w:rsidRPr="001342E4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25" w:type="dxa"/>
          </w:tcPr>
          <w:p w14:paraId="00E03A83" w14:textId="77777777" w:rsidR="00AC1666" w:rsidRPr="007415F9" w:rsidRDefault="00AC1666" w:rsidP="009A4E1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AC1666" w:rsidRPr="001B1B1E" w14:paraId="2CBF2D81" w14:textId="77777777" w:rsidTr="009C5905">
        <w:tc>
          <w:tcPr>
            <w:tcW w:w="2593" w:type="dxa"/>
          </w:tcPr>
          <w:p w14:paraId="42CD4E8A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3122411174</w:t>
            </w:r>
          </w:p>
        </w:tc>
        <w:tc>
          <w:tcPr>
            <w:tcW w:w="2307" w:type="dxa"/>
          </w:tcPr>
          <w:p w14:paraId="594ADE88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Lê Song Nhật Quyền</w:t>
            </w:r>
          </w:p>
        </w:tc>
        <w:tc>
          <w:tcPr>
            <w:tcW w:w="2925" w:type="dxa"/>
          </w:tcPr>
          <w:p w14:paraId="1EFBB4FF" w14:textId="77777777" w:rsidR="00701B82" w:rsidRDefault="005240ED" w:rsidP="00FC5D91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frontend ReactJS</w:t>
            </w:r>
          </w:p>
          <w:p w14:paraId="6C56347E" w14:textId="3C0906B6" w:rsidR="005240ED" w:rsidRPr="00586761" w:rsidRDefault="005240ED" w:rsidP="00FC5D91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backend Spring Boot microservices</w:t>
            </w:r>
          </w:p>
        </w:tc>
        <w:tc>
          <w:tcPr>
            <w:tcW w:w="1525" w:type="dxa"/>
          </w:tcPr>
          <w:p w14:paraId="4228A7EE" w14:textId="77777777" w:rsidR="00AC1666" w:rsidRPr="001342E4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5240ED" w:rsidRPr="001B1B1E" w14:paraId="1AD7058A" w14:textId="77777777" w:rsidTr="009C5905">
        <w:tc>
          <w:tcPr>
            <w:tcW w:w="2593" w:type="dxa"/>
          </w:tcPr>
          <w:p w14:paraId="3D4171C0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r w:rsidRPr="00D92D36">
              <w:rPr>
                <w:sz w:val="26"/>
                <w:szCs w:val="26"/>
              </w:rPr>
              <w:t>3122411125</w:t>
            </w:r>
          </w:p>
        </w:tc>
        <w:tc>
          <w:tcPr>
            <w:tcW w:w="2307" w:type="dxa"/>
          </w:tcPr>
          <w:p w14:paraId="12B59BF5" w14:textId="77777777" w:rsidR="005240ED" w:rsidRPr="009649C5" w:rsidRDefault="005240ED" w:rsidP="005240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Lê Nhật Minh</w:t>
            </w:r>
          </w:p>
        </w:tc>
        <w:tc>
          <w:tcPr>
            <w:tcW w:w="2925" w:type="dxa"/>
          </w:tcPr>
          <w:p w14:paraId="7DB1D9E2" w14:textId="77777777" w:rsidR="005240ED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frontend ReactJS</w:t>
            </w:r>
          </w:p>
          <w:p w14:paraId="5C2CCB3C" w14:textId="2B00A631" w:rsidR="005240ED" w:rsidRPr="00A6259D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backend Spring Boot microservices</w:t>
            </w:r>
          </w:p>
        </w:tc>
        <w:tc>
          <w:tcPr>
            <w:tcW w:w="1525" w:type="dxa"/>
          </w:tcPr>
          <w:p w14:paraId="3D7DB6B5" w14:textId="77777777" w:rsidR="005240ED" w:rsidRDefault="005240ED" w:rsidP="005240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5240ED" w:rsidRPr="001B1B1E" w14:paraId="24DE5025" w14:textId="77777777" w:rsidTr="009C5905">
        <w:tc>
          <w:tcPr>
            <w:tcW w:w="2593" w:type="dxa"/>
          </w:tcPr>
          <w:p w14:paraId="45FC330F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3122411251</w:t>
            </w:r>
          </w:p>
        </w:tc>
        <w:tc>
          <w:tcPr>
            <w:tcW w:w="2307" w:type="dxa"/>
          </w:tcPr>
          <w:p w14:paraId="773F9B91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Hồ</w:t>
            </w:r>
            <w:proofErr w:type="spellEnd"/>
            <w:r w:rsidRPr="001B1B1E">
              <w:rPr>
                <w:sz w:val="26"/>
                <w:szCs w:val="26"/>
              </w:rPr>
              <w:t xml:space="preserve"> Thái Vũ</w:t>
            </w:r>
          </w:p>
        </w:tc>
        <w:tc>
          <w:tcPr>
            <w:tcW w:w="2925" w:type="dxa"/>
          </w:tcPr>
          <w:p w14:paraId="08D18841" w14:textId="77777777" w:rsidR="005240ED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frontend ReactJS</w:t>
            </w:r>
          </w:p>
          <w:p w14:paraId="5E3FF0B3" w14:textId="6964D8A3" w:rsidR="005240ED" w:rsidRPr="00AB6D13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backend Spring Boot microservices</w:t>
            </w:r>
          </w:p>
        </w:tc>
        <w:tc>
          <w:tcPr>
            <w:tcW w:w="1525" w:type="dxa"/>
          </w:tcPr>
          <w:p w14:paraId="5601F9F0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5240ED" w:rsidRPr="001B1B1E" w14:paraId="484215CD" w14:textId="77777777" w:rsidTr="009C5905">
        <w:trPr>
          <w:trHeight w:val="548"/>
        </w:trPr>
        <w:tc>
          <w:tcPr>
            <w:tcW w:w="2593" w:type="dxa"/>
          </w:tcPr>
          <w:p w14:paraId="7FB55AC1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3122411222</w:t>
            </w:r>
          </w:p>
        </w:tc>
        <w:tc>
          <w:tcPr>
            <w:tcW w:w="2307" w:type="dxa"/>
          </w:tcPr>
          <w:p w14:paraId="6B678A9B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Trần</w:t>
            </w:r>
            <w:proofErr w:type="spellEnd"/>
            <w:r w:rsidRPr="001B1B1E">
              <w:rPr>
                <w:sz w:val="26"/>
                <w:szCs w:val="26"/>
              </w:rPr>
              <w:t xml:space="preserve"> Minh Trí</w:t>
            </w:r>
          </w:p>
        </w:tc>
        <w:tc>
          <w:tcPr>
            <w:tcW w:w="2925" w:type="dxa"/>
          </w:tcPr>
          <w:p w14:paraId="5FCB7F96" w14:textId="77777777" w:rsidR="005240ED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frontend ReactJS</w:t>
            </w:r>
          </w:p>
          <w:p w14:paraId="7E3D5D1B" w14:textId="1CEA8FD6" w:rsidR="005240ED" w:rsidRPr="00D3711F" w:rsidRDefault="005240ED" w:rsidP="005240ED">
            <w:pPr>
              <w:rPr>
                <w:sz w:val="26"/>
                <w:szCs w:val="26"/>
              </w:rPr>
            </w:pPr>
            <w:proofErr w:type="spellStart"/>
            <w:r w:rsidRPr="005240ED">
              <w:rPr>
                <w:sz w:val="26"/>
                <w:szCs w:val="26"/>
              </w:rPr>
              <w:t>Phân</w:t>
            </w:r>
            <w:proofErr w:type="spellEnd"/>
            <w:r w:rsidRPr="005240ED">
              <w:rPr>
                <w:sz w:val="26"/>
                <w:szCs w:val="26"/>
              </w:rPr>
              <w:t xml:space="preserve"> </w:t>
            </w:r>
            <w:proofErr w:type="spellStart"/>
            <w:r w:rsidRPr="005240ED">
              <w:rPr>
                <w:sz w:val="26"/>
                <w:szCs w:val="26"/>
              </w:rPr>
              <w:t>tích</w:t>
            </w:r>
            <w:proofErr w:type="spellEnd"/>
            <w:r w:rsidRPr="005240ED">
              <w:rPr>
                <w:sz w:val="26"/>
                <w:szCs w:val="26"/>
              </w:rPr>
              <w:t xml:space="preserve"> backend Spring Boot microservices</w:t>
            </w:r>
          </w:p>
        </w:tc>
        <w:tc>
          <w:tcPr>
            <w:tcW w:w="1525" w:type="dxa"/>
          </w:tcPr>
          <w:p w14:paraId="1329DE4E" w14:textId="77777777" w:rsidR="005240ED" w:rsidRPr="001B1B1E" w:rsidRDefault="005240ED" w:rsidP="005240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060479FA" w14:textId="7B844265" w:rsidR="003467F7" w:rsidRDefault="003467F7" w:rsidP="003467F7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4412125" w14:textId="77777777" w:rsidR="008030F1" w:rsidRDefault="00CC06B2" w:rsidP="008030F1">
      <w:pPr>
        <w:pStyle w:val="TitleVN"/>
      </w:pPr>
      <w:r w:rsidRPr="004E001F">
        <w:rPr>
          <w:rFonts w:asciiTheme="majorHAnsi" w:hAnsiTheme="majorHAnsi" w:cstheme="majorHAnsi"/>
          <w:szCs w:val="40"/>
        </w:rPr>
        <w:br w:type="page"/>
      </w:r>
      <w:r w:rsidR="00D922EC" w:rsidRPr="00D922EC">
        <w:rPr>
          <w:rFonts w:asciiTheme="majorHAnsi" w:hAnsiTheme="majorHAnsi" w:cstheme="majorHAnsi"/>
          <w:szCs w:val="40"/>
        </w:rPr>
        <w:lastRenderedPageBreak/>
        <w:t xml:space="preserve"> </w:t>
      </w:r>
      <w:r w:rsidR="008030F1">
        <w:t>BÁO CÁO CUỐI KÌ</w:t>
      </w:r>
      <w:r w:rsidR="008030F1">
        <w:br/>
        <w:t>BÀI 7: PHÂN TÍCH DỰ ÁN MICROSERVICE</w:t>
      </w:r>
      <w:r w:rsidR="008030F1">
        <w:br/>
        <w:t>VỀ WEBSITE THƯƠNG MẠI ĐIỆN TỬ</w:t>
      </w:r>
    </w:p>
    <w:p w14:paraId="41A15A57" w14:textId="77777777" w:rsidR="008030F1" w:rsidRDefault="008030F1" w:rsidP="008030F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8030F1" w14:paraId="36DB3184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38389" w14:textId="77777777" w:rsidR="008030F1" w:rsidRDefault="008030F1" w:rsidP="006D29B8">
            <w:pPr>
              <w:pStyle w:val="BoxText"/>
            </w:pPr>
            <w:r>
              <w:rPr>
                <w:b/>
              </w:rPr>
              <w:t>Môn/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</w:p>
        </w:tc>
        <w:tc>
          <w:tcPr>
            <w:tcW w:w="481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A06FF" w14:textId="77777777" w:rsidR="008030F1" w:rsidRDefault="008030F1" w:rsidP="006D29B8">
            <w:pPr>
              <w:pStyle w:val="BoxText"/>
            </w:pPr>
            <w:proofErr w:type="spellStart"/>
            <w:r>
              <w:t>Bài</w:t>
            </w:r>
            <w:proofErr w:type="spellEnd"/>
            <w:r>
              <w:t xml:space="preserve"> 7 – Seminar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</w:tr>
      <w:tr w:rsidR="008030F1" w14:paraId="2D4090E8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7565E" w14:textId="77777777" w:rsidR="008030F1" w:rsidRDefault="008030F1" w:rsidP="006D29B8">
            <w:pPr>
              <w:pStyle w:val="BoxText"/>
            </w:pPr>
            <w:proofErr w:type="spellStart"/>
            <w:r>
              <w:rPr>
                <w:b/>
              </w:rPr>
              <w:t>Chủ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</w:p>
        </w:tc>
        <w:tc>
          <w:tcPr>
            <w:tcW w:w="481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91D94" w14:textId="77777777" w:rsidR="008030F1" w:rsidRDefault="008030F1" w:rsidP="006D29B8">
            <w:pPr>
              <w:pStyle w:val="Box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microservice </w:t>
            </w:r>
            <w:proofErr w:type="spellStart"/>
            <w:r>
              <w:t>cho</w:t>
            </w:r>
            <w:proofErr w:type="spellEnd"/>
            <w:r>
              <w:t xml:space="preserve"> website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8030F1" w14:paraId="2A5B6771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3DB77" w14:textId="77777777" w:rsidR="008030F1" w:rsidRDefault="008030F1" w:rsidP="006D29B8">
            <w:pPr>
              <w:pStyle w:val="BoxText"/>
            </w:pPr>
            <w:r>
              <w:rPr>
                <w:b/>
              </w:rPr>
              <w:t xml:space="preserve">Phạm vi </w:t>
            </w: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tích</w:t>
            </w:r>
            <w:proofErr w:type="spellEnd"/>
          </w:p>
        </w:tc>
        <w:tc>
          <w:tcPr>
            <w:tcW w:w="481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72D23" w14:textId="77777777" w:rsidR="008030F1" w:rsidRDefault="008030F1" w:rsidP="006D29B8">
            <w:pPr>
              <w:pStyle w:val="BoxText"/>
            </w:pPr>
            <w:r>
              <w:t xml:space="preserve">Frontend ReactJS, Backend Spring Boot microservices, Kafka, Redis, MongoDB, </w:t>
            </w:r>
            <w:proofErr w:type="spellStart"/>
            <w:r>
              <w:t>VNPay</w:t>
            </w:r>
            <w:proofErr w:type="spellEnd"/>
          </w:p>
        </w:tc>
      </w:tr>
      <w:tr w:rsidR="008030F1" w14:paraId="1D791801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C17B8" w14:textId="77777777" w:rsidR="008030F1" w:rsidRDefault="008030F1" w:rsidP="006D29B8">
            <w:pPr>
              <w:pStyle w:val="BoxText"/>
            </w:pP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</w:p>
        </w:tc>
        <w:tc>
          <w:tcPr>
            <w:tcW w:w="481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6B420" w14:textId="77777777" w:rsidR="008030F1" w:rsidRDefault="008030F1" w:rsidP="006D29B8">
            <w:pPr>
              <w:pStyle w:val="BoxText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code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</w:tbl>
    <w:p w14:paraId="499A92E3" w14:textId="77777777" w:rsidR="008030F1" w:rsidRDefault="008030F1" w:rsidP="008030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30F1" w14:paraId="481F9427" w14:textId="77777777" w:rsidTr="006D29B8">
        <w:trPr>
          <w:jc w:val="center"/>
        </w:trPr>
        <w:tc>
          <w:tcPr>
            <w:tcW w:w="9632" w:type="dxa"/>
            <w:shd w:val="clear" w:color="auto" w:fill="EEF5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1F4F7" w14:textId="77777777" w:rsidR="008030F1" w:rsidRDefault="008030F1" w:rsidP="006D29B8">
            <w:pPr>
              <w:pStyle w:val="BoxText"/>
            </w:pPr>
            <w:proofErr w:type="spellStart"/>
            <w:r>
              <w:rPr>
                <w:i/>
              </w:rPr>
              <w:t>Mục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tiêu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của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báo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giải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thích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hệ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thống</w:t>
            </w:r>
            <w:proofErr w:type="spellEnd"/>
            <w:r>
              <w:rPr>
                <w:i/>
              </w:rPr>
              <w:t xml:space="preserve"> ở </w:t>
            </w:r>
            <w:proofErr w:type="spellStart"/>
            <w:r>
              <w:rPr>
                <w:i/>
              </w:rPr>
              <w:t>cả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góc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độ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nghiệp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vụ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kỹ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thuật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chỉ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mô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tả</w:t>
            </w:r>
            <w:proofErr w:type="spellEnd"/>
            <w:r>
              <w:rPr>
                <w:i/>
              </w:rPr>
              <w:t xml:space="preserve"> “website </w:t>
            </w:r>
            <w:proofErr w:type="spellStart"/>
            <w:r>
              <w:rPr>
                <w:i/>
              </w:rPr>
              <w:t>làm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được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gì</w:t>
            </w:r>
            <w:proofErr w:type="spellEnd"/>
            <w:r>
              <w:rPr>
                <w:i/>
              </w:rPr>
              <w:t xml:space="preserve">” </w:t>
            </w:r>
            <w:proofErr w:type="spellStart"/>
            <w:r>
              <w:rPr>
                <w:i/>
              </w:rPr>
              <w:t>mà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còn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chỉ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ra</w:t>
            </w:r>
            <w:proofErr w:type="spellEnd"/>
            <w:r>
              <w:rPr>
                <w:i/>
              </w:rPr>
              <w:t xml:space="preserve"> “</w:t>
            </w:r>
            <w:proofErr w:type="spellStart"/>
            <w:r>
              <w:rPr>
                <w:i/>
              </w:rPr>
              <w:t>mỗi</w:t>
            </w:r>
            <w:proofErr w:type="spellEnd"/>
            <w:r>
              <w:rPr>
                <w:i/>
              </w:rPr>
              <w:t xml:space="preserve"> service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mỗi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đoạn</w:t>
            </w:r>
            <w:proofErr w:type="spellEnd"/>
            <w:r>
              <w:rPr>
                <w:i/>
              </w:rPr>
              <w:t xml:space="preserve"> code </w:t>
            </w:r>
            <w:proofErr w:type="spellStart"/>
            <w:r>
              <w:rPr>
                <w:i/>
              </w:rPr>
              <w:t>vận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hành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như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nào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trong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toàn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bộ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hệ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thống</w:t>
            </w:r>
            <w:proofErr w:type="spellEnd"/>
            <w:r>
              <w:rPr>
                <w:i/>
              </w:rPr>
              <w:t>”.</w:t>
            </w:r>
          </w:p>
        </w:tc>
      </w:tr>
    </w:tbl>
    <w:p w14:paraId="211F8337" w14:textId="77777777" w:rsidR="006D0062" w:rsidRDefault="006D0062" w:rsidP="008030F1"/>
    <w:p w14:paraId="7E836FA2" w14:textId="39135B24" w:rsidR="008030F1" w:rsidRDefault="006D0062" w:rsidP="008030F1">
      <w:r>
        <w:rPr>
          <w:noProof/>
        </w:rPr>
        <w:drawing>
          <wp:inline distT="0" distB="0" distL="0" distR="0" wp14:anchorId="3D11EA9C" wp14:editId="3B0585E6">
            <wp:extent cx="5943600" cy="3140710"/>
            <wp:effectExtent l="0" t="0" r="0" b="2540"/>
            <wp:docPr id="159874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2384" name="Picture 1598742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B22B3" wp14:editId="26483427">
            <wp:extent cx="5943600" cy="3149600"/>
            <wp:effectExtent l="0" t="0" r="0" b="0"/>
            <wp:docPr id="1920488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88238" name="Picture 1920488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C356B" wp14:editId="3DB6BB9C">
            <wp:extent cx="5943600" cy="3149600"/>
            <wp:effectExtent l="0" t="0" r="0" b="0"/>
            <wp:docPr id="1742205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5368" name="Picture 17422053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0F1">
        <w:br w:type="page"/>
      </w:r>
    </w:p>
    <w:p w14:paraId="765B1C8B" w14:textId="77777777" w:rsidR="008030F1" w:rsidRPr="00B15692" w:rsidRDefault="008030F1" w:rsidP="00CD397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2" w:name="_Toc226662832"/>
      <w:r w:rsidRPr="00B15692">
        <w:rPr>
          <w:rFonts w:asciiTheme="majorHAnsi" w:hAnsiTheme="majorHAnsi" w:cstheme="majorHAnsi"/>
          <w:sz w:val="28"/>
        </w:rPr>
        <w:lastRenderedPageBreak/>
        <w:t xml:space="preserve">1. </w:t>
      </w:r>
      <w:proofErr w:type="spellStart"/>
      <w:r w:rsidRPr="00B15692">
        <w:rPr>
          <w:rFonts w:asciiTheme="majorHAnsi" w:hAnsiTheme="majorHAnsi" w:cstheme="majorHAnsi"/>
          <w:sz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đầu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bối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cảnh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đề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tài</w:t>
      </w:r>
      <w:bookmarkEnd w:id="2"/>
      <w:proofErr w:type="spellEnd"/>
    </w:p>
    <w:p w14:paraId="2062EC3F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monolithic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E0DE829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website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4690140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nghĩa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học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thuật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website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discovery, gateway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05C6386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nghĩa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tiễn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362DA8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Phạm vi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Báo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2656400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3" w:name="_Toc226662833"/>
      <w:r w:rsidRPr="00B15692">
        <w:rPr>
          <w:rFonts w:asciiTheme="majorHAnsi" w:hAnsiTheme="majorHAnsi" w:cstheme="majorHAnsi"/>
          <w:sz w:val="28"/>
        </w:rPr>
        <w:t xml:space="preserve">2. </w:t>
      </w:r>
      <w:proofErr w:type="spellStart"/>
      <w:r w:rsidRPr="00B15692">
        <w:rPr>
          <w:rFonts w:asciiTheme="majorHAnsi" w:hAnsiTheme="majorHAnsi" w:cstheme="majorHAnsi"/>
          <w:sz w:val="28"/>
        </w:rPr>
        <w:t>Mục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tiêu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pháp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luận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bookmarkEnd w:id="3"/>
      <w:proofErr w:type="spellEnd"/>
    </w:p>
    <w:p w14:paraId="16BA2560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E38916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>Mục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1 –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Hiểu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Gateway, Eureka Server, User Service, Product Service, Order Service, Notification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B2E880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2 –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Hiểu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website: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frontend.</w:t>
      </w:r>
    </w:p>
    <w:p w14:paraId="2325B1E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3 –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Hiểu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Làm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controller, service, repository, component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store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source code.</w:t>
      </w:r>
    </w:p>
    <w:p w14:paraId="78262B8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4 –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Hiểu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nguyên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hoạt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động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B60C09E" w14:textId="77777777" w:rsidR="008030F1" w:rsidRPr="00B15692" w:rsidRDefault="008030F1" w:rsidP="00B15692">
      <w:pPr>
        <w:spacing w:after="80" w:line="360" w:lineRule="auto"/>
        <w:ind w:left="425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khai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mỗi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chương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đều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cố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gắng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đi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chi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tiết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tả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giải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thích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file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hàm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biểu</w:t>
      </w:r>
      <w:proofErr w:type="spellEnd"/>
      <w:r w:rsidRPr="00B15692">
        <w:rPr>
          <w:rFonts w:asciiTheme="majorHAnsi" w:hAnsiTheme="majorHAnsi" w:cstheme="majorHAnsi"/>
          <w:i/>
          <w:color w:val="5A5A5A"/>
          <w:sz w:val="28"/>
          <w:szCs w:val="28"/>
        </w:rPr>
        <w:t>.</w:t>
      </w:r>
    </w:p>
    <w:p w14:paraId="79CA60DC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4" w:name="_Toc226662834"/>
      <w:r w:rsidRPr="00B15692">
        <w:rPr>
          <w:rFonts w:asciiTheme="majorHAnsi" w:hAnsiTheme="majorHAnsi" w:cstheme="majorHAnsi"/>
          <w:sz w:val="28"/>
        </w:rPr>
        <w:t xml:space="preserve">3. </w:t>
      </w:r>
      <w:proofErr w:type="spellStart"/>
      <w:r w:rsidRPr="00B15692">
        <w:rPr>
          <w:rFonts w:asciiTheme="majorHAnsi" w:hAnsiTheme="majorHAnsi" w:cstheme="majorHAnsi"/>
          <w:sz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microservice</w:t>
      </w:r>
      <w:bookmarkEnd w:id="4"/>
    </w:p>
    <w:p w14:paraId="63F2D4AD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bao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ReactJS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Spring Boot.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 chia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5D5DB51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Frontend ReactJS: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state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request API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84BB6E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API Gateway: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CORS, security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microservice.</w:t>
      </w:r>
    </w:p>
    <w:p w14:paraId="7BB474C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Eureka Server: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cứng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địa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4F13E0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User Service: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logout,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JWT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Redis.</w:t>
      </w:r>
    </w:p>
    <w:p w14:paraId="45E65C7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 xml:space="preserve">Product Service: </w:t>
      </w:r>
      <w:r w:rsidRPr="00B15692">
        <w:rPr>
          <w:rFonts w:asciiTheme="majorHAnsi" w:hAnsiTheme="majorHAnsi" w:cstheme="majorHAnsi"/>
          <w:sz w:val="28"/>
          <w:szCs w:val="28"/>
        </w:rPr>
        <w:t xml:space="preserve">Quản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1759EE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Order Service: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hủy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85E498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Notification Service: </w:t>
      </w:r>
      <w:r w:rsidRPr="00B15692">
        <w:rPr>
          <w:rFonts w:asciiTheme="majorHAnsi" w:hAnsiTheme="majorHAnsi" w:cstheme="majorHAnsi"/>
          <w:sz w:val="28"/>
          <w:szCs w:val="28"/>
        </w:rPr>
        <w:t xml:space="preserve">Nghe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Kafka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436B32E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Payment Service: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URL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callback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184B2F7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5" w:name="_Toc226662835"/>
      <w:r w:rsidRPr="00B15692">
        <w:rPr>
          <w:rFonts w:asciiTheme="majorHAnsi" w:hAnsiTheme="majorHAnsi" w:cstheme="majorHAnsi"/>
          <w:sz w:val="28"/>
          <w:szCs w:val="28"/>
        </w:rPr>
        <w:t xml:space="preserve">3.1.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tóm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tắt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309"/>
        <w:gridCol w:w="2389"/>
        <w:gridCol w:w="2306"/>
      </w:tblGrid>
      <w:tr w:rsidR="008030F1" w:rsidRPr="00B15692" w14:paraId="161F93BF" w14:textId="77777777" w:rsidTr="006D29B8">
        <w:trPr>
          <w:jc w:val="center"/>
        </w:trPr>
        <w:tc>
          <w:tcPr>
            <w:tcW w:w="240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2A3F8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Thành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40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92CB2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Chức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năng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40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48D12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Công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nghệ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/ý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niệm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nổi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bật</w:t>
            </w:r>
            <w:proofErr w:type="spellEnd"/>
          </w:p>
        </w:tc>
        <w:tc>
          <w:tcPr>
            <w:tcW w:w="240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4AE4C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Giá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trị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đối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với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hệ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thống</w:t>
            </w:r>
            <w:proofErr w:type="spellEnd"/>
          </w:p>
        </w:tc>
      </w:tr>
      <w:tr w:rsidR="008030F1" w:rsidRPr="00B15692" w14:paraId="0DDB7DC2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73BCDC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Frontend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211FC8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Giao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diện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routing, modal,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giỏ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CD300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ReactJS, Context,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localforage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80D19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Tạo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trải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nghiệm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tương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tác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với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</w:p>
        </w:tc>
      </w:tr>
      <w:tr w:rsidR="008030F1" w:rsidRPr="00B15692" w14:paraId="4DA700C2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7430C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Gateway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7F153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request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định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tuyến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5D7BD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Spring Cloud Gateway, CORS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644B3C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Giảm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phụ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thuộc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truy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cập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tới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service</w:t>
            </w:r>
          </w:p>
        </w:tc>
      </w:tr>
      <w:tr w:rsidR="008030F1" w:rsidRPr="00B15692" w14:paraId="26D14D4E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D4E2A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Eureka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07E1C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Đăng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ký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dịch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6D8993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Service discovery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43B70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Tăng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linh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hoạt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hạ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tầng</w:t>
            </w:r>
            <w:proofErr w:type="spellEnd"/>
          </w:p>
        </w:tc>
      </w:tr>
      <w:tr w:rsidR="008030F1" w:rsidRPr="00B15692" w14:paraId="584509CE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8F60E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User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86822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tài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3ABC2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JWT, Redis, MongoDB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51C6D1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Cá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hóa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soát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quyền</w:t>
            </w:r>
            <w:proofErr w:type="spellEnd"/>
          </w:p>
        </w:tc>
      </w:tr>
      <w:tr w:rsidR="008030F1" w:rsidRPr="00B15692" w14:paraId="5E65F441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96016B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Product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C1610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phẩm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tồn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kho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B5213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Paging, Cache, MongoDB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C9023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Đảm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bảo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hóa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quán</w:t>
            </w:r>
            <w:proofErr w:type="spellEnd"/>
          </w:p>
        </w:tc>
      </w:tr>
      <w:tr w:rsidR="008030F1" w:rsidRPr="00B15692" w14:paraId="7B6D48CF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585588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Order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D5F5C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Đặt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truy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vấn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43D0E8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Feign,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MongoTemplate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, Kafka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B20B6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trung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tâm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luồng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mua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</w:p>
        </w:tc>
      </w:tr>
      <w:tr w:rsidR="008030F1" w:rsidRPr="00B15692" w14:paraId="62DED22A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8F22D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Notification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384C79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Gửi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email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DAAAE8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Kafka Consumer,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MailSender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DB3DC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Tăng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trải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nghiệm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sau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đặt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</w:p>
        </w:tc>
      </w:tr>
      <w:tr w:rsidR="008030F1" w:rsidRPr="00B15692" w14:paraId="5953D488" w14:textId="77777777" w:rsidTr="006D29B8">
        <w:trPr>
          <w:jc w:val="center"/>
        </w:trPr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31764B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Payment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93D75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Tích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VNPay</w:t>
            </w:r>
            <w:proofErr w:type="spellEnd"/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B8F201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HMAC SHA512, redirect callback</w:t>
            </w:r>
          </w:p>
        </w:tc>
        <w:tc>
          <w:tcPr>
            <w:tcW w:w="240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29028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Cho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thanh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tuyến</w:t>
            </w:r>
            <w:proofErr w:type="spellEnd"/>
          </w:p>
        </w:tc>
      </w:tr>
    </w:tbl>
    <w:p w14:paraId="000D423F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17B32063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6" w:name="_Toc226662836"/>
      <w:r w:rsidRPr="00B15692">
        <w:rPr>
          <w:rFonts w:asciiTheme="majorHAnsi" w:hAnsiTheme="majorHAnsi" w:cstheme="majorHAnsi"/>
          <w:sz w:val="28"/>
          <w:szCs w:val="28"/>
        </w:rPr>
        <w:t xml:space="preserve">3.2.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bookmarkEnd w:id="6"/>
      <w:proofErr w:type="spellEnd"/>
    </w:p>
    <w:p w14:paraId="4DEE43F7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7CD1CD0" wp14:editId="62D70F3C">
            <wp:extent cx="5832000" cy="328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kien_truc_micro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4599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lastRenderedPageBreak/>
        <w:t>Hình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1.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thống</w:t>
      </w:r>
      <w:proofErr w:type="spellEnd"/>
    </w:p>
    <w:p w14:paraId="7A24D14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xét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Gateway;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discovery, REST call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messaging.</w:t>
      </w:r>
    </w:p>
    <w:p w14:paraId="717E6531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nghĩa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website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8FCEA23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7" w:name="_Toc226662837"/>
      <w:r w:rsidRPr="00B15692">
        <w:rPr>
          <w:rFonts w:asciiTheme="majorHAnsi" w:hAnsiTheme="majorHAnsi" w:cstheme="majorHAnsi"/>
          <w:sz w:val="28"/>
        </w:rPr>
        <w:t xml:space="preserve">4.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website</w:t>
      </w:r>
      <w:bookmarkEnd w:id="7"/>
    </w:p>
    <w:p w14:paraId="39AEF265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website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795D095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8" w:name="_Toc226662838"/>
      <w:r w:rsidRPr="00B15692">
        <w:rPr>
          <w:rFonts w:asciiTheme="majorHAnsi" w:hAnsiTheme="majorHAnsi" w:cstheme="majorHAnsi"/>
          <w:sz w:val="28"/>
          <w:szCs w:val="28"/>
        </w:rPr>
        <w:t xml:space="preserve">4.1.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bookmarkEnd w:id="8"/>
      <w:proofErr w:type="spellEnd"/>
    </w:p>
    <w:p w14:paraId="196F86F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Xem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danh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duyệt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699C3B0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3F530D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tài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khoản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modal;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user-service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05FBC9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khẩu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3D3AD5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Sau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payload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order-service.</w:t>
      </w:r>
    </w:p>
    <w:p w14:paraId="7AAD1E4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 xml:space="preserve">Thanh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COD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online,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sắm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E6F241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Theo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dõi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Delivery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8C87D4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Sau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nhằm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E7A7DA8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9" w:name="_Toc226662839"/>
      <w:r w:rsidRPr="00B15692">
        <w:rPr>
          <w:rFonts w:asciiTheme="majorHAnsi" w:hAnsiTheme="majorHAnsi" w:cstheme="majorHAnsi"/>
          <w:sz w:val="28"/>
          <w:szCs w:val="28"/>
        </w:rPr>
        <w:t xml:space="preserve">4.2.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bookmarkEnd w:id="9"/>
      <w:proofErr w:type="spellEnd"/>
    </w:p>
    <w:p w14:paraId="6C337BB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Dashboard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Khu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dashboard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bởi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route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admin.</w:t>
      </w:r>
    </w:p>
    <w:p w14:paraId="0E1DBB5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Quản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Admin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5A840A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Quản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Admin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42C46CC1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Quản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nắm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48D0328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10" w:name="_Toc226662840"/>
      <w:r w:rsidRPr="00B15692">
        <w:rPr>
          <w:rFonts w:asciiTheme="majorHAnsi" w:hAnsiTheme="majorHAnsi" w:cstheme="majorHAnsi"/>
          <w:sz w:val="28"/>
        </w:rPr>
        <w:t xml:space="preserve">5.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frontend ReactJS</w:t>
      </w:r>
      <w:bookmarkEnd w:id="10"/>
    </w:p>
    <w:p w14:paraId="30BEBD3F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SPA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ReactJS.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chú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D45BAD0" w14:textId="77777777" w:rsidR="004869D7" w:rsidRDefault="004869D7" w:rsidP="004869D7"/>
    <w:p w14:paraId="78290CAD" w14:textId="77777777" w:rsidR="004869D7" w:rsidRPr="004869D7" w:rsidRDefault="004869D7" w:rsidP="004869D7"/>
    <w:p w14:paraId="206ED7B4" w14:textId="75BDCBF0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1" w:name="_Toc226662841"/>
      <w:r w:rsidRPr="00B15692">
        <w:rPr>
          <w:rFonts w:asciiTheme="majorHAnsi" w:hAnsiTheme="majorHAnsi" w:cstheme="majorHAnsi"/>
          <w:sz w:val="28"/>
          <w:szCs w:val="28"/>
        </w:rPr>
        <w:lastRenderedPageBreak/>
        <w:t xml:space="preserve">5.1.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bookmarkEnd w:id="1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3083"/>
        <w:gridCol w:w="3116"/>
      </w:tblGrid>
      <w:tr w:rsidR="008030F1" w:rsidRPr="00B15692" w14:paraId="543E7B8B" w14:textId="77777777" w:rsidTr="006D29B8">
        <w:trPr>
          <w:jc w:val="center"/>
        </w:trPr>
        <w:tc>
          <w:tcPr>
            <w:tcW w:w="321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5E89C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Tệp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/Component</w:t>
            </w:r>
          </w:p>
        </w:tc>
        <w:tc>
          <w:tcPr>
            <w:tcW w:w="321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988C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Vai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trò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nổi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bật</w:t>
            </w:r>
            <w:proofErr w:type="spellEnd"/>
          </w:p>
        </w:tc>
        <w:tc>
          <w:tcPr>
            <w:tcW w:w="321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2226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Phân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tích</w:t>
            </w:r>
            <w:proofErr w:type="spellEnd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ngắn</w:t>
            </w:r>
            <w:proofErr w:type="spellEnd"/>
          </w:p>
        </w:tc>
      </w:tr>
      <w:tr w:rsidR="008030F1" w:rsidRPr="00B15692" w14:paraId="1EB59438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167143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App.jsx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041B84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Tổ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chức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routing</w:t>
            </w:r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A05A51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Đây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“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đồ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màn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”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ứng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dụng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gom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route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route admin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trang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thanh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5DDD0D01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03E41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main.jsx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510AB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Điểm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khởi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15AEBA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Bọc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App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GlobalContext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mọi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component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thể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chia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sẻ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store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chung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59D3513F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48CDBD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GlobalContext.jsx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096E2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state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chung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D2B0B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Gom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store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phẩm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auth, modal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orders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lớp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context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duy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707656F8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E0D121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ProtectRoute.jsx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C3A067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Bảo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vệ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route admin</w:t>
            </w:r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ED58DA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Ngăn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quyền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admin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truy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cập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khu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vực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dashboard ở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lớp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giao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diện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50607660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F355A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products.js</w:t>
            </w:r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293DA2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Store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sản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phẩm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giỏ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2E4D84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Nơi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tập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trung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reducer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giỏ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confirmOrder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–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cầu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nối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rất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quan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trọng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với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backend.</w:t>
            </w:r>
          </w:p>
        </w:tc>
      </w:tr>
      <w:tr w:rsidR="008030F1" w:rsidRPr="00B15692" w14:paraId="4F017E19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AA2E46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OrderSummary.jsx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BDEE66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UI checkout</w:t>
            </w:r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6F970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Thu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thập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thông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tin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giao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phương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thức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thanh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kích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hoạt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quá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trình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đặt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229E245A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4F5269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Modal.jsx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194B02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Đăng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nhập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đăng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5F3C6E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Tận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dụng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cùng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form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xử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cả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login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register,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giúp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giao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diện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gọn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3C83FC9C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E542C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DeliveryView.jsx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3E801E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Theo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dõi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C5B37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Khi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user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thì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tải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;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nếu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chưa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login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thì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mở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modal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030F1" w:rsidRPr="00B15692" w14:paraId="72EAD3AD" w14:textId="77777777" w:rsidTr="006D29B8">
        <w:trPr>
          <w:jc w:val="center"/>
        </w:trPr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7EAEAF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PaymentResult.jsx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004A63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VNPay</w:t>
            </w:r>
            <w:proofErr w:type="spellEnd"/>
          </w:p>
        </w:tc>
        <w:tc>
          <w:tcPr>
            <w:tcW w:w="321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329780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Đọc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response code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trên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URL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phản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hồi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lại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trạng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thái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</w:tbl>
    <w:p w14:paraId="35C78D4F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4384D41C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2" w:name="_Toc226662842"/>
      <w:r w:rsidRPr="00B15692">
        <w:rPr>
          <w:rFonts w:asciiTheme="majorHAnsi" w:hAnsiTheme="majorHAnsi" w:cstheme="majorHAnsi"/>
          <w:sz w:val="28"/>
          <w:szCs w:val="28"/>
        </w:rPr>
        <w:t xml:space="preserve">5.2.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</w:t>
      </w:r>
      <w:bookmarkEnd w:id="12"/>
    </w:p>
    <w:p w14:paraId="59CA09C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Routing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ràng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App.jsx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6E67F7F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 xml:space="preserve">State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chung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GlobalContext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component ở xa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props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43B6014E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trữ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cục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localforage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cart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reload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85CE2D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checkout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tương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đối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hoàn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chỉnh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E76C28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Bảo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vệ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dashboard ở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tầng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UI: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ProtectRoute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 authorization,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D114A8D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3" w:name="_Toc226662843"/>
      <w:r w:rsidRPr="00B15692">
        <w:rPr>
          <w:rFonts w:asciiTheme="majorHAnsi" w:hAnsiTheme="majorHAnsi" w:cstheme="majorHAnsi"/>
          <w:sz w:val="28"/>
          <w:szCs w:val="28"/>
        </w:rPr>
        <w:t xml:space="preserve">5.3. Quan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</w:t>
      </w:r>
      <w:bookmarkEnd w:id="13"/>
    </w:p>
    <w:p w14:paraId="6B65BBB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UI: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store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component,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8DF5A0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Payload checkout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tương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đối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giàu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tin: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backend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B8DDD2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chi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tiết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chuẩn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“VNPAY”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”;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C6A828E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14" w:name="_Toc226662844"/>
      <w:r w:rsidRPr="00B15692">
        <w:rPr>
          <w:rFonts w:asciiTheme="majorHAnsi" w:hAnsiTheme="majorHAnsi" w:cstheme="majorHAnsi"/>
          <w:sz w:val="28"/>
        </w:rPr>
        <w:t xml:space="preserve">6.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backend Spring Boot microservices</w:t>
      </w:r>
      <w:bookmarkEnd w:id="14"/>
    </w:p>
    <w:p w14:paraId="5D1F4372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quen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Spring Boot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controller,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repository,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nổi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chỗ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Feign, qua Gateway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Kafka.</w:t>
      </w:r>
    </w:p>
    <w:p w14:paraId="136B5FA8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5" w:name="_Toc226662845"/>
      <w:r w:rsidRPr="00B15692">
        <w:rPr>
          <w:rFonts w:asciiTheme="majorHAnsi" w:hAnsiTheme="majorHAnsi" w:cstheme="majorHAnsi"/>
          <w:sz w:val="28"/>
          <w:szCs w:val="28"/>
        </w:rPr>
        <w:lastRenderedPageBreak/>
        <w:t xml:space="preserve">6.1.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tâm</w:t>
      </w:r>
      <w:bookmarkEnd w:id="15"/>
      <w:proofErr w:type="spellEnd"/>
    </w:p>
    <w:p w14:paraId="1941717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OrderController.placeOrder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payload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user_id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OrderService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EA9EBD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OrderService.placeOrder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PENDING,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product-service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MongoDB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event sang Kafka.</w:t>
      </w:r>
    </w:p>
    <w:p w14:paraId="57C9979B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OrderService.findByUserId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Cho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MongoDB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user_id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BCA02E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OrderService.cancelOrder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hủy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CANCELED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FDF3456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6" w:name="_Toc226662846"/>
      <w:r w:rsidRPr="00B15692">
        <w:rPr>
          <w:rFonts w:asciiTheme="majorHAnsi" w:hAnsiTheme="majorHAnsi" w:cstheme="majorHAnsi"/>
          <w:sz w:val="28"/>
          <w:szCs w:val="28"/>
        </w:rPr>
        <w:t xml:space="preserve">6.2.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service-to-service</w:t>
      </w:r>
      <w:bookmarkEnd w:id="16"/>
    </w:p>
    <w:p w14:paraId="70E792FE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Feign Client: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ProductClient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@</w:t>
      </w:r>
      <w:proofErr w:type="gramStart"/>
      <w:r w:rsidRPr="00B15692">
        <w:rPr>
          <w:rFonts w:asciiTheme="majorHAnsi" w:hAnsiTheme="majorHAnsi" w:cstheme="majorHAnsi"/>
          <w:sz w:val="28"/>
          <w:szCs w:val="28"/>
        </w:rPr>
        <w:t>FeignClient(</w:t>
      </w:r>
      <w:proofErr w:type="gramEnd"/>
      <w:r w:rsidRPr="00B15692">
        <w:rPr>
          <w:rFonts w:asciiTheme="majorHAnsi" w:hAnsiTheme="majorHAnsi" w:cstheme="majorHAnsi"/>
          <w:sz w:val="28"/>
          <w:szCs w:val="28"/>
        </w:rPr>
        <w:t xml:space="preserve">name = 'product-service')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product-service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interface Java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HTTP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EFF0C9C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REST call ở notification-service: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UserClient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user-service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userId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qua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993C41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Messaging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OrderEventProducer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JSON sang Kafka topic,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4D5A2B5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7" w:name="_Toc226662847"/>
      <w:r w:rsidRPr="00B15692">
        <w:rPr>
          <w:rFonts w:asciiTheme="majorHAnsi" w:hAnsiTheme="majorHAnsi" w:cstheme="majorHAnsi"/>
          <w:sz w:val="28"/>
          <w:szCs w:val="28"/>
        </w:rPr>
        <w:t xml:space="preserve">6.3.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JWT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</w:t>
      </w:r>
      <w:bookmarkEnd w:id="17"/>
    </w:p>
    <w:p w14:paraId="22CFCE20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UserService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khẩu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JWT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Redis.</w:t>
      </w:r>
    </w:p>
    <w:p w14:paraId="19236956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password,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tin user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frontend.</w:t>
      </w:r>
    </w:p>
    <w:p w14:paraId="7E8CB53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 xml:space="preserve">Logout: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Controller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Authorization header,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7103EC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JWTUtil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subject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claim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id, username, role,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4544CBEE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8" w:name="_Toc226662848"/>
      <w:r w:rsidRPr="00B15692">
        <w:rPr>
          <w:rFonts w:asciiTheme="majorHAnsi" w:hAnsiTheme="majorHAnsi" w:cstheme="majorHAnsi"/>
          <w:sz w:val="28"/>
          <w:szCs w:val="28"/>
        </w:rPr>
        <w:t xml:space="preserve">6.4. Quản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bookmarkEnd w:id="18"/>
      <w:proofErr w:type="spellEnd"/>
    </w:p>
    <w:p w14:paraId="7B50447F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Lấy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ProductController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Pageable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ProductService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page/size,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160B09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Cache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danh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Phương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getAllProducts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dấu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@Cacheable,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562DBBC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Giảm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Endpoint decrease-quantity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vượt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sẵn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C94771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cộng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dồn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createProduct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productCode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6A98540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19" w:name="_Toc226662849"/>
      <w:r w:rsidRPr="00B15692">
        <w:rPr>
          <w:rFonts w:asciiTheme="majorHAnsi" w:hAnsiTheme="majorHAnsi" w:cstheme="majorHAnsi"/>
          <w:sz w:val="28"/>
          <w:szCs w:val="28"/>
        </w:rPr>
        <w:t xml:space="preserve">6.5. Notification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</w:t>
      </w:r>
      <w:bookmarkEnd w:id="19"/>
    </w:p>
    <w:p w14:paraId="50699E3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Notification qua Kafka: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Consumer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message, parse JSON,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user-service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EmailService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EE6DBF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PaymentController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HMAC SHA512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URL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frontend; callback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redirect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991CA4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notification-service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90AED12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20" w:name="_Toc226662850"/>
      <w:r w:rsidRPr="00B15692">
        <w:rPr>
          <w:rFonts w:asciiTheme="majorHAnsi" w:hAnsiTheme="majorHAnsi" w:cstheme="majorHAnsi"/>
          <w:sz w:val="28"/>
        </w:rPr>
        <w:lastRenderedPageBreak/>
        <w:t xml:space="preserve">7. Nguyên </w:t>
      </w:r>
      <w:proofErr w:type="spellStart"/>
      <w:r w:rsidRPr="00B15692">
        <w:rPr>
          <w:rFonts w:asciiTheme="majorHAnsi" w:hAnsiTheme="majorHAnsi" w:cstheme="majorHAnsi"/>
          <w:sz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hoạt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động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: ý </w:t>
      </w:r>
      <w:proofErr w:type="spellStart"/>
      <w:r w:rsidRPr="00B15692">
        <w:rPr>
          <w:rFonts w:asciiTheme="majorHAnsi" w:hAnsiTheme="majorHAnsi" w:cstheme="majorHAnsi"/>
          <w:sz w:val="28"/>
        </w:rPr>
        <w:t>tưởng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</w:rPr>
        <w:t>luận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</w:rPr>
        <w:t>vật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lý</w:t>
      </w:r>
      <w:bookmarkEnd w:id="20"/>
      <w:proofErr w:type="spellEnd"/>
    </w:p>
    <w:p w14:paraId="6335CA8A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1A80BC4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1" w:name="_Toc226662851"/>
      <w:r w:rsidRPr="00B15692">
        <w:rPr>
          <w:rFonts w:asciiTheme="majorHAnsi" w:hAnsiTheme="majorHAnsi" w:cstheme="majorHAnsi"/>
          <w:sz w:val="28"/>
          <w:szCs w:val="28"/>
        </w:rPr>
        <w:t xml:space="preserve">7.1.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bookmarkEnd w:id="21"/>
      <w:proofErr w:type="spellEnd"/>
    </w:p>
    <w:p w14:paraId="46D82CCE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kéo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E3BA310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sớm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0EBA0E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gom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payload, order-service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product-service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order-service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A88ED7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file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OrderSummary.jsx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products.js, OrderController.java, OrderService.java, ProductClient.java, OrderEventProducer.java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OrderEventConsumer.java.</w:t>
      </w:r>
    </w:p>
    <w:p w14:paraId="220B2B34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2" w:name="_Toc226662852"/>
      <w:r w:rsidRPr="00B15692">
        <w:rPr>
          <w:rFonts w:asciiTheme="majorHAnsi" w:hAnsiTheme="majorHAnsi" w:cstheme="majorHAnsi"/>
          <w:sz w:val="28"/>
          <w:szCs w:val="28"/>
        </w:rPr>
        <w:t xml:space="preserve">7.2.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bookmarkEnd w:id="22"/>
      <w:proofErr w:type="spellEnd"/>
    </w:p>
    <w:p w14:paraId="21852C94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dashboard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D0BF69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EFEF97C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email/password, user-service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khẩu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JWTUtil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6B5D799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Modal.jsx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auth store, UserController.java, UserService.java, JWTUtil.java, UserRepo.java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Redis.</w:t>
      </w:r>
    </w:p>
    <w:p w14:paraId="791CE258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3" w:name="_Toc226662853"/>
      <w:r w:rsidRPr="00B15692">
        <w:rPr>
          <w:rFonts w:asciiTheme="majorHAnsi" w:hAnsiTheme="majorHAnsi" w:cstheme="majorHAnsi"/>
          <w:sz w:val="28"/>
          <w:szCs w:val="28"/>
        </w:rPr>
        <w:lastRenderedPageBreak/>
        <w:t xml:space="preserve">7.3.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bookmarkEnd w:id="23"/>
      <w:proofErr w:type="spellEnd"/>
    </w:p>
    <w:p w14:paraId="64243B09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backend.</w:t>
      </w:r>
    </w:p>
    <w:p w14:paraId="5CF9A5DB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vượt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05C9760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API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product-service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cache;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endpoint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B282F6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Products.jsx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Product.jsx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products.js, ProductController.java, ProductService.java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ProductRepo.java.</w:t>
      </w:r>
    </w:p>
    <w:p w14:paraId="3FAEF05C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4" w:name="_Toc226662854"/>
      <w:r w:rsidRPr="00B15692">
        <w:rPr>
          <w:rFonts w:asciiTheme="majorHAnsi" w:hAnsiTheme="majorHAnsi" w:cstheme="majorHAnsi"/>
          <w:sz w:val="28"/>
          <w:szCs w:val="28"/>
        </w:rPr>
        <w:t xml:space="preserve">7.4.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bookmarkEnd w:id="24"/>
      <w:proofErr w:type="spellEnd"/>
    </w:p>
    <w:p w14:paraId="3547DBE1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0CB1424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online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COD.</w:t>
      </w:r>
    </w:p>
    <w:p w14:paraId="29D074E8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Frontend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link,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callback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D21BB3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file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products.js, PaymentController.java, PaymentConfig.java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PaymentResult.jsx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2187CD5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5" w:name="_Toc226662855"/>
      <w:r w:rsidRPr="00B15692">
        <w:rPr>
          <w:rFonts w:asciiTheme="majorHAnsi" w:hAnsiTheme="majorHAnsi" w:cstheme="majorHAnsi"/>
          <w:sz w:val="28"/>
          <w:szCs w:val="28"/>
        </w:rPr>
        <w:t xml:space="preserve">7.5.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bookmarkEnd w:id="25"/>
      <w:proofErr w:type="spellEnd"/>
    </w:p>
    <w:p w14:paraId="1079CC47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sư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phạm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bởi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B9E6B8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file/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7790DD0E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lastRenderedPageBreak/>
        <w:t>Giá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bày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nói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”,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B7D6451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26" w:name="_Toc226662856"/>
      <w:r w:rsidRPr="00B15692">
        <w:rPr>
          <w:rFonts w:asciiTheme="majorHAnsi" w:hAnsiTheme="majorHAnsi" w:cstheme="majorHAnsi"/>
          <w:sz w:val="28"/>
        </w:rPr>
        <w:t xml:space="preserve">8.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ảnh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kiến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trúc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dữ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liệu</w:t>
      </w:r>
      <w:bookmarkEnd w:id="26"/>
      <w:proofErr w:type="spellEnd"/>
    </w:p>
    <w:p w14:paraId="647E1F36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58045C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sang order-service, product-service, payment-service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notification-service.</w:t>
      </w:r>
    </w:p>
    <w:p w14:paraId="3501404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nổi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REST/Feign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Kafka;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sắc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C0CAA7C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6F70490F" wp14:editId="41AFC39A">
            <wp:extent cx="5472000" cy="3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luong_dat_ha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8B9" w14:textId="77777777" w:rsidR="008030F1" w:rsidRPr="00B15692" w:rsidRDefault="008030F1" w:rsidP="00B1569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2.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Sơ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i/>
          <w:sz w:val="28"/>
          <w:szCs w:val="28"/>
        </w:rPr>
        <w:t>toán</w:t>
      </w:r>
      <w:proofErr w:type="spellEnd"/>
    </w:p>
    <w:p w14:paraId="3F5C8B7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2: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online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C5ED0B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Ý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nghĩa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việc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C799B5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bày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gắn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frontend → order-service → product-service → Kafka → notification-service → payment-service.</w:t>
      </w:r>
    </w:p>
    <w:p w14:paraId="20499F3E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27" w:name="_Toc226662857"/>
      <w:r w:rsidRPr="00B15692">
        <w:rPr>
          <w:rFonts w:asciiTheme="majorHAnsi" w:hAnsiTheme="majorHAnsi" w:cstheme="majorHAnsi"/>
          <w:sz w:val="28"/>
        </w:rPr>
        <w:lastRenderedPageBreak/>
        <w:t xml:space="preserve">9. </w:t>
      </w:r>
      <w:proofErr w:type="spellStart"/>
      <w:r w:rsidRPr="00B15692">
        <w:rPr>
          <w:rFonts w:asciiTheme="majorHAnsi" w:hAnsiTheme="majorHAnsi" w:cstheme="majorHAnsi"/>
          <w:sz w:val="28"/>
        </w:rPr>
        <w:t>Đánh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giá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ưu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</w:rPr>
        <w:t>hạn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chế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hướng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triển</w:t>
      </w:r>
      <w:bookmarkEnd w:id="27"/>
      <w:proofErr w:type="spellEnd"/>
    </w:p>
    <w:p w14:paraId="436ED54E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8" w:name="_Toc226662858"/>
      <w:r w:rsidRPr="00B15692">
        <w:rPr>
          <w:rFonts w:asciiTheme="majorHAnsi" w:hAnsiTheme="majorHAnsi" w:cstheme="majorHAnsi"/>
          <w:sz w:val="28"/>
          <w:szCs w:val="28"/>
        </w:rPr>
        <w:t xml:space="preserve">9.1.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bookmarkEnd w:id="28"/>
      <w:proofErr w:type="spellEnd"/>
    </w:p>
    <w:p w14:paraId="0DF9EBA1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Kiến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trúc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microservice.</w:t>
      </w:r>
    </w:p>
    <w:p w14:paraId="47D12E3E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khá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đầy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đủ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website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email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3EE7E78D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cả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lẫn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Pr="00B15692">
        <w:rPr>
          <w:rFonts w:asciiTheme="majorHAnsi" w:hAnsiTheme="majorHAnsi" w:cstheme="majorHAnsi"/>
          <w:sz w:val="28"/>
          <w:szCs w:val="28"/>
        </w:rPr>
        <w:t xml:space="preserve">REST/Feign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Kafka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chặn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61AADCB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tối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ưu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hiệu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năng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xuất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cache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Redis.</w:t>
      </w:r>
    </w:p>
    <w:p w14:paraId="72E175A6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29" w:name="_Toc226662859"/>
      <w:r w:rsidRPr="00B15692">
        <w:rPr>
          <w:rFonts w:asciiTheme="majorHAnsi" w:hAnsiTheme="majorHAnsi" w:cstheme="majorHAnsi"/>
          <w:sz w:val="28"/>
          <w:szCs w:val="28"/>
        </w:rPr>
        <w:t xml:space="preserve">9.2.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bookmarkEnd w:id="29"/>
      <w:proofErr w:type="spellEnd"/>
    </w:p>
    <w:p w14:paraId="4E6B4B1A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Bảo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vệ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quyền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admin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mới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mạnh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ở frontend: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ProtectRoute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chặn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backend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52D1092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Rollback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liên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chưa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chừng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CE168A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tên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trường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chuỗi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cần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nhất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paymentMethod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VNPAY/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VNPay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E78068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Chưa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cập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nhật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sau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callback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payment-return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redirect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gắn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order.</w:t>
      </w:r>
    </w:p>
    <w:p w14:paraId="3D9EAC80" w14:textId="77777777" w:rsidR="008030F1" w:rsidRPr="00B15692" w:rsidRDefault="008030F1" w:rsidP="00B15692">
      <w:pPr>
        <w:pStyle w:val="SubHeadingVN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bookmarkStart w:id="30" w:name="_Toc226662860"/>
      <w:r w:rsidRPr="00B15692">
        <w:rPr>
          <w:rFonts w:asciiTheme="majorHAnsi" w:hAnsiTheme="majorHAnsi" w:cstheme="majorHAnsi"/>
          <w:sz w:val="28"/>
          <w:szCs w:val="28"/>
        </w:rPr>
        <w:lastRenderedPageBreak/>
        <w:t xml:space="preserve">9.3.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bookmarkEnd w:id="30"/>
      <w:proofErr w:type="spellEnd"/>
    </w:p>
    <w:p w14:paraId="0B4C8D55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Bổ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sung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kiểm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tra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role ở backend: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dashboard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2D6BFC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retry, circuit breaker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fallback: </w:t>
      </w:r>
      <w:r w:rsidRPr="00B1569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chậm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53875310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Theo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dõi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log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tập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trung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monitoring/logging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98A61A3" w14:textId="77777777" w:rsidR="008030F1" w:rsidRPr="00B15692" w:rsidRDefault="008030F1" w:rsidP="00B15692">
      <w:pPr>
        <w:pStyle w:val="ListBullet"/>
        <w:tabs>
          <w:tab w:val="num" w:pos="360"/>
        </w:tabs>
        <w:spacing w:after="40" w:line="360" w:lineRule="auto"/>
        <w:ind w:left="360" w:hanging="360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b/>
          <w:sz w:val="28"/>
          <w:szCs w:val="28"/>
        </w:rPr>
        <w:t xml:space="preserve">Hoàn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thiện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vòng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đời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b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b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1CD04F02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31" w:name="_Toc226662861"/>
      <w:r w:rsidRPr="00B15692">
        <w:rPr>
          <w:rFonts w:asciiTheme="majorHAnsi" w:hAnsiTheme="majorHAnsi" w:cstheme="majorHAnsi"/>
          <w:sz w:val="28"/>
        </w:rPr>
        <w:t xml:space="preserve">10. </w:t>
      </w:r>
      <w:proofErr w:type="spellStart"/>
      <w:r w:rsidRPr="00B15692">
        <w:rPr>
          <w:rFonts w:asciiTheme="majorHAnsi" w:hAnsiTheme="majorHAnsi" w:cstheme="majorHAnsi"/>
          <w:sz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luận</w:t>
      </w:r>
      <w:bookmarkEnd w:id="31"/>
      <w:proofErr w:type="spellEnd"/>
    </w:p>
    <w:p w14:paraId="7E73BA51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15692">
        <w:rPr>
          <w:rFonts w:asciiTheme="majorHAnsi" w:hAnsiTheme="majorHAnsi" w:cstheme="majorHAnsi"/>
          <w:sz w:val="28"/>
          <w:szCs w:val="28"/>
        </w:rPr>
        <w:t xml:space="preserve">Qua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microservice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thương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qua Gateway, Eureka, REST call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Kafka.</w:t>
      </w:r>
    </w:p>
    <w:p w14:paraId="38BFB747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xuyên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suốt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duyệt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giỏ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thanh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khá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2DE6F064" w14:textId="77777777" w:rsidR="008030F1" w:rsidRPr="00B15692" w:rsidRDefault="008030F1" w:rsidP="00B15692">
      <w:pPr>
        <w:spacing w:after="10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Tóm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nghiên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môn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tố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15692">
        <w:rPr>
          <w:rFonts w:asciiTheme="majorHAnsi" w:hAnsiTheme="majorHAnsi" w:cstheme="majorHAnsi"/>
          <w:sz w:val="28"/>
          <w:szCs w:val="28"/>
        </w:rPr>
        <w:t>.</w:t>
      </w:r>
    </w:p>
    <w:p w14:paraId="0FA0FEC1" w14:textId="77777777" w:rsidR="008030F1" w:rsidRPr="00B15692" w:rsidRDefault="008030F1" w:rsidP="00B15692">
      <w:pPr>
        <w:pStyle w:val="SectionHeadingVN"/>
        <w:spacing w:line="360" w:lineRule="auto"/>
        <w:jc w:val="both"/>
        <w:rPr>
          <w:rFonts w:asciiTheme="majorHAnsi" w:hAnsiTheme="majorHAnsi" w:cstheme="majorHAnsi"/>
          <w:sz w:val="28"/>
        </w:rPr>
      </w:pPr>
      <w:bookmarkStart w:id="32" w:name="_Toc226662862"/>
      <w:proofErr w:type="spellStart"/>
      <w:r w:rsidRPr="00B15692">
        <w:rPr>
          <w:rFonts w:asciiTheme="majorHAnsi" w:hAnsiTheme="majorHAnsi" w:cstheme="majorHAnsi"/>
          <w:sz w:val="28"/>
        </w:rPr>
        <w:lastRenderedPageBreak/>
        <w:t>Phụ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lục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A. Danh </w:t>
      </w:r>
      <w:proofErr w:type="spellStart"/>
      <w:r w:rsidRPr="00B15692">
        <w:rPr>
          <w:rFonts w:asciiTheme="majorHAnsi" w:hAnsiTheme="majorHAnsi" w:cstheme="majorHAnsi"/>
          <w:sz w:val="28"/>
        </w:rPr>
        <w:t>sách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file </w:t>
      </w:r>
      <w:proofErr w:type="spellStart"/>
      <w:r w:rsidRPr="00B15692">
        <w:rPr>
          <w:rFonts w:asciiTheme="majorHAnsi" w:hAnsiTheme="majorHAnsi" w:cstheme="majorHAnsi"/>
          <w:sz w:val="28"/>
        </w:rPr>
        <w:t>trọng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tâm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đã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được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sử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dụng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để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phân</w:t>
      </w:r>
      <w:proofErr w:type="spellEnd"/>
      <w:r w:rsidRPr="00B15692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15692">
        <w:rPr>
          <w:rFonts w:asciiTheme="majorHAnsi" w:hAnsiTheme="majorHAnsi" w:cstheme="majorHAnsi"/>
          <w:sz w:val="28"/>
        </w:rPr>
        <w:t>tích</w:t>
      </w:r>
      <w:bookmarkEnd w:id="3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4"/>
        <w:gridCol w:w="4746"/>
      </w:tblGrid>
      <w:tr w:rsidR="008030F1" w:rsidRPr="00B15692" w14:paraId="4411EE5E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59DE19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Backend</w:t>
            </w:r>
          </w:p>
        </w:tc>
        <w:tc>
          <w:tcPr>
            <w:tcW w:w="48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A3076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OrderController.java, OrderService.java, ProductClient.java, OrderEventProducer.java, UserController.java, UserService.java, JWTUtil.java, UserRepo.java, ProductController.java, ProductService.java, ProductRepo.java, OrderEventConsumer.java, EmailService.java, UserClient.java, PaymentController.java, PaymentConfig.java, SecurityConfig.java, ApiGatewayApplication.java, EurekaServerApplication.java.</w:t>
            </w:r>
          </w:p>
        </w:tc>
      </w:tr>
      <w:tr w:rsidR="008030F1" w:rsidRPr="00B15692" w14:paraId="66E0433A" w14:textId="77777777" w:rsidTr="006D29B8">
        <w:trPr>
          <w:jc w:val="center"/>
        </w:trPr>
        <w:tc>
          <w:tcPr>
            <w:tcW w:w="4816" w:type="dxa"/>
            <w:shd w:val="clear" w:color="auto" w:fill="DCE6F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25B45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B15692">
              <w:rPr>
                <w:rFonts w:asciiTheme="majorHAnsi" w:hAnsiTheme="majorHAnsi" w:cstheme="majorHAnsi"/>
                <w:b/>
                <w:sz w:val="28"/>
                <w:szCs w:val="28"/>
              </w:rPr>
              <w:t>Frontend</w:t>
            </w:r>
          </w:p>
        </w:tc>
        <w:tc>
          <w:tcPr>
            <w:tcW w:w="48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5F14" w14:textId="77777777" w:rsidR="008030F1" w:rsidRPr="00B15692" w:rsidRDefault="008030F1" w:rsidP="00B15692">
            <w:pPr>
              <w:pStyle w:val="BoxText"/>
              <w:spacing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App.jsx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main.jsx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GlobalContext.jsx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ProtectRoute.jsx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products.js,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OrderSummary.jsx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Modal.jsx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DeliveryView.jsx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PaymentResult.jsx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Product.jsx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NavBar.jsx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Account.jsx</w:t>
            </w:r>
            <w:proofErr w:type="spellEnd"/>
            <w:r w:rsidRPr="00B15692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</w:tbl>
    <w:p w14:paraId="447FF46B" w14:textId="77777777" w:rsidR="008030F1" w:rsidRDefault="008030F1" w:rsidP="008030F1"/>
    <w:p w14:paraId="6F213C72" w14:textId="7BD0795F" w:rsidR="00607B1B" w:rsidRPr="0077728B" w:rsidRDefault="00607B1B" w:rsidP="0077728B"/>
    <w:p w14:paraId="0D3EEEE1" w14:textId="77777777" w:rsidR="00607B1B" w:rsidRPr="002E4848" w:rsidRDefault="00607B1B" w:rsidP="002E4848">
      <w:pPr>
        <w:rPr>
          <w:sz w:val="28"/>
          <w:szCs w:val="28"/>
        </w:rPr>
      </w:pPr>
    </w:p>
    <w:p w14:paraId="0BFC3B8C" w14:textId="77777777" w:rsidR="00860A22" w:rsidRPr="00860A22" w:rsidRDefault="00860A22" w:rsidP="003E43FE">
      <w:pPr>
        <w:pStyle w:val="ListParagraph"/>
        <w:keepNext/>
        <w:numPr>
          <w:ilvl w:val="0"/>
          <w:numId w:val="117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3" w:name="_Toc224723381"/>
      <w:bookmarkStart w:id="34" w:name="_Toc224723441"/>
      <w:bookmarkEnd w:id="33"/>
      <w:bookmarkEnd w:id="34"/>
    </w:p>
    <w:sectPr w:rsidR="00860A22" w:rsidRPr="00860A22" w:rsidSect="00D02771">
      <w:footerReference w:type="default" r:id="rId14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4C5B" w14:textId="77777777" w:rsidR="001C28DE" w:rsidRDefault="001C28DE">
      <w:r>
        <w:separator/>
      </w:r>
    </w:p>
  </w:endnote>
  <w:endnote w:type="continuationSeparator" w:id="0">
    <w:p w14:paraId="11C1A6FE" w14:textId="77777777" w:rsidR="001C28DE" w:rsidRDefault="001C2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5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16FF1" w14:textId="444D7441" w:rsidR="0056326A" w:rsidRDefault="005632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1C217" w14:textId="77777777" w:rsidR="00114C16" w:rsidRDefault="00114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283B1" w14:textId="77777777" w:rsidR="001C28DE" w:rsidRDefault="001C28DE">
      <w:r>
        <w:separator/>
      </w:r>
    </w:p>
  </w:footnote>
  <w:footnote w:type="continuationSeparator" w:id="0">
    <w:p w14:paraId="2DF530DD" w14:textId="77777777" w:rsidR="001C28DE" w:rsidRDefault="001C2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C723CB"/>
    <w:multiLevelType w:val="singleLevel"/>
    <w:tmpl w:val="C8C723C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FFFFF89"/>
    <w:multiLevelType w:val="singleLevel"/>
    <w:tmpl w:val="A5842D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04EE68D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3" w15:restartNumberingAfterBreak="0">
    <w:nsid w:val="00CA71F0"/>
    <w:multiLevelType w:val="hybridMultilevel"/>
    <w:tmpl w:val="953C830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F4412"/>
    <w:multiLevelType w:val="multilevel"/>
    <w:tmpl w:val="42BC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9C5EBE"/>
    <w:multiLevelType w:val="multilevel"/>
    <w:tmpl w:val="D68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A2504"/>
    <w:multiLevelType w:val="hybridMultilevel"/>
    <w:tmpl w:val="8F30C86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CB6732"/>
    <w:multiLevelType w:val="hybridMultilevel"/>
    <w:tmpl w:val="905C9D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CE14C0"/>
    <w:multiLevelType w:val="hybridMultilevel"/>
    <w:tmpl w:val="6ADAA4E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360CC2"/>
    <w:multiLevelType w:val="multilevel"/>
    <w:tmpl w:val="1B1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78FA"/>
    <w:multiLevelType w:val="hybridMultilevel"/>
    <w:tmpl w:val="CE1CAA5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6971C8"/>
    <w:multiLevelType w:val="multilevel"/>
    <w:tmpl w:val="CA5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3026A"/>
    <w:multiLevelType w:val="hybridMultilevel"/>
    <w:tmpl w:val="8E02555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CC44BB"/>
    <w:multiLevelType w:val="multilevel"/>
    <w:tmpl w:val="1C6C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36688"/>
    <w:multiLevelType w:val="multilevel"/>
    <w:tmpl w:val="7C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A49CE"/>
    <w:multiLevelType w:val="hybridMultilevel"/>
    <w:tmpl w:val="35E4E20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8B5990"/>
    <w:multiLevelType w:val="multilevel"/>
    <w:tmpl w:val="48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BC3DAA"/>
    <w:multiLevelType w:val="hybridMultilevel"/>
    <w:tmpl w:val="D622797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EE11C3"/>
    <w:multiLevelType w:val="hybridMultilevel"/>
    <w:tmpl w:val="546C137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16784D"/>
    <w:multiLevelType w:val="hybridMultilevel"/>
    <w:tmpl w:val="D2D61C5E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351FE0"/>
    <w:multiLevelType w:val="hybridMultilevel"/>
    <w:tmpl w:val="0900935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7A5BAE"/>
    <w:multiLevelType w:val="hybridMultilevel"/>
    <w:tmpl w:val="F2DA53B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19539B"/>
    <w:multiLevelType w:val="hybridMultilevel"/>
    <w:tmpl w:val="2D14C19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611132"/>
    <w:multiLevelType w:val="hybridMultilevel"/>
    <w:tmpl w:val="C39E413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6E57A0"/>
    <w:multiLevelType w:val="hybridMultilevel"/>
    <w:tmpl w:val="B0346B4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240F95"/>
    <w:multiLevelType w:val="multilevel"/>
    <w:tmpl w:val="7CF65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38624C7"/>
    <w:multiLevelType w:val="multilevel"/>
    <w:tmpl w:val="1B68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9A287E"/>
    <w:multiLevelType w:val="hybridMultilevel"/>
    <w:tmpl w:val="57445924"/>
    <w:lvl w:ilvl="0" w:tplc="6C685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51913B6"/>
    <w:multiLevelType w:val="multilevel"/>
    <w:tmpl w:val="C17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D71789"/>
    <w:multiLevelType w:val="hybridMultilevel"/>
    <w:tmpl w:val="4940AAC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6A2066"/>
    <w:multiLevelType w:val="multilevel"/>
    <w:tmpl w:val="63B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E59B4"/>
    <w:multiLevelType w:val="hybridMultilevel"/>
    <w:tmpl w:val="4A12F10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78E62E4"/>
    <w:multiLevelType w:val="hybridMultilevel"/>
    <w:tmpl w:val="42E8187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9E0713"/>
    <w:multiLevelType w:val="hybridMultilevel"/>
    <w:tmpl w:val="09DC8730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CA1115"/>
    <w:multiLevelType w:val="hybridMultilevel"/>
    <w:tmpl w:val="F334D66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2E1A4E"/>
    <w:multiLevelType w:val="hybridMultilevel"/>
    <w:tmpl w:val="D3C01FF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B67733"/>
    <w:multiLevelType w:val="hybridMultilevel"/>
    <w:tmpl w:val="7950530E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E577C3"/>
    <w:multiLevelType w:val="hybridMultilevel"/>
    <w:tmpl w:val="712C0F9A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0249E6"/>
    <w:multiLevelType w:val="hybridMultilevel"/>
    <w:tmpl w:val="92B6BFF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3C10F1"/>
    <w:multiLevelType w:val="hybridMultilevel"/>
    <w:tmpl w:val="FE800FFA"/>
    <w:lvl w:ilvl="0" w:tplc="FCFE62E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D1D256D"/>
    <w:multiLevelType w:val="hybridMultilevel"/>
    <w:tmpl w:val="E716BB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450496"/>
    <w:multiLevelType w:val="hybridMultilevel"/>
    <w:tmpl w:val="252090F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2772D4"/>
    <w:multiLevelType w:val="multilevel"/>
    <w:tmpl w:val="F5E4F4B6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3" w15:restartNumberingAfterBreak="0">
    <w:nsid w:val="20116481"/>
    <w:multiLevelType w:val="hybridMultilevel"/>
    <w:tmpl w:val="E9701D2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865C9E"/>
    <w:multiLevelType w:val="multilevel"/>
    <w:tmpl w:val="B56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1221D"/>
    <w:multiLevelType w:val="hybridMultilevel"/>
    <w:tmpl w:val="FAC63C7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92257C"/>
    <w:multiLevelType w:val="hybridMultilevel"/>
    <w:tmpl w:val="69FA0D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B56583"/>
    <w:multiLevelType w:val="multilevel"/>
    <w:tmpl w:val="5C2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069E3"/>
    <w:multiLevelType w:val="multilevel"/>
    <w:tmpl w:val="D4C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B40A35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50" w15:restartNumberingAfterBreak="0">
    <w:nsid w:val="22D04D3C"/>
    <w:multiLevelType w:val="hybridMultilevel"/>
    <w:tmpl w:val="82DCAC7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47A0BB7"/>
    <w:multiLevelType w:val="hybridMultilevel"/>
    <w:tmpl w:val="2B20F36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07272C"/>
    <w:multiLevelType w:val="hybridMultilevel"/>
    <w:tmpl w:val="EC52C13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C07EB0"/>
    <w:multiLevelType w:val="hybridMultilevel"/>
    <w:tmpl w:val="0C5095F8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B5364C"/>
    <w:multiLevelType w:val="hybridMultilevel"/>
    <w:tmpl w:val="6D48C96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7162D50"/>
    <w:multiLevelType w:val="multilevel"/>
    <w:tmpl w:val="055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E95A3B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57" w15:restartNumberingAfterBreak="0">
    <w:nsid w:val="28C3780B"/>
    <w:multiLevelType w:val="hybridMultilevel"/>
    <w:tmpl w:val="14847D8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433C13"/>
    <w:multiLevelType w:val="hybridMultilevel"/>
    <w:tmpl w:val="D8F4C8D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A1647EA"/>
    <w:multiLevelType w:val="hybridMultilevel"/>
    <w:tmpl w:val="8AD0D9B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CBF466E"/>
    <w:multiLevelType w:val="multilevel"/>
    <w:tmpl w:val="4E0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E4729F"/>
    <w:multiLevelType w:val="hybridMultilevel"/>
    <w:tmpl w:val="B16C120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DAA1431"/>
    <w:multiLevelType w:val="multilevel"/>
    <w:tmpl w:val="9DEC081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3" w15:restartNumberingAfterBreak="0">
    <w:nsid w:val="2E0E1BAA"/>
    <w:multiLevelType w:val="hybridMultilevel"/>
    <w:tmpl w:val="1470553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F6742EE"/>
    <w:multiLevelType w:val="hybridMultilevel"/>
    <w:tmpl w:val="D5AE267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C3312A"/>
    <w:multiLevelType w:val="multilevel"/>
    <w:tmpl w:val="BAC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54519"/>
    <w:multiLevelType w:val="multilevel"/>
    <w:tmpl w:val="2D72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6857D8"/>
    <w:multiLevelType w:val="hybridMultilevel"/>
    <w:tmpl w:val="9DD816A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42372CA"/>
    <w:multiLevelType w:val="hybridMultilevel"/>
    <w:tmpl w:val="A458425C"/>
    <w:lvl w:ilvl="0" w:tplc="6D0619D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8060D83"/>
    <w:multiLevelType w:val="hybridMultilevel"/>
    <w:tmpl w:val="F7D67E4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1D5D25"/>
    <w:multiLevelType w:val="multilevel"/>
    <w:tmpl w:val="2BC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D4BF8"/>
    <w:multiLevelType w:val="multilevel"/>
    <w:tmpl w:val="365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525DE7"/>
    <w:multiLevelType w:val="hybridMultilevel"/>
    <w:tmpl w:val="768E8EE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1A30D5"/>
    <w:multiLevelType w:val="multilevel"/>
    <w:tmpl w:val="4482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EA75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3EDA76CA"/>
    <w:multiLevelType w:val="multilevel"/>
    <w:tmpl w:val="DC2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CB6427"/>
    <w:multiLevelType w:val="hybridMultilevel"/>
    <w:tmpl w:val="0B3A1B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410D47EF"/>
    <w:multiLevelType w:val="hybridMultilevel"/>
    <w:tmpl w:val="CA4AF9D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35032F"/>
    <w:multiLevelType w:val="hybridMultilevel"/>
    <w:tmpl w:val="932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746C8F"/>
    <w:multiLevelType w:val="multilevel"/>
    <w:tmpl w:val="08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53A2E"/>
    <w:multiLevelType w:val="hybridMultilevel"/>
    <w:tmpl w:val="521C5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5B86B03"/>
    <w:multiLevelType w:val="hybridMultilevel"/>
    <w:tmpl w:val="4614CD4E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6254E0E"/>
    <w:multiLevelType w:val="multilevel"/>
    <w:tmpl w:val="684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A2287"/>
    <w:multiLevelType w:val="multilevel"/>
    <w:tmpl w:val="7FA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43189A"/>
    <w:multiLevelType w:val="hybridMultilevel"/>
    <w:tmpl w:val="17FA325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78035A5"/>
    <w:multiLevelType w:val="multilevel"/>
    <w:tmpl w:val="6B8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61B60"/>
    <w:multiLevelType w:val="hybridMultilevel"/>
    <w:tmpl w:val="D948592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AA27B98"/>
    <w:multiLevelType w:val="multilevel"/>
    <w:tmpl w:val="98E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8F7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4BCB01DF"/>
    <w:multiLevelType w:val="hybridMultilevel"/>
    <w:tmpl w:val="1562C984"/>
    <w:lvl w:ilvl="0" w:tplc="F0F205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4C0B00F0"/>
    <w:multiLevelType w:val="hybridMultilevel"/>
    <w:tmpl w:val="6AD84D0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130157"/>
    <w:multiLevelType w:val="multilevel"/>
    <w:tmpl w:val="42AAF0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4E3B0490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93" w15:restartNumberingAfterBreak="0">
    <w:nsid w:val="50406E6F"/>
    <w:multiLevelType w:val="hybridMultilevel"/>
    <w:tmpl w:val="CDC6A7C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10B5127"/>
    <w:multiLevelType w:val="hybridMultilevel"/>
    <w:tmpl w:val="09960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33C689B"/>
    <w:multiLevelType w:val="hybridMultilevel"/>
    <w:tmpl w:val="9A369A3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44C4228"/>
    <w:multiLevelType w:val="multilevel"/>
    <w:tmpl w:val="648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BA5633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98" w15:restartNumberingAfterBreak="0">
    <w:nsid w:val="5BDC40D0"/>
    <w:multiLevelType w:val="hybridMultilevel"/>
    <w:tmpl w:val="388491F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ED189E"/>
    <w:multiLevelType w:val="multilevel"/>
    <w:tmpl w:val="EF1A5DAA"/>
    <w:lvl w:ilvl="0">
      <w:start w:val="1"/>
      <w:numFmt w:val="decimal"/>
      <w:pStyle w:val="Head2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pStyle w:val="Head3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00" w15:restartNumberingAfterBreak="0">
    <w:nsid w:val="5EC9149B"/>
    <w:multiLevelType w:val="hybridMultilevel"/>
    <w:tmpl w:val="7A1861B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D72FC0"/>
    <w:multiLevelType w:val="hybridMultilevel"/>
    <w:tmpl w:val="3866268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DE3BD5"/>
    <w:multiLevelType w:val="hybridMultilevel"/>
    <w:tmpl w:val="17E2961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052717A"/>
    <w:multiLevelType w:val="hybridMultilevel"/>
    <w:tmpl w:val="6C7405D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0C062B3"/>
    <w:multiLevelType w:val="hybridMultilevel"/>
    <w:tmpl w:val="70F00D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60F306BF"/>
    <w:multiLevelType w:val="hybridMultilevel"/>
    <w:tmpl w:val="E906123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3243045"/>
    <w:multiLevelType w:val="multilevel"/>
    <w:tmpl w:val="40D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E2D3D"/>
    <w:multiLevelType w:val="multilevel"/>
    <w:tmpl w:val="935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4671BB7"/>
    <w:multiLevelType w:val="multilevel"/>
    <w:tmpl w:val="D5B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194BC9"/>
    <w:multiLevelType w:val="hybridMultilevel"/>
    <w:tmpl w:val="4DF890B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6F34F0C"/>
    <w:multiLevelType w:val="hybridMultilevel"/>
    <w:tmpl w:val="BDBC523A"/>
    <w:lvl w:ilvl="0" w:tplc="D1E24498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1" w15:restartNumberingAfterBreak="0">
    <w:nsid w:val="670F72C0"/>
    <w:multiLevelType w:val="hybridMultilevel"/>
    <w:tmpl w:val="227419B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78530BF"/>
    <w:multiLevelType w:val="hybridMultilevel"/>
    <w:tmpl w:val="7D3A895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C12279"/>
    <w:multiLevelType w:val="multilevel"/>
    <w:tmpl w:val="826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361CDF"/>
    <w:multiLevelType w:val="hybridMultilevel"/>
    <w:tmpl w:val="1E26F238"/>
    <w:lvl w:ilvl="0" w:tplc="EB605B6E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AE05D04"/>
    <w:multiLevelType w:val="multilevel"/>
    <w:tmpl w:val="734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5A7828"/>
    <w:multiLevelType w:val="hybridMultilevel"/>
    <w:tmpl w:val="E48C6AA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C8033BF"/>
    <w:multiLevelType w:val="hybridMultilevel"/>
    <w:tmpl w:val="DE1C566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D1A4919"/>
    <w:multiLevelType w:val="multilevel"/>
    <w:tmpl w:val="FA1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BC4BC1"/>
    <w:multiLevelType w:val="multilevel"/>
    <w:tmpl w:val="C8F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5C1BAC"/>
    <w:multiLevelType w:val="hybridMultilevel"/>
    <w:tmpl w:val="A470CFD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1A51D22"/>
    <w:multiLevelType w:val="hybridMultilevel"/>
    <w:tmpl w:val="C060A61A"/>
    <w:lvl w:ilvl="0" w:tplc="BEBEFBBC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2" w15:restartNumberingAfterBreak="0">
    <w:nsid w:val="72CD66E4"/>
    <w:multiLevelType w:val="multilevel"/>
    <w:tmpl w:val="15B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A55C00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24" w15:restartNumberingAfterBreak="0">
    <w:nsid w:val="748A1154"/>
    <w:multiLevelType w:val="multilevel"/>
    <w:tmpl w:val="DA6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382DC1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26" w15:restartNumberingAfterBreak="0">
    <w:nsid w:val="75C25691"/>
    <w:multiLevelType w:val="multilevel"/>
    <w:tmpl w:val="6F1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6307F"/>
    <w:multiLevelType w:val="multilevel"/>
    <w:tmpl w:val="528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E45167"/>
    <w:multiLevelType w:val="hybridMultilevel"/>
    <w:tmpl w:val="1DD007E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701B29"/>
    <w:multiLevelType w:val="hybridMultilevel"/>
    <w:tmpl w:val="B3EA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97A1FA2"/>
    <w:multiLevelType w:val="hybridMultilevel"/>
    <w:tmpl w:val="6E8C835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A781850"/>
    <w:multiLevelType w:val="multilevel"/>
    <w:tmpl w:val="F1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D63F7F"/>
    <w:multiLevelType w:val="hybridMultilevel"/>
    <w:tmpl w:val="6ED451E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5A6E7C"/>
    <w:multiLevelType w:val="multilevel"/>
    <w:tmpl w:val="84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740DB3"/>
    <w:multiLevelType w:val="hybridMultilevel"/>
    <w:tmpl w:val="9B48ABD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DEF0605"/>
    <w:multiLevelType w:val="hybridMultilevel"/>
    <w:tmpl w:val="5CC6820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3289">
    <w:abstractNumId w:val="2"/>
  </w:num>
  <w:num w:numId="2" w16cid:durableId="1773741659">
    <w:abstractNumId w:val="62"/>
  </w:num>
  <w:num w:numId="3" w16cid:durableId="1385055825">
    <w:abstractNumId w:val="133"/>
  </w:num>
  <w:num w:numId="4" w16cid:durableId="717163333">
    <w:abstractNumId w:val="106"/>
  </w:num>
  <w:num w:numId="5" w16cid:durableId="835418043">
    <w:abstractNumId w:val="2"/>
    <w:lvlOverride w:ilvl="0">
      <w:startOverride w:val="1"/>
    </w:lvlOverride>
  </w:num>
  <w:num w:numId="6" w16cid:durableId="237641977">
    <w:abstractNumId w:val="27"/>
  </w:num>
  <w:num w:numId="7" w16cid:durableId="1150943866">
    <w:abstractNumId w:val="68"/>
  </w:num>
  <w:num w:numId="8" w16cid:durableId="682392236">
    <w:abstractNumId w:val="89"/>
  </w:num>
  <w:num w:numId="9" w16cid:durableId="318579963">
    <w:abstractNumId w:val="110"/>
  </w:num>
  <w:num w:numId="10" w16cid:durableId="1608194346">
    <w:abstractNumId w:val="121"/>
  </w:num>
  <w:num w:numId="11" w16cid:durableId="690835601">
    <w:abstractNumId w:val="16"/>
  </w:num>
  <w:num w:numId="12" w16cid:durableId="686175122">
    <w:abstractNumId w:val="25"/>
  </w:num>
  <w:num w:numId="13" w16cid:durableId="1789620938">
    <w:abstractNumId w:val="39"/>
  </w:num>
  <w:num w:numId="14" w16cid:durableId="579102908">
    <w:abstractNumId w:val="88"/>
  </w:num>
  <w:num w:numId="15" w16cid:durableId="2113820432">
    <w:abstractNumId w:val="74"/>
  </w:num>
  <w:num w:numId="16" w16cid:durableId="793061622">
    <w:abstractNumId w:val="91"/>
  </w:num>
  <w:num w:numId="17" w16cid:durableId="295185629">
    <w:abstractNumId w:val="115"/>
  </w:num>
  <w:num w:numId="18" w16cid:durableId="2092963630">
    <w:abstractNumId w:val="14"/>
  </w:num>
  <w:num w:numId="19" w16cid:durableId="1061093918">
    <w:abstractNumId w:val="11"/>
  </w:num>
  <w:num w:numId="20" w16cid:durableId="1050156016">
    <w:abstractNumId w:val="131"/>
  </w:num>
  <w:num w:numId="21" w16cid:durableId="765804039">
    <w:abstractNumId w:val="129"/>
  </w:num>
  <w:num w:numId="22" w16cid:durableId="180169536">
    <w:abstractNumId w:val="128"/>
  </w:num>
  <w:num w:numId="23" w16cid:durableId="300815702">
    <w:abstractNumId w:val="67"/>
  </w:num>
  <w:num w:numId="24" w16cid:durableId="417675455">
    <w:abstractNumId w:val="57"/>
  </w:num>
  <w:num w:numId="25" w16cid:durableId="1336760603">
    <w:abstractNumId w:val="31"/>
  </w:num>
  <w:num w:numId="26" w16cid:durableId="1075250121">
    <w:abstractNumId w:val="102"/>
  </w:num>
  <w:num w:numId="27" w16cid:durableId="273100599">
    <w:abstractNumId w:val="36"/>
  </w:num>
  <w:num w:numId="28" w16cid:durableId="373965388">
    <w:abstractNumId w:val="18"/>
  </w:num>
  <w:num w:numId="29" w16cid:durableId="610669072">
    <w:abstractNumId w:val="33"/>
  </w:num>
  <w:num w:numId="30" w16cid:durableId="1105882443">
    <w:abstractNumId w:val="53"/>
  </w:num>
  <w:num w:numId="31" w16cid:durableId="476609467">
    <w:abstractNumId w:val="132"/>
  </w:num>
  <w:num w:numId="32" w16cid:durableId="1226575400">
    <w:abstractNumId w:val="95"/>
  </w:num>
  <w:num w:numId="33" w16cid:durableId="673454114">
    <w:abstractNumId w:val="20"/>
  </w:num>
  <w:num w:numId="34" w16cid:durableId="1655913804">
    <w:abstractNumId w:val="77"/>
  </w:num>
  <w:num w:numId="35" w16cid:durableId="591856022">
    <w:abstractNumId w:val="134"/>
  </w:num>
  <w:num w:numId="36" w16cid:durableId="744378486">
    <w:abstractNumId w:val="12"/>
  </w:num>
  <w:num w:numId="37" w16cid:durableId="352389374">
    <w:abstractNumId w:val="54"/>
  </w:num>
  <w:num w:numId="38" w16cid:durableId="459611471">
    <w:abstractNumId w:val="22"/>
  </w:num>
  <w:num w:numId="39" w16cid:durableId="419331150">
    <w:abstractNumId w:val="24"/>
  </w:num>
  <w:num w:numId="40" w16cid:durableId="1478641874">
    <w:abstractNumId w:val="98"/>
  </w:num>
  <w:num w:numId="41" w16cid:durableId="2102215107">
    <w:abstractNumId w:val="37"/>
  </w:num>
  <w:num w:numId="42" w16cid:durableId="1028335614">
    <w:abstractNumId w:val="0"/>
  </w:num>
  <w:num w:numId="43" w16cid:durableId="293682857">
    <w:abstractNumId w:val="13"/>
  </w:num>
  <w:num w:numId="44" w16cid:durableId="1555241418">
    <w:abstractNumId w:val="55"/>
  </w:num>
  <w:num w:numId="45" w16cid:durableId="1397507388">
    <w:abstractNumId w:val="26"/>
  </w:num>
  <w:num w:numId="46" w16cid:durableId="410079833">
    <w:abstractNumId w:val="122"/>
  </w:num>
  <w:num w:numId="47" w16cid:durableId="637148049">
    <w:abstractNumId w:val="9"/>
  </w:num>
  <w:num w:numId="48" w16cid:durableId="2011519092">
    <w:abstractNumId w:val="73"/>
  </w:num>
  <w:num w:numId="49" w16cid:durableId="898322188">
    <w:abstractNumId w:val="65"/>
  </w:num>
  <w:num w:numId="50" w16cid:durableId="346565626">
    <w:abstractNumId w:val="71"/>
  </w:num>
  <w:num w:numId="51" w16cid:durableId="1211649184">
    <w:abstractNumId w:val="87"/>
  </w:num>
  <w:num w:numId="52" w16cid:durableId="1241476639">
    <w:abstractNumId w:val="108"/>
  </w:num>
  <w:num w:numId="53" w16cid:durableId="1641764958">
    <w:abstractNumId w:val="124"/>
  </w:num>
  <w:num w:numId="54" w16cid:durableId="1745834433">
    <w:abstractNumId w:val="113"/>
  </w:num>
  <w:num w:numId="55" w16cid:durableId="1704013694">
    <w:abstractNumId w:val="28"/>
  </w:num>
  <w:num w:numId="56" w16cid:durableId="443771310">
    <w:abstractNumId w:val="107"/>
  </w:num>
  <w:num w:numId="57" w16cid:durableId="1818644887">
    <w:abstractNumId w:val="5"/>
  </w:num>
  <w:num w:numId="58" w16cid:durableId="2064673552">
    <w:abstractNumId w:val="79"/>
  </w:num>
  <w:num w:numId="59" w16cid:durableId="1015111746">
    <w:abstractNumId w:val="47"/>
  </w:num>
  <w:num w:numId="60" w16cid:durableId="1774395864">
    <w:abstractNumId w:val="30"/>
  </w:num>
  <w:num w:numId="61" w16cid:durableId="1782141525">
    <w:abstractNumId w:val="126"/>
  </w:num>
  <w:num w:numId="62" w16cid:durableId="1038823031">
    <w:abstractNumId w:val="85"/>
  </w:num>
  <w:num w:numId="63" w16cid:durableId="76708413">
    <w:abstractNumId w:val="4"/>
  </w:num>
  <w:num w:numId="64" w16cid:durableId="535889818">
    <w:abstractNumId w:val="82"/>
  </w:num>
  <w:num w:numId="65" w16cid:durableId="1030766467">
    <w:abstractNumId w:val="42"/>
  </w:num>
  <w:num w:numId="66" w16cid:durableId="1886720276">
    <w:abstractNumId w:val="2"/>
    <w:lvlOverride w:ilvl="0">
      <w:startOverride w:val="8"/>
    </w:lvlOverride>
    <w:lvlOverride w:ilvl="1">
      <w:startOverride w:val="3"/>
    </w:lvlOverride>
  </w:num>
  <w:num w:numId="67" w16cid:durableId="1508983277">
    <w:abstractNumId w:val="104"/>
  </w:num>
  <w:num w:numId="68" w16cid:durableId="217017092">
    <w:abstractNumId w:val="94"/>
  </w:num>
  <w:num w:numId="69" w16cid:durableId="1083987074">
    <w:abstractNumId w:val="78"/>
  </w:num>
  <w:num w:numId="70" w16cid:durableId="2040398188">
    <w:abstractNumId w:val="80"/>
  </w:num>
  <w:num w:numId="71" w16cid:durableId="942998371">
    <w:abstractNumId w:val="99"/>
  </w:num>
  <w:num w:numId="72" w16cid:durableId="1237010579">
    <w:abstractNumId w:val="59"/>
  </w:num>
  <w:num w:numId="73" w16cid:durableId="890727875">
    <w:abstractNumId w:val="41"/>
  </w:num>
  <w:num w:numId="74" w16cid:durableId="1705013919">
    <w:abstractNumId w:val="15"/>
  </w:num>
  <w:num w:numId="75" w16cid:durableId="1848521685">
    <w:abstractNumId w:val="58"/>
  </w:num>
  <w:num w:numId="76" w16cid:durableId="1387142278">
    <w:abstractNumId w:val="120"/>
  </w:num>
  <w:num w:numId="77" w16cid:durableId="1380204901">
    <w:abstractNumId w:val="3"/>
  </w:num>
  <w:num w:numId="78" w16cid:durableId="462693788">
    <w:abstractNumId w:val="34"/>
  </w:num>
  <w:num w:numId="79" w16cid:durableId="1451824087">
    <w:abstractNumId w:val="84"/>
  </w:num>
  <w:num w:numId="80" w16cid:durableId="1721706922">
    <w:abstractNumId w:val="43"/>
  </w:num>
  <w:num w:numId="81" w16cid:durableId="1085297022">
    <w:abstractNumId w:val="32"/>
  </w:num>
  <w:num w:numId="82" w16cid:durableId="1262185491">
    <w:abstractNumId w:val="111"/>
  </w:num>
  <w:num w:numId="83" w16cid:durableId="967205323">
    <w:abstractNumId w:val="114"/>
  </w:num>
  <w:num w:numId="84" w16cid:durableId="1636330602">
    <w:abstractNumId w:val="99"/>
    <w:lvlOverride w:ilvl="0">
      <w:startOverride w:val="1"/>
    </w:lvlOverride>
  </w:num>
  <w:num w:numId="85" w16cid:durableId="530917800">
    <w:abstractNumId w:val="101"/>
  </w:num>
  <w:num w:numId="86" w16cid:durableId="799032836">
    <w:abstractNumId w:val="81"/>
  </w:num>
  <w:num w:numId="87" w16cid:durableId="1877355169">
    <w:abstractNumId w:val="61"/>
  </w:num>
  <w:num w:numId="88" w16cid:durableId="557400692">
    <w:abstractNumId w:val="23"/>
  </w:num>
  <w:num w:numId="89" w16cid:durableId="1066730152">
    <w:abstractNumId w:val="50"/>
  </w:num>
  <w:num w:numId="90" w16cid:durableId="1808618381">
    <w:abstractNumId w:val="29"/>
  </w:num>
  <w:num w:numId="91" w16cid:durableId="643630787">
    <w:abstractNumId w:val="52"/>
  </w:num>
  <w:num w:numId="92" w16cid:durableId="1537623725">
    <w:abstractNumId w:val="38"/>
  </w:num>
  <w:num w:numId="93" w16cid:durableId="687294437">
    <w:abstractNumId w:val="117"/>
  </w:num>
  <w:num w:numId="94" w16cid:durableId="1292710709">
    <w:abstractNumId w:val="86"/>
  </w:num>
  <w:num w:numId="95" w16cid:durableId="440684706">
    <w:abstractNumId w:val="45"/>
  </w:num>
  <w:num w:numId="96" w16cid:durableId="2086295872">
    <w:abstractNumId w:val="99"/>
    <w:lvlOverride w:ilvl="0">
      <w:startOverride w:val="1"/>
    </w:lvlOverride>
  </w:num>
  <w:num w:numId="97" w16cid:durableId="1140726959">
    <w:abstractNumId w:val="40"/>
  </w:num>
  <w:num w:numId="98" w16cid:durableId="1082527175">
    <w:abstractNumId w:val="90"/>
  </w:num>
  <w:num w:numId="99" w16cid:durableId="1398551169">
    <w:abstractNumId w:val="69"/>
  </w:num>
  <w:num w:numId="100" w16cid:durableId="762993915">
    <w:abstractNumId w:val="100"/>
  </w:num>
  <w:num w:numId="101" w16cid:durableId="1239173216">
    <w:abstractNumId w:val="93"/>
  </w:num>
  <w:num w:numId="102" w16cid:durableId="1124038066">
    <w:abstractNumId w:val="8"/>
  </w:num>
  <w:num w:numId="103" w16cid:durableId="2107381928">
    <w:abstractNumId w:val="17"/>
  </w:num>
  <w:num w:numId="104" w16cid:durableId="595332480">
    <w:abstractNumId w:val="19"/>
  </w:num>
  <w:num w:numId="105" w16cid:durableId="1161308096">
    <w:abstractNumId w:val="46"/>
  </w:num>
  <w:num w:numId="106" w16cid:durableId="1306155663">
    <w:abstractNumId w:val="105"/>
  </w:num>
  <w:num w:numId="107" w16cid:durableId="2024210889">
    <w:abstractNumId w:val="72"/>
  </w:num>
  <w:num w:numId="108" w16cid:durableId="869800861">
    <w:abstractNumId w:val="135"/>
  </w:num>
  <w:num w:numId="109" w16cid:durableId="1987317192">
    <w:abstractNumId w:val="116"/>
  </w:num>
  <w:num w:numId="110" w16cid:durableId="1109349181">
    <w:abstractNumId w:val="99"/>
    <w:lvlOverride w:ilvl="0">
      <w:startOverride w:val="1"/>
    </w:lvlOverride>
  </w:num>
  <w:num w:numId="111" w16cid:durableId="439909567">
    <w:abstractNumId w:val="6"/>
  </w:num>
  <w:num w:numId="112" w16cid:durableId="869609165">
    <w:abstractNumId w:val="63"/>
  </w:num>
  <w:num w:numId="113" w16cid:durableId="2083796454">
    <w:abstractNumId w:val="109"/>
  </w:num>
  <w:num w:numId="114" w16cid:durableId="832599644">
    <w:abstractNumId w:val="7"/>
  </w:num>
  <w:num w:numId="115" w16cid:durableId="2093696013">
    <w:abstractNumId w:val="103"/>
  </w:num>
  <w:num w:numId="116" w16cid:durableId="1953633762">
    <w:abstractNumId w:val="51"/>
  </w:num>
  <w:num w:numId="117" w16cid:durableId="1275481120">
    <w:abstractNumId w:val="56"/>
  </w:num>
  <w:num w:numId="118" w16cid:durableId="406879911">
    <w:abstractNumId w:val="21"/>
  </w:num>
  <w:num w:numId="119" w16cid:durableId="165101803">
    <w:abstractNumId w:val="76"/>
  </w:num>
  <w:num w:numId="120" w16cid:durableId="266737730">
    <w:abstractNumId w:val="92"/>
  </w:num>
  <w:num w:numId="121" w16cid:durableId="1734818253">
    <w:abstractNumId w:val="49"/>
  </w:num>
  <w:num w:numId="122" w16cid:durableId="2018069898">
    <w:abstractNumId w:val="123"/>
  </w:num>
  <w:num w:numId="123" w16cid:durableId="2107575033">
    <w:abstractNumId w:val="35"/>
  </w:num>
  <w:num w:numId="124" w16cid:durableId="1340549154">
    <w:abstractNumId w:val="97"/>
  </w:num>
  <w:num w:numId="125" w16cid:durableId="1861894210">
    <w:abstractNumId w:val="125"/>
  </w:num>
  <w:num w:numId="126" w16cid:durableId="701057133">
    <w:abstractNumId w:val="64"/>
  </w:num>
  <w:num w:numId="127" w16cid:durableId="861430983">
    <w:abstractNumId w:val="130"/>
  </w:num>
  <w:num w:numId="128" w16cid:durableId="113401250">
    <w:abstractNumId w:val="112"/>
  </w:num>
  <w:num w:numId="129" w16cid:durableId="499196706">
    <w:abstractNumId w:val="10"/>
  </w:num>
  <w:num w:numId="130" w16cid:durableId="1677922601">
    <w:abstractNumId w:val="83"/>
  </w:num>
  <w:num w:numId="131" w16cid:durableId="1230730689">
    <w:abstractNumId w:val="127"/>
  </w:num>
  <w:num w:numId="132" w16cid:durableId="1628663585">
    <w:abstractNumId w:val="66"/>
  </w:num>
  <w:num w:numId="133" w16cid:durableId="1340037973">
    <w:abstractNumId w:val="119"/>
  </w:num>
  <w:num w:numId="134" w16cid:durableId="770466339">
    <w:abstractNumId w:val="44"/>
  </w:num>
  <w:num w:numId="135" w16cid:durableId="752436315">
    <w:abstractNumId w:val="70"/>
  </w:num>
  <w:num w:numId="136" w16cid:durableId="1846046000">
    <w:abstractNumId w:val="48"/>
  </w:num>
  <w:num w:numId="137" w16cid:durableId="114645170">
    <w:abstractNumId w:val="60"/>
  </w:num>
  <w:num w:numId="138" w16cid:durableId="1887646164">
    <w:abstractNumId w:val="118"/>
  </w:num>
  <w:num w:numId="139" w16cid:durableId="431898672">
    <w:abstractNumId w:val="75"/>
  </w:num>
  <w:num w:numId="140" w16cid:durableId="1400902953">
    <w:abstractNumId w:val="96"/>
  </w:num>
  <w:num w:numId="141" w16cid:durableId="132855473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D3"/>
    <w:rsid w:val="000003D8"/>
    <w:rsid w:val="0000118B"/>
    <w:rsid w:val="00004D58"/>
    <w:rsid w:val="00004EEA"/>
    <w:rsid w:val="000054E2"/>
    <w:rsid w:val="000113A7"/>
    <w:rsid w:val="00011944"/>
    <w:rsid w:val="00011E9E"/>
    <w:rsid w:val="00012567"/>
    <w:rsid w:val="00012B4B"/>
    <w:rsid w:val="00013889"/>
    <w:rsid w:val="00013DEF"/>
    <w:rsid w:val="00014B91"/>
    <w:rsid w:val="000167FF"/>
    <w:rsid w:val="00017F10"/>
    <w:rsid w:val="000209A6"/>
    <w:rsid w:val="000218B8"/>
    <w:rsid w:val="00022F0E"/>
    <w:rsid w:val="00023A79"/>
    <w:rsid w:val="00024693"/>
    <w:rsid w:val="00027298"/>
    <w:rsid w:val="00030E2D"/>
    <w:rsid w:val="00034CCB"/>
    <w:rsid w:val="00035E29"/>
    <w:rsid w:val="00035FFA"/>
    <w:rsid w:val="0003740F"/>
    <w:rsid w:val="00037D4F"/>
    <w:rsid w:val="00040F0B"/>
    <w:rsid w:val="00042E51"/>
    <w:rsid w:val="0004343D"/>
    <w:rsid w:val="00044426"/>
    <w:rsid w:val="0004673B"/>
    <w:rsid w:val="00047411"/>
    <w:rsid w:val="0005014A"/>
    <w:rsid w:val="00050514"/>
    <w:rsid w:val="00051144"/>
    <w:rsid w:val="00052BF7"/>
    <w:rsid w:val="00053225"/>
    <w:rsid w:val="00053FA8"/>
    <w:rsid w:val="00054D4A"/>
    <w:rsid w:val="0005570D"/>
    <w:rsid w:val="00056F33"/>
    <w:rsid w:val="00060FA6"/>
    <w:rsid w:val="00061C4B"/>
    <w:rsid w:val="00062665"/>
    <w:rsid w:val="00067F98"/>
    <w:rsid w:val="00075933"/>
    <w:rsid w:val="0007703B"/>
    <w:rsid w:val="00080598"/>
    <w:rsid w:val="000820C5"/>
    <w:rsid w:val="00083E00"/>
    <w:rsid w:val="00087DB3"/>
    <w:rsid w:val="00090EBB"/>
    <w:rsid w:val="00095D89"/>
    <w:rsid w:val="000976F1"/>
    <w:rsid w:val="000A08DC"/>
    <w:rsid w:val="000A6B84"/>
    <w:rsid w:val="000A7D74"/>
    <w:rsid w:val="000B1597"/>
    <w:rsid w:val="000B1BD3"/>
    <w:rsid w:val="000B63D3"/>
    <w:rsid w:val="000C0F3F"/>
    <w:rsid w:val="000C37F5"/>
    <w:rsid w:val="000C43E4"/>
    <w:rsid w:val="000D2853"/>
    <w:rsid w:val="000D713F"/>
    <w:rsid w:val="000E03BB"/>
    <w:rsid w:val="000E0FC9"/>
    <w:rsid w:val="000E3FFA"/>
    <w:rsid w:val="000E4F7B"/>
    <w:rsid w:val="000F2035"/>
    <w:rsid w:val="000F3497"/>
    <w:rsid w:val="000F3E74"/>
    <w:rsid w:val="000F5849"/>
    <w:rsid w:val="000F657B"/>
    <w:rsid w:val="000F6C60"/>
    <w:rsid w:val="00101867"/>
    <w:rsid w:val="001078A0"/>
    <w:rsid w:val="001102E3"/>
    <w:rsid w:val="0011127B"/>
    <w:rsid w:val="0011177E"/>
    <w:rsid w:val="00111C6B"/>
    <w:rsid w:val="00113DDE"/>
    <w:rsid w:val="00114C16"/>
    <w:rsid w:val="0011644B"/>
    <w:rsid w:val="0011796C"/>
    <w:rsid w:val="00124523"/>
    <w:rsid w:val="00124F1C"/>
    <w:rsid w:val="00125B76"/>
    <w:rsid w:val="00127C96"/>
    <w:rsid w:val="00131751"/>
    <w:rsid w:val="001331F0"/>
    <w:rsid w:val="00133ABE"/>
    <w:rsid w:val="00134574"/>
    <w:rsid w:val="0013601E"/>
    <w:rsid w:val="00137813"/>
    <w:rsid w:val="00140057"/>
    <w:rsid w:val="00141060"/>
    <w:rsid w:val="00142D49"/>
    <w:rsid w:val="00144598"/>
    <w:rsid w:val="001525D7"/>
    <w:rsid w:val="00154532"/>
    <w:rsid w:val="00155FB0"/>
    <w:rsid w:val="00156787"/>
    <w:rsid w:val="0016201D"/>
    <w:rsid w:val="00166334"/>
    <w:rsid w:val="00166627"/>
    <w:rsid w:val="0016679D"/>
    <w:rsid w:val="001748BE"/>
    <w:rsid w:val="00176BFE"/>
    <w:rsid w:val="00181A54"/>
    <w:rsid w:val="001821A5"/>
    <w:rsid w:val="00182406"/>
    <w:rsid w:val="00183D64"/>
    <w:rsid w:val="00185305"/>
    <w:rsid w:val="00185813"/>
    <w:rsid w:val="00186365"/>
    <w:rsid w:val="001875AE"/>
    <w:rsid w:val="00190689"/>
    <w:rsid w:val="00192B4E"/>
    <w:rsid w:val="00193F03"/>
    <w:rsid w:val="00195219"/>
    <w:rsid w:val="00195505"/>
    <w:rsid w:val="001A10DF"/>
    <w:rsid w:val="001A15BF"/>
    <w:rsid w:val="001A1F71"/>
    <w:rsid w:val="001A4E19"/>
    <w:rsid w:val="001A5E8C"/>
    <w:rsid w:val="001A611C"/>
    <w:rsid w:val="001A663D"/>
    <w:rsid w:val="001B3D68"/>
    <w:rsid w:val="001B73B1"/>
    <w:rsid w:val="001C1DCB"/>
    <w:rsid w:val="001C28DE"/>
    <w:rsid w:val="001C7B25"/>
    <w:rsid w:val="001C7E7B"/>
    <w:rsid w:val="001D1CE4"/>
    <w:rsid w:val="001D3D5F"/>
    <w:rsid w:val="001D5488"/>
    <w:rsid w:val="001E09C4"/>
    <w:rsid w:val="001E0A75"/>
    <w:rsid w:val="001E0F2A"/>
    <w:rsid w:val="001E225C"/>
    <w:rsid w:val="001E2C4C"/>
    <w:rsid w:val="001E2DB2"/>
    <w:rsid w:val="001E4006"/>
    <w:rsid w:val="001E590F"/>
    <w:rsid w:val="001E6875"/>
    <w:rsid w:val="001E7148"/>
    <w:rsid w:val="001F131B"/>
    <w:rsid w:val="001F5AF0"/>
    <w:rsid w:val="001F5E3F"/>
    <w:rsid w:val="001F61B4"/>
    <w:rsid w:val="001F7805"/>
    <w:rsid w:val="001F7B09"/>
    <w:rsid w:val="0020384A"/>
    <w:rsid w:val="00203C5A"/>
    <w:rsid w:val="00204E78"/>
    <w:rsid w:val="002062E7"/>
    <w:rsid w:val="00206EE6"/>
    <w:rsid w:val="00213D60"/>
    <w:rsid w:val="0021547D"/>
    <w:rsid w:val="00215518"/>
    <w:rsid w:val="00217C83"/>
    <w:rsid w:val="00220D4E"/>
    <w:rsid w:val="00222D9A"/>
    <w:rsid w:val="00222EC6"/>
    <w:rsid w:val="00225463"/>
    <w:rsid w:val="002259E9"/>
    <w:rsid w:val="0022696E"/>
    <w:rsid w:val="002271F4"/>
    <w:rsid w:val="00230961"/>
    <w:rsid w:val="002335B1"/>
    <w:rsid w:val="0023439B"/>
    <w:rsid w:val="0023669C"/>
    <w:rsid w:val="00236BB3"/>
    <w:rsid w:val="00236D79"/>
    <w:rsid w:val="00237624"/>
    <w:rsid w:val="00237C4D"/>
    <w:rsid w:val="00242665"/>
    <w:rsid w:val="00244316"/>
    <w:rsid w:val="00245212"/>
    <w:rsid w:val="0024639E"/>
    <w:rsid w:val="00246920"/>
    <w:rsid w:val="0025315C"/>
    <w:rsid w:val="002543D6"/>
    <w:rsid w:val="00254622"/>
    <w:rsid w:val="002575AA"/>
    <w:rsid w:val="00257FEC"/>
    <w:rsid w:val="00260148"/>
    <w:rsid w:val="00262CAC"/>
    <w:rsid w:val="00262DF7"/>
    <w:rsid w:val="00265AB9"/>
    <w:rsid w:val="00266FB7"/>
    <w:rsid w:val="00271C69"/>
    <w:rsid w:val="002726D1"/>
    <w:rsid w:val="002728B1"/>
    <w:rsid w:val="00277AD8"/>
    <w:rsid w:val="0028391C"/>
    <w:rsid w:val="0028552E"/>
    <w:rsid w:val="00287C2D"/>
    <w:rsid w:val="00290DCF"/>
    <w:rsid w:val="00292E15"/>
    <w:rsid w:val="002A3FBE"/>
    <w:rsid w:val="002A5968"/>
    <w:rsid w:val="002A5B13"/>
    <w:rsid w:val="002A64E9"/>
    <w:rsid w:val="002B1958"/>
    <w:rsid w:val="002B1B62"/>
    <w:rsid w:val="002B308C"/>
    <w:rsid w:val="002B5211"/>
    <w:rsid w:val="002B534B"/>
    <w:rsid w:val="002C0E49"/>
    <w:rsid w:val="002C0EA1"/>
    <w:rsid w:val="002C1C2E"/>
    <w:rsid w:val="002C2B49"/>
    <w:rsid w:val="002C3522"/>
    <w:rsid w:val="002C3F74"/>
    <w:rsid w:val="002C4EDD"/>
    <w:rsid w:val="002C6226"/>
    <w:rsid w:val="002D1268"/>
    <w:rsid w:val="002D188B"/>
    <w:rsid w:val="002D1B71"/>
    <w:rsid w:val="002D25C1"/>
    <w:rsid w:val="002D3D46"/>
    <w:rsid w:val="002D454D"/>
    <w:rsid w:val="002D7974"/>
    <w:rsid w:val="002E13DE"/>
    <w:rsid w:val="002E4848"/>
    <w:rsid w:val="002E74AC"/>
    <w:rsid w:val="002E7574"/>
    <w:rsid w:val="002F017E"/>
    <w:rsid w:val="002F0C2D"/>
    <w:rsid w:val="002F267A"/>
    <w:rsid w:val="002F2FC9"/>
    <w:rsid w:val="002F365A"/>
    <w:rsid w:val="002F4539"/>
    <w:rsid w:val="002F735E"/>
    <w:rsid w:val="003040E3"/>
    <w:rsid w:val="003066C9"/>
    <w:rsid w:val="0031156C"/>
    <w:rsid w:val="00312C63"/>
    <w:rsid w:val="00313043"/>
    <w:rsid w:val="00315748"/>
    <w:rsid w:val="00315E73"/>
    <w:rsid w:val="00315E83"/>
    <w:rsid w:val="00320916"/>
    <w:rsid w:val="0032381A"/>
    <w:rsid w:val="00323A57"/>
    <w:rsid w:val="00323CB8"/>
    <w:rsid w:val="00324E99"/>
    <w:rsid w:val="00326564"/>
    <w:rsid w:val="00326849"/>
    <w:rsid w:val="0033019B"/>
    <w:rsid w:val="0033104A"/>
    <w:rsid w:val="00332B66"/>
    <w:rsid w:val="0033313F"/>
    <w:rsid w:val="00341A69"/>
    <w:rsid w:val="00342887"/>
    <w:rsid w:val="00342F78"/>
    <w:rsid w:val="00344281"/>
    <w:rsid w:val="003446F5"/>
    <w:rsid w:val="003449BE"/>
    <w:rsid w:val="0034530C"/>
    <w:rsid w:val="003465CB"/>
    <w:rsid w:val="003467F7"/>
    <w:rsid w:val="00346C2F"/>
    <w:rsid w:val="00350308"/>
    <w:rsid w:val="003506A2"/>
    <w:rsid w:val="00353512"/>
    <w:rsid w:val="0035495D"/>
    <w:rsid w:val="00354E45"/>
    <w:rsid w:val="00356B96"/>
    <w:rsid w:val="003577E7"/>
    <w:rsid w:val="0036010F"/>
    <w:rsid w:val="0036137B"/>
    <w:rsid w:val="00361BC4"/>
    <w:rsid w:val="00361FEC"/>
    <w:rsid w:val="00362438"/>
    <w:rsid w:val="003644D5"/>
    <w:rsid w:val="003708B1"/>
    <w:rsid w:val="003709A5"/>
    <w:rsid w:val="00372170"/>
    <w:rsid w:val="00372F1F"/>
    <w:rsid w:val="00374BAF"/>
    <w:rsid w:val="00376316"/>
    <w:rsid w:val="00376EF9"/>
    <w:rsid w:val="003801A6"/>
    <w:rsid w:val="003812F1"/>
    <w:rsid w:val="00382127"/>
    <w:rsid w:val="00382142"/>
    <w:rsid w:val="00382ACE"/>
    <w:rsid w:val="003842FC"/>
    <w:rsid w:val="0038691A"/>
    <w:rsid w:val="00387005"/>
    <w:rsid w:val="00390728"/>
    <w:rsid w:val="00393990"/>
    <w:rsid w:val="00393E41"/>
    <w:rsid w:val="003969FC"/>
    <w:rsid w:val="003A21DF"/>
    <w:rsid w:val="003A4818"/>
    <w:rsid w:val="003A5E4B"/>
    <w:rsid w:val="003B15CA"/>
    <w:rsid w:val="003B3187"/>
    <w:rsid w:val="003B383F"/>
    <w:rsid w:val="003B3A7B"/>
    <w:rsid w:val="003B443F"/>
    <w:rsid w:val="003B5014"/>
    <w:rsid w:val="003C0420"/>
    <w:rsid w:val="003C1F3C"/>
    <w:rsid w:val="003C203D"/>
    <w:rsid w:val="003C2FEE"/>
    <w:rsid w:val="003C330A"/>
    <w:rsid w:val="003C60BC"/>
    <w:rsid w:val="003C650B"/>
    <w:rsid w:val="003C6BB7"/>
    <w:rsid w:val="003C78EE"/>
    <w:rsid w:val="003D0670"/>
    <w:rsid w:val="003D2C5C"/>
    <w:rsid w:val="003D463C"/>
    <w:rsid w:val="003D4CE0"/>
    <w:rsid w:val="003D79E5"/>
    <w:rsid w:val="003E074E"/>
    <w:rsid w:val="003E0B47"/>
    <w:rsid w:val="003E43FE"/>
    <w:rsid w:val="003E6203"/>
    <w:rsid w:val="003F04BE"/>
    <w:rsid w:val="003F33D1"/>
    <w:rsid w:val="003F71C6"/>
    <w:rsid w:val="00403185"/>
    <w:rsid w:val="00403625"/>
    <w:rsid w:val="00403D1D"/>
    <w:rsid w:val="00404453"/>
    <w:rsid w:val="0040637D"/>
    <w:rsid w:val="0040644D"/>
    <w:rsid w:val="00410980"/>
    <w:rsid w:val="00411110"/>
    <w:rsid w:val="00412C28"/>
    <w:rsid w:val="00415A4F"/>
    <w:rsid w:val="00416B38"/>
    <w:rsid w:val="00417A89"/>
    <w:rsid w:val="00422678"/>
    <w:rsid w:val="00430434"/>
    <w:rsid w:val="00431720"/>
    <w:rsid w:val="00434B94"/>
    <w:rsid w:val="004376E4"/>
    <w:rsid w:val="00441F51"/>
    <w:rsid w:val="00442F3C"/>
    <w:rsid w:val="004431A8"/>
    <w:rsid w:val="00444DCD"/>
    <w:rsid w:val="00447F44"/>
    <w:rsid w:val="0045061C"/>
    <w:rsid w:val="00452E15"/>
    <w:rsid w:val="004532E4"/>
    <w:rsid w:val="00455852"/>
    <w:rsid w:val="0045687B"/>
    <w:rsid w:val="00460E97"/>
    <w:rsid w:val="004621D2"/>
    <w:rsid w:val="0046372C"/>
    <w:rsid w:val="00464F3B"/>
    <w:rsid w:val="00470685"/>
    <w:rsid w:val="004710E9"/>
    <w:rsid w:val="004714B0"/>
    <w:rsid w:val="00471512"/>
    <w:rsid w:val="00472318"/>
    <w:rsid w:val="00476802"/>
    <w:rsid w:val="00476BD5"/>
    <w:rsid w:val="0047755A"/>
    <w:rsid w:val="0048115D"/>
    <w:rsid w:val="0048375E"/>
    <w:rsid w:val="00485AEF"/>
    <w:rsid w:val="00485F9D"/>
    <w:rsid w:val="004869D7"/>
    <w:rsid w:val="00492687"/>
    <w:rsid w:val="00492D81"/>
    <w:rsid w:val="0049484D"/>
    <w:rsid w:val="00494F9C"/>
    <w:rsid w:val="00495056"/>
    <w:rsid w:val="00497478"/>
    <w:rsid w:val="00497E00"/>
    <w:rsid w:val="004A160F"/>
    <w:rsid w:val="004A2975"/>
    <w:rsid w:val="004A2E42"/>
    <w:rsid w:val="004A37B5"/>
    <w:rsid w:val="004B06A8"/>
    <w:rsid w:val="004B09B6"/>
    <w:rsid w:val="004B15BF"/>
    <w:rsid w:val="004B2C39"/>
    <w:rsid w:val="004B4498"/>
    <w:rsid w:val="004B5544"/>
    <w:rsid w:val="004B5B20"/>
    <w:rsid w:val="004B6B08"/>
    <w:rsid w:val="004B6C71"/>
    <w:rsid w:val="004C3517"/>
    <w:rsid w:val="004C4E50"/>
    <w:rsid w:val="004C56C3"/>
    <w:rsid w:val="004C58D8"/>
    <w:rsid w:val="004C6107"/>
    <w:rsid w:val="004D4BE8"/>
    <w:rsid w:val="004D50E1"/>
    <w:rsid w:val="004D738E"/>
    <w:rsid w:val="004E001F"/>
    <w:rsid w:val="004E025F"/>
    <w:rsid w:val="004E0F78"/>
    <w:rsid w:val="004E27ED"/>
    <w:rsid w:val="004E2DB2"/>
    <w:rsid w:val="004E2E3A"/>
    <w:rsid w:val="004E4563"/>
    <w:rsid w:val="004E467D"/>
    <w:rsid w:val="004E6FC0"/>
    <w:rsid w:val="004E7B41"/>
    <w:rsid w:val="004F24BB"/>
    <w:rsid w:val="004F2D41"/>
    <w:rsid w:val="004F35C0"/>
    <w:rsid w:val="004F574D"/>
    <w:rsid w:val="004F6BFB"/>
    <w:rsid w:val="004F71F1"/>
    <w:rsid w:val="00501F60"/>
    <w:rsid w:val="00503E5F"/>
    <w:rsid w:val="0050672D"/>
    <w:rsid w:val="00513710"/>
    <w:rsid w:val="00513C29"/>
    <w:rsid w:val="00514B8B"/>
    <w:rsid w:val="00515053"/>
    <w:rsid w:val="00515BC6"/>
    <w:rsid w:val="00520810"/>
    <w:rsid w:val="0052242F"/>
    <w:rsid w:val="005240ED"/>
    <w:rsid w:val="00525D95"/>
    <w:rsid w:val="0053122A"/>
    <w:rsid w:val="00531B1A"/>
    <w:rsid w:val="00531EA0"/>
    <w:rsid w:val="005347EF"/>
    <w:rsid w:val="00537367"/>
    <w:rsid w:val="00537C1B"/>
    <w:rsid w:val="00537F5C"/>
    <w:rsid w:val="00540D4A"/>
    <w:rsid w:val="0054550B"/>
    <w:rsid w:val="00545786"/>
    <w:rsid w:val="00546A49"/>
    <w:rsid w:val="00554382"/>
    <w:rsid w:val="00556E89"/>
    <w:rsid w:val="00556FF9"/>
    <w:rsid w:val="0055799A"/>
    <w:rsid w:val="00561852"/>
    <w:rsid w:val="0056326A"/>
    <w:rsid w:val="00563B3B"/>
    <w:rsid w:val="0056421E"/>
    <w:rsid w:val="00564E66"/>
    <w:rsid w:val="0056529D"/>
    <w:rsid w:val="00566AD2"/>
    <w:rsid w:val="005672FF"/>
    <w:rsid w:val="00567A23"/>
    <w:rsid w:val="00570048"/>
    <w:rsid w:val="0057047A"/>
    <w:rsid w:val="00571C19"/>
    <w:rsid w:val="005771A5"/>
    <w:rsid w:val="00577957"/>
    <w:rsid w:val="00580F5A"/>
    <w:rsid w:val="00582B6B"/>
    <w:rsid w:val="005841FA"/>
    <w:rsid w:val="0058500C"/>
    <w:rsid w:val="005923E4"/>
    <w:rsid w:val="0059333F"/>
    <w:rsid w:val="005956E1"/>
    <w:rsid w:val="005A0C60"/>
    <w:rsid w:val="005A1A63"/>
    <w:rsid w:val="005A1AEA"/>
    <w:rsid w:val="005A1C0B"/>
    <w:rsid w:val="005A214C"/>
    <w:rsid w:val="005A3C73"/>
    <w:rsid w:val="005A48BC"/>
    <w:rsid w:val="005A4A4F"/>
    <w:rsid w:val="005A5359"/>
    <w:rsid w:val="005A5AC3"/>
    <w:rsid w:val="005A5FA2"/>
    <w:rsid w:val="005B0359"/>
    <w:rsid w:val="005B181E"/>
    <w:rsid w:val="005B2871"/>
    <w:rsid w:val="005B4292"/>
    <w:rsid w:val="005B672D"/>
    <w:rsid w:val="005B69C7"/>
    <w:rsid w:val="005B70A1"/>
    <w:rsid w:val="005B7304"/>
    <w:rsid w:val="005C16FA"/>
    <w:rsid w:val="005C27BC"/>
    <w:rsid w:val="005C2ED5"/>
    <w:rsid w:val="005C454E"/>
    <w:rsid w:val="005C4986"/>
    <w:rsid w:val="005C540C"/>
    <w:rsid w:val="005C608D"/>
    <w:rsid w:val="005C7CBF"/>
    <w:rsid w:val="005D0F65"/>
    <w:rsid w:val="005D1511"/>
    <w:rsid w:val="005D4E19"/>
    <w:rsid w:val="005D516F"/>
    <w:rsid w:val="005E174C"/>
    <w:rsid w:val="005E2D02"/>
    <w:rsid w:val="005E3D65"/>
    <w:rsid w:val="005E63F5"/>
    <w:rsid w:val="005F34DE"/>
    <w:rsid w:val="005F494C"/>
    <w:rsid w:val="005F5D5E"/>
    <w:rsid w:val="005F70DE"/>
    <w:rsid w:val="0060158C"/>
    <w:rsid w:val="00602955"/>
    <w:rsid w:val="00603631"/>
    <w:rsid w:val="006051FF"/>
    <w:rsid w:val="00606157"/>
    <w:rsid w:val="006062AE"/>
    <w:rsid w:val="00607969"/>
    <w:rsid w:val="00607B1B"/>
    <w:rsid w:val="00612492"/>
    <w:rsid w:val="0061329B"/>
    <w:rsid w:val="0061331C"/>
    <w:rsid w:val="00623A95"/>
    <w:rsid w:val="00626F12"/>
    <w:rsid w:val="00631FE6"/>
    <w:rsid w:val="006330EC"/>
    <w:rsid w:val="00633441"/>
    <w:rsid w:val="00640AC4"/>
    <w:rsid w:val="0064650C"/>
    <w:rsid w:val="006466EB"/>
    <w:rsid w:val="00646F9A"/>
    <w:rsid w:val="00647712"/>
    <w:rsid w:val="006477C0"/>
    <w:rsid w:val="00651B0C"/>
    <w:rsid w:val="00660FBB"/>
    <w:rsid w:val="00663752"/>
    <w:rsid w:val="00663FD1"/>
    <w:rsid w:val="0066493D"/>
    <w:rsid w:val="006666A1"/>
    <w:rsid w:val="00670442"/>
    <w:rsid w:val="00670F94"/>
    <w:rsid w:val="0067104D"/>
    <w:rsid w:val="00671403"/>
    <w:rsid w:val="00671409"/>
    <w:rsid w:val="00671F47"/>
    <w:rsid w:val="00674356"/>
    <w:rsid w:val="006749C9"/>
    <w:rsid w:val="00676619"/>
    <w:rsid w:val="00677F8A"/>
    <w:rsid w:val="0068547C"/>
    <w:rsid w:val="00690B23"/>
    <w:rsid w:val="006921EE"/>
    <w:rsid w:val="00695AB1"/>
    <w:rsid w:val="006968E4"/>
    <w:rsid w:val="006A4979"/>
    <w:rsid w:val="006A7046"/>
    <w:rsid w:val="006A7291"/>
    <w:rsid w:val="006B145A"/>
    <w:rsid w:val="006B4E66"/>
    <w:rsid w:val="006B6079"/>
    <w:rsid w:val="006C4F46"/>
    <w:rsid w:val="006C5A2A"/>
    <w:rsid w:val="006D0062"/>
    <w:rsid w:val="006D17F1"/>
    <w:rsid w:val="006D25E3"/>
    <w:rsid w:val="006D2F31"/>
    <w:rsid w:val="006D3C6A"/>
    <w:rsid w:val="006E03CE"/>
    <w:rsid w:val="006E19C3"/>
    <w:rsid w:val="006E2E42"/>
    <w:rsid w:val="006E4C38"/>
    <w:rsid w:val="006E4CDD"/>
    <w:rsid w:val="006E5B52"/>
    <w:rsid w:val="006E6F64"/>
    <w:rsid w:val="006E7133"/>
    <w:rsid w:val="006F0DAB"/>
    <w:rsid w:val="006F2251"/>
    <w:rsid w:val="006F50E4"/>
    <w:rsid w:val="0070167D"/>
    <w:rsid w:val="00701841"/>
    <w:rsid w:val="00701B82"/>
    <w:rsid w:val="007040D4"/>
    <w:rsid w:val="007064DB"/>
    <w:rsid w:val="00706A3C"/>
    <w:rsid w:val="00707AF7"/>
    <w:rsid w:val="00711E2A"/>
    <w:rsid w:val="007137FA"/>
    <w:rsid w:val="007149B7"/>
    <w:rsid w:val="007150C8"/>
    <w:rsid w:val="00716425"/>
    <w:rsid w:val="007165FA"/>
    <w:rsid w:val="007165FD"/>
    <w:rsid w:val="00720285"/>
    <w:rsid w:val="00720732"/>
    <w:rsid w:val="007209CB"/>
    <w:rsid w:val="00722CCF"/>
    <w:rsid w:val="0072722E"/>
    <w:rsid w:val="00730254"/>
    <w:rsid w:val="0073097F"/>
    <w:rsid w:val="0073363F"/>
    <w:rsid w:val="00735A51"/>
    <w:rsid w:val="00736390"/>
    <w:rsid w:val="00740300"/>
    <w:rsid w:val="007417F1"/>
    <w:rsid w:val="007441D3"/>
    <w:rsid w:val="007466A3"/>
    <w:rsid w:val="007473A6"/>
    <w:rsid w:val="00747478"/>
    <w:rsid w:val="007509A2"/>
    <w:rsid w:val="007541E4"/>
    <w:rsid w:val="0075757C"/>
    <w:rsid w:val="00762604"/>
    <w:rsid w:val="007655E4"/>
    <w:rsid w:val="00766F1B"/>
    <w:rsid w:val="007702AD"/>
    <w:rsid w:val="00770D3F"/>
    <w:rsid w:val="00771147"/>
    <w:rsid w:val="007713D7"/>
    <w:rsid w:val="00771E04"/>
    <w:rsid w:val="0077312C"/>
    <w:rsid w:val="00773BEE"/>
    <w:rsid w:val="00773C27"/>
    <w:rsid w:val="0077505A"/>
    <w:rsid w:val="0077728B"/>
    <w:rsid w:val="00777BA2"/>
    <w:rsid w:val="00777FFD"/>
    <w:rsid w:val="007829B3"/>
    <w:rsid w:val="00784733"/>
    <w:rsid w:val="00790951"/>
    <w:rsid w:val="007959AB"/>
    <w:rsid w:val="00796E1C"/>
    <w:rsid w:val="00797539"/>
    <w:rsid w:val="007A0BEA"/>
    <w:rsid w:val="007A4EEF"/>
    <w:rsid w:val="007A5560"/>
    <w:rsid w:val="007B0094"/>
    <w:rsid w:val="007B4604"/>
    <w:rsid w:val="007B55E5"/>
    <w:rsid w:val="007B6400"/>
    <w:rsid w:val="007C0630"/>
    <w:rsid w:val="007C1210"/>
    <w:rsid w:val="007C2118"/>
    <w:rsid w:val="007C410B"/>
    <w:rsid w:val="007C57E1"/>
    <w:rsid w:val="007D622E"/>
    <w:rsid w:val="007E02D9"/>
    <w:rsid w:val="007E7C44"/>
    <w:rsid w:val="007E7C58"/>
    <w:rsid w:val="007F11E6"/>
    <w:rsid w:val="007F193E"/>
    <w:rsid w:val="007F2463"/>
    <w:rsid w:val="007F5819"/>
    <w:rsid w:val="007F5882"/>
    <w:rsid w:val="007F71DE"/>
    <w:rsid w:val="007F722F"/>
    <w:rsid w:val="008030F1"/>
    <w:rsid w:val="008032C1"/>
    <w:rsid w:val="00804E40"/>
    <w:rsid w:val="008145FB"/>
    <w:rsid w:val="00815247"/>
    <w:rsid w:val="00816056"/>
    <w:rsid w:val="00816106"/>
    <w:rsid w:val="008173D9"/>
    <w:rsid w:val="008204A2"/>
    <w:rsid w:val="00821D55"/>
    <w:rsid w:val="00822BD5"/>
    <w:rsid w:val="00824845"/>
    <w:rsid w:val="00833C07"/>
    <w:rsid w:val="00834385"/>
    <w:rsid w:val="008367AE"/>
    <w:rsid w:val="0084065B"/>
    <w:rsid w:val="0084243F"/>
    <w:rsid w:val="0084471E"/>
    <w:rsid w:val="00850CF8"/>
    <w:rsid w:val="00851DB7"/>
    <w:rsid w:val="00853285"/>
    <w:rsid w:val="008545EC"/>
    <w:rsid w:val="00854752"/>
    <w:rsid w:val="00854E89"/>
    <w:rsid w:val="00855828"/>
    <w:rsid w:val="0085785D"/>
    <w:rsid w:val="00857E84"/>
    <w:rsid w:val="00860A22"/>
    <w:rsid w:val="00860FFB"/>
    <w:rsid w:val="0086200C"/>
    <w:rsid w:val="0086377A"/>
    <w:rsid w:val="00863BAC"/>
    <w:rsid w:val="00865ED7"/>
    <w:rsid w:val="008664FA"/>
    <w:rsid w:val="00872E5B"/>
    <w:rsid w:val="00872EF4"/>
    <w:rsid w:val="00873047"/>
    <w:rsid w:val="00876101"/>
    <w:rsid w:val="00880B90"/>
    <w:rsid w:val="00881B4B"/>
    <w:rsid w:val="00884553"/>
    <w:rsid w:val="00885C55"/>
    <w:rsid w:val="00887463"/>
    <w:rsid w:val="00890497"/>
    <w:rsid w:val="00891EBF"/>
    <w:rsid w:val="0089510A"/>
    <w:rsid w:val="00897DD1"/>
    <w:rsid w:val="00897FBA"/>
    <w:rsid w:val="008A0201"/>
    <w:rsid w:val="008A217D"/>
    <w:rsid w:val="008A2348"/>
    <w:rsid w:val="008A3241"/>
    <w:rsid w:val="008A3A7B"/>
    <w:rsid w:val="008A43B8"/>
    <w:rsid w:val="008A5E15"/>
    <w:rsid w:val="008A75D5"/>
    <w:rsid w:val="008B0840"/>
    <w:rsid w:val="008B11DE"/>
    <w:rsid w:val="008B16C0"/>
    <w:rsid w:val="008B1F90"/>
    <w:rsid w:val="008B7744"/>
    <w:rsid w:val="008B78F3"/>
    <w:rsid w:val="008C4578"/>
    <w:rsid w:val="008C5064"/>
    <w:rsid w:val="008C52F0"/>
    <w:rsid w:val="008C7058"/>
    <w:rsid w:val="008D195C"/>
    <w:rsid w:val="008D1FDB"/>
    <w:rsid w:val="008D4E54"/>
    <w:rsid w:val="008D631F"/>
    <w:rsid w:val="008D74BB"/>
    <w:rsid w:val="008E12E5"/>
    <w:rsid w:val="008E2B7F"/>
    <w:rsid w:val="008E524D"/>
    <w:rsid w:val="008E5B94"/>
    <w:rsid w:val="008E7362"/>
    <w:rsid w:val="008F0885"/>
    <w:rsid w:val="008F2BC8"/>
    <w:rsid w:val="008F33C7"/>
    <w:rsid w:val="008F5618"/>
    <w:rsid w:val="0090121B"/>
    <w:rsid w:val="00902164"/>
    <w:rsid w:val="00903A43"/>
    <w:rsid w:val="00905996"/>
    <w:rsid w:val="00907572"/>
    <w:rsid w:val="00907D00"/>
    <w:rsid w:val="00910432"/>
    <w:rsid w:val="00910858"/>
    <w:rsid w:val="009113D4"/>
    <w:rsid w:val="009117DB"/>
    <w:rsid w:val="009135DF"/>
    <w:rsid w:val="00915A6B"/>
    <w:rsid w:val="00916B57"/>
    <w:rsid w:val="0092046A"/>
    <w:rsid w:val="009263BE"/>
    <w:rsid w:val="009323CD"/>
    <w:rsid w:val="009328A1"/>
    <w:rsid w:val="00933EA4"/>
    <w:rsid w:val="00936FEB"/>
    <w:rsid w:val="009370A4"/>
    <w:rsid w:val="00937B26"/>
    <w:rsid w:val="009404C2"/>
    <w:rsid w:val="00940DA6"/>
    <w:rsid w:val="00940F8B"/>
    <w:rsid w:val="00941676"/>
    <w:rsid w:val="00946652"/>
    <w:rsid w:val="009508D6"/>
    <w:rsid w:val="00952AF5"/>
    <w:rsid w:val="00955371"/>
    <w:rsid w:val="009557D7"/>
    <w:rsid w:val="00956224"/>
    <w:rsid w:val="009562CC"/>
    <w:rsid w:val="00956447"/>
    <w:rsid w:val="009613E9"/>
    <w:rsid w:val="00962E6C"/>
    <w:rsid w:val="00963DE8"/>
    <w:rsid w:val="009661DC"/>
    <w:rsid w:val="00970793"/>
    <w:rsid w:val="00970A82"/>
    <w:rsid w:val="00973DC4"/>
    <w:rsid w:val="0097449B"/>
    <w:rsid w:val="00976A41"/>
    <w:rsid w:val="0097793B"/>
    <w:rsid w:val="009801D2"/>
    <w:rsid w:val="00985619"/>
    <w:rsid w:val="00986CF2"/>
    <w:rsid w:val="00991C5E"/>
    <w:rsid w:val="0099722B"/>
    <w:rsid w:val="009976D1"/>
    <w:rsid w:val="009A2405"/>
    <w:rsid w:val="009A2B0A"/>
    <w:rsid w:val="009A2CF2"/>
    <w:rsid w:val="009A3CE6"/>
    <w:rsid w:val="009A4E16"/>
    <w:rsid w:val="009A6D4C"/>
    <w:rsid w:val="009B0D24"/>
    <w:rsid w:val="009B1C13"/>
    <w:rsid w:val="009B21A6"/>
    <w:rsid w:val="009B3B97"/>
    <w:rsid w:val="009C08F4"/>
    <w:rsid w:val="009C2FCE"/>
    <w:rsid w:val="009C5905"/>
    <w:rsid w:val="009C5CF5"/>
    <w:rsid w:val="009D264E"/>
    <w:rsid w:val="009D304B"/>
    <w:rsid w:val="009D3BE5"/>
    <w:rsid w:val="009D4F3A"/>
    <w:rsid w:val="009D5375"/>
    <w:rsid w:val="009D5AC3"/>
    <w:rsid w:val="009E177C"/>
    <w:rsid w:val="009E1DF0"/>
    <w:rsid w:val="009E4444"/>
    <w:rsid w:val="009E55D0"/>
    <w:rsid w:val="009E5BB6"/>
    <w:rsid w:val="009E60CE"/>
    <w:rsid w:val="009F342B"/>
    <w:rsid w:val="009F559D"/>
    <w:rsid w:val="009F6A83"/>
    <w:rsid w:val="009F710E"/>
    <w:rsid w:val="009F72F1"/>
    <w:rsid w:val="009F7D08"/>
    <w:rsid w:val="00A02543"/>
    <w:rsid w:val="00A0537D"/>
    <w:rsid w:val="00A0574C"/>
    <w:rsid w:val="00A1328E"/>
    <w:rsid w:val="00A13A4E"/>
    <w:rsid w:val="00A14EB0"/>
    <w:rsid w:val="00A151C3"/>
    <w:rsid w:val="00A17DCE"/>
    <w:rsid w:val="00A20DEA"/>
    <w:rsid w:val="00A233BA"/>
    <w:rsid w:val="00A23D70"/>
    <w:rsid w:val="00A256E1"/>
    <w:rsid w:val="00A3001A"/>
    <w:rsid w:val="00A31BE1"/>
    <w:rsid w:val="00A326FC"/>
    <w:rsid w:val="00A3343F"/>
    <w:rsid w:val="00A337C3"/>
    <w:rsid w:val="00A37207"/>
    <w:rsid w:val="00A40CB7"/>
    <w:rsid w:val="00A4337F"/>
    <w:rsid w:val="00A43930"/>
    <w:rsid w:val="00A454FC"/>
    <w:rsid w:val="00A4692D"/>
    <w:rsid w:val="00A47187"/>
    <w:rsid w:val="00A5091B"/>
    <w:rsid w:val="00A5228B"/>
    <w:rsid w:val="00A54DA4"/>
    <w:rsid w:val="00A57CCF"/>
    <w:rsid w:val="00A613E1"/>
    <w:rsid w:val="00A61802"/>
    <w:rsid w:val="00A633B6"/>
    <w:rsid w:val="00A647AC"/>
    <w:rsid w:val="00A64B9F"/>
    <w:rsid w:val="00A6752E"/>
    <w:rsid w:val="00A67D61"/>
    <w:rsid w:val="00A72BFE"/>
    <w:rsid w:val="00A741E1"/>
    <w:rsid w:val="00A7491E"/>
    <w:rsid w:val="00A752A0"/>
    <w:rsid w:val="00A75F0C"/>
    <w:rsid w:val="00A771D5"/>
    <w:rsid w:val="00A80AD0"/>
    <w:rsid w:val="00A8124E"/>
    <w:rsid w:val="00A81BF8"/>
    <w:rsid w:val="00A8216D"/>
    <w:rsid w:val="00A83444"/>
    <w:rsid w:val="00A86335"/>
    <w:rsid w:val="00A87A32"/>
    <w:rsid w:val="00A900FD"/>
    <w:rsid w:val="00A9194A"/>
    <w:rsid w:val="00A94018"/>
    <w:rsid w:val="00A94151"/>
    <w:rsid w:val="00A94C9E"/>
    <w:rsid w:val="00A970D9"/>
    <w:rsid w:val="00AA084B"/>
    <w:rsid w:val="00AA1207"/>
    <w:rsid w:val="00AA14AB"/>
    <w:rsid w:val="00AA28B3"/>
    <w:rsid w:val="00AA2A8A"/>
    <w:rsid w:val="00AA3E73"/>
    <w:rsid w:val="00AA7016"/>
    <w:rsid w:val="00AB03E0"/>
    <w:rsid w:val="00AB2424"/>
    <w:rsid w:val="00AB39DB"/>
    <w:rsid w:val="00AB4583"/>
    <w:rsid w:val="00AB571A"/>
    <w:rsid w:val="00AB7AC2"/>
    <w:rsid w:val="00AC052F"/>
    <w:rsid w:val="00AC113C"/>
    <w:rsid w:val="00AC1666"/>
    <w:rsid w:val="00AC408B"/>
    <w:rsid w:val="00AC4ABD"/>
    <w:rsid w:val="00AC5EE4"/>
    <w:rsid w:val="00AC788B"/>
    <w:rsid w:val="00AD1E04"/>
    <w:rsid w:val="00AD2136"/>
    <w:rsid w:val="00AD39BB"/>
    <w:rsid w:val="00AD7F09"/>
    <w:rsid w:val="00AE2A5E"/>
    <w:rsid w:val="00AE300B"/>
    <w:rsid w:val="00AE41F2"/>
    <w:rsid w:val="00AE5672"/>
    <w:rsid w:val="00AE6A03"/>
    <w:rsid w:val="00AE7DFA"/>
    <w:rsid w:val="00AF0569"/>
    <w:rsid w:val="00AF2F2C"/>
    <w:rsid w:val="00AF3007"/>
    <w:rsid w:val="00AF5A7E"/>
    <w:rsid w:val="00AF7C24"/>
    <w:rsid w:val="00B0164D"/>
    <w:rsid w:val="00B02F14"/>
    <w:rsid w:val="00B04DE2"/>
    <w:rsid w:val="00B068D0"/>
    <w:rsid w:val="00B10A54"/>
    <w:rsid w:val="00B1328D"/>
    <w:rsid w:val="00B153B6"/>
    <w:rsid w:val="00B15692"/>
    <w:rsid w:val="00B15E75"/>
    <w:rsid w:val="00B1605B"/>
    <w:rsid w:val="00B17C77"/>
    <w:rsid w:val="00B17DFC"/>
    <w:rsid w:val="00B21A56"/>
    <w:rsid w:val="00B220CE"/>
    <w:rsid w:val="00B22970"/>
    <w:rsid w:val="00B258C6"/>
    <w:rsid w:val="00B26C28"/>
    <w:rsid w:val="00B26DDF"/>
    <w:rsid w:val="00B27E37"/>
    <w:rsid w:val="00B329E3"/>
    <w:rsid w:val="00B32A25"/>
    <w:rsid w:val="00B3318F"/>
    <w:rsid w:val="00B403C8"/>
    <w:rsid w:val="00B43001"/>
    <w:rsid w:val="00B4402B"/>
    <w:rsid w:val="00B4511C"/>
    <w:rsid w:val="00B46BA1"/>
    <w:rsid w:val="00B46C1C"/>
    <w:rsid w:val="00B4778D"/>
    <w:rsid w:val="00B52AFA"/>
    <w:rsid w:val="00B54009"/>
    <w:rsid w:val="00B55336"/>
    <w:rsid w:val="00B66356"/>
    <w:rsid w:val="00B7107F"/>
    <w:rsid w:val="00B725D1"/>
    <w:rsid w:val="00B72DAD"/>
    <w:rsid w:val="00B72F96"/>
    <w:rsid w:val="00B733FF"/>
    <w:rsid w:val="00B73775"/>
    <w:rsid w:val="00B75793"/>
    <w:rsid w:val="00B76AEF"/>
    <w:rsid w:val="00B8572F"/>
    <w:rsid w:val="00B85C6D"/>
    <w:rsid w:val="00B86486"/>
    <w:rsid w:val="00B871DB"/>
    <w:rsid w:val="00B90065"/>
    <w:rsid w:val="00B905ED"/>
    <w:rsid w:val="00B90DE4"/>
    <w:rsid w:val="00B91601"/>
    <w:rsid w:val="00B91EB5"/>
    <w:rsid w:val="00B93F1A"/>
    <w:rsid w:val="00B95324"/>
    <w:rsid w:val="00B953A8"/>
    <w:rsid w:val="00B96C6C"/>
    <w:rsid w:val="00BA13E5"/>
    <w:rsid w:val="00BA2FE1"/>
    <w:rsid w:val="00BA4CE8"/>
    <w:rsid w:val="00BA4E8E"/>
    <w:rsid w:val="00BA50A4"/>
    <w:rsid w:val="00BA6472"/>
    <w:rsid w:val="00BB2316"/>
    <w:rsid w:val="00BB2F3D"/>
    <w:rsid w:val="00BB5195"/>
    <w:rsid w:val="00BB5F37"/>
    <w:rsid w:val="00BB65CA"/>
    <w:rsid w:val="00BC149C"/>
    <w:rsid w:val="00BC2820"/>
    <w:rsid w:val="00BC57A8"/>
    <w:rsid w:val="00BC5902"/>
    <w:rsid w:val="00BC669B"/>
    <w:rsid w:val="00BC6804"/>
    <w:rsid w:val="00BD35EE"/>
    <w:rsid w:val="00BD4D79"/>
    <w:rsid w:val="00BD7F58"/>
    <w:rsid w:val="00BE0C74"/>
    <w:rsid w:val="00BE427F"/>
    <w:rsid w:val="00BE5707"/>
    <w:rsid w:val="00BE5FE2"/>
    <w:rsid w:val="00BF0CF3"/>
    <w:rsid w:val="00BF37C5"/>
    <w:rsid w:val="00BF51A4"/>
    <w:rsid w:val="00BF5636"/>
    <w:rsid w:val="00BF72E5"/>
    <w:rsid w:val="00C043F4"/>
    <w:rsid w:val="00C04F8C"/>
    <w:rsid w:val="00C1054F"/>
    <w:rsid w:val="00C10C89"/>
    <w:rsid w:val="00C134AA"/>
    <w:rsid w:val="00C13BB3"/>
    <w:rsid w:val="00C15293"/>
    <w:rsid w:val="00C159F2"/>
    <w:rsid w:val="00C15DE8"/>
    <w:rsid w:val="00C15F7D"/>
    <w:rsid w:val="00C1668F"/>
    <w:rsid w:val="00C16ED0"/>
    <w:rsid w:val="00C17A22"/>
    <w:rsid w:val="00C26A86"/>
    <w:rsid w:val="00C27BEA"/>
    <w:rsid w:val="00C328DB"/>
    <w:rsid w:val="00C32AC1"/>
    <w:rsid w:val="00C3517B"/>
    <w:rsid w:val="00C367DF"/>
    <w:rsid w:val="00C36813"/>
    <w:rsid w:val="00C40B37"/>
    <w:rsid w:val="00C40D4F"/>
    <w:rsid w:val="00C40FA5"/>
    <w:rsid w:val="00C4283B"/>
    <w:rsid w:val="00C43394"/>
    <w:rsid w:val="00C43425"/>
    <w:rsid w:val="00C44180"/>
    <w:rsid w:val="00C4548F"/>
    <w:rsid w:val="00C45C33"/>
    <w:rsid w:val="00C45FAF"/>
    <w:rsid w:val="00C471C1"/>
    <w:rsid w:val="00C47756"/>
    <w:rsid w:val="00C47FE9"/>
    <w:rsid w:val="00C50B7C"/>
    <w:rsid w:val="00C51E03"/>
    <w:rsid w:val="00C5729E"/>
    <w:rsid w:val="00C5741E"/>
    <w:rsid w:val="00C60577"/>
    <w:rsid w:val="00C60880"/>
    <w:rsid w:val="00C6103F"/>
    <w:rsid w:val="00C61CD1"/>
    <w:rsid w:val="00C63875"/>
    <w:rsid w:val="00C64E7F"/>
    <w:rsid w:val="00C64E9A"/>
    <w:rsid w:val="00C65094"/>
    <w:rsid w:val="00C65970"/>
    <w:rsid w:val="00C66E52"/>
    <w:rsid w:val="00C70112"/>
    <w:rsid w:val="00C70C9C"/>
    <w:rsid w:val="00C746E3"/>
    <w:rsid w:val="00C751CA"/>
    <w:rsid w:val="00C76073"/>
    <w:rsid w:val="00C76626"/>
    <w:rsid w:val="00C80258"/>
    <w:rsid w:val="00C810B7"/>
    <w:rsid w:val="00C81A59"/>
    <w:rsid w:val="00C83750"/>
    <w:rsid w:val="00C86B48"/>
    <w:rsid w:val="00C878F2"/>
    <w:rsid w:val="00C93279"/>
    <w:rsid w:val="00C94312"/>
    <w:rsid w:val="00C95A2E"/>
    <w:rsid w:val="00C967A4"/>
    <w:rsid w:val="00C97F6D"/>
    <w:rsid w:val="00CA4437"/>
    <w:rsid w:val="00CA6E3D"/>
    <w:rsid w:val="00CA7BAB"/>
    <w:rsid w:val="00CB1A3A"/>
    <w:rsid w:val="00CB2748"/>
    <w:rsid w:val="00CB2A36"/>
    <w:rsid w:val="00CB4524"/>
    <w:rsid w:val="00CB4605"/>
    <w:rsid w:val="00CB5736"/>
    <w:rsid w:val="00CB662E"/>
    <w:rsid w:val="00CC06B2"/>
    <w:rsid w:val="00CC0A37"/>
    <w:rsid w:val="00CC3FE0"/>
    <w:rsid w:val="00CC5B82"/>
    <w:rsid w:val="00CC7264"/>
    <w:rsid w:val="00CC7841"/>
    <w:rsid w:val="00CD1E87"/>
    <w:rsid w:val="00CD3972"/>
    <w:rsid w:val="00CD4C7A"/>
    <w:rsid w:val="00CD4CCD"/>
    <w:rsid w:val="00CD63CF"/>
    <w:rsid w:val="00CE1EF4"/>
    <w:rsid w:val="00CE56BB"/>
    <w:rsid w:val="00CE666E"/>
    <w:rsid w:val="00CE74A3"/>
    <w:rsid w:val="00CF190F"/>
    <w:rsid w:val="00CF1B99"/>
    <w:rsid w:val="00CF203F"/>
    <w:rsid w:val="00CF223C"/>
    <w:rsid w:val="00CF3B4D"/>
    <w:rsid w:val="00CF6A01"/>
    <w:rsid w:val="00CF7126"/>
    <w:rsid w:val="00CF7E31"/>
    <w:rsid w:val="00D0252C"/>
    <w:rsid w:val="00D0271B"/>
    <w:rsid w:val="00D02771"/>
    <w:rsid w:val="00D04073"/>
    <w:rsid w:val="00D04873"/>
    <w:rsid w:val="00D04FB4"/>
    <w:rsid w:val="00D05550"/>
    <w:rsid w:val="00D0571B"/>
    <w:rsid w:val="00D05E67"/>
    <w:rsid w:val="00D0758A"/>
    <w:rsid w:val="00D07DB5"/>
    <w:rsid w:val="00D11F66"/>
    <w:rsid w:val="00D131AA"/>
    <w:rsid w:val="00D16B7F"/>
    <w:rsid w:val="00D17A5B"/>
    <w:rsid w:val="00D2047A"/>
    <w:rsid w:val="00D215B9"/>
    <w:rsid w:val="00D23041"/>
    <w:rsid w:val="00D239BD"/>
    <w:rsid w:val="00D23D57"/>
    <w:rsid w:val="00D24E1A"/>
    <w:rsid w:val="00D26637"/>
    <w:rsid w:val="00D30A80"/>
    <w:rsid w:val="00D30D10"/>
    <w:rsid w:val="00D328FF"/>
    <w:rsid w:val="00D36B74"/>
    <w:rsid w:val="00D37549"/>
    <w:rsid w:val="00D406C1"/>
    <w:rsid w:val="00D41822"/>
    <w:rsid w:val="00D424BF"/>
    <w:rsid w:val="00D44038"/>
    <w:rsid w:val="00D44E29"/>
    <w:rsid w:val="00D45FE7"/>
    <w:rsid w:val="00D46AE4"/>
    <w:rsid w:val="00D5083A"/>
    <w:rsid w:val="00D53BE6"/>
    <w:rsid w:val="00D5612F"/>
    <w:rsid w:val="00D56C0E"/>
    <w:rsid w:val="00D56DA9"/>
    <w:rsid w:val="00D61F98"/>
    <w:rsid w:val="00D626B8"/>
    <w:rsid w:val="00D6388A"/>
    <w:rsid w:val="00D64E82"/>
    <w:rsid w:val="00D6731E"/>
    <w:rsid w:val="00D72D10"/>
    <w:rsid w:val="00D7363D"/>
    <w:rsid w:val="00D73D8E"/>
    <w:rsid w:val="00D80A6F"/>
    <w:rsid w:val="00D81438"/>
    <w:rsid w:val="00D81B85"/>
    <w:rsid w:val="00D83660"/>
    <w:rsid w:val="00D83C15"/>
    <w:rsid w:val="00D848A3"/>
    <w:rsid w:val="00D85B7E"/>
    <w:rsid w:val="00D85CCE"/>
    <w:rsid w:val="00D86D87"/>
    <w:rsid w:val="00D87103"/>
    <w:rsid w:val="00D877D8"/>
    <w:rsid w:val="00D87957"/>
    <w:rsid w:val="00D87AE4"/>
    <w:rsid w:val="00D904DD"/>
    <w:rsid w:val="00D90772"/>
    <w:rsid w:val="00D922EC"/>
    <w:rsid w:val="00D92E42"/>
    <w:rsid w:val="00D9377C"/>
    <w:rsid w:val="00D94F36"/>
    <w:rsid w:val="00D95038"/>
    <w:rsid w:val="00D96312"/>
    <w:rsid w:val="00D97F2F"/>
    <w:rsid w:val="00DA0B31"/>
    <w:rsid w:val="00DA3D81"/>
    <w:rsid w:val="00DA6CD3"/>
    <w:rsid w:val="00DB03C3"/>
    <w:rsid w:val="00DB05FA"/>
    <w:rsid w:val="00DB0E92"/>
    <w:rsid w:val="00DB2661"/>
    <w:rsid w:val="00DB2F7C"/>
    <w:rsid w:val="00DB3EC5"/>
    <w:rsid w:val="00DB6E61"/>
    <w:rsid w:val="00DC2CDA"/>
    <w:rsid w:val="00DD23DD"/>
    <w:rsid w:val="00DD283F"/>
    <w:rsid w:val="00DD4CC3"/>
    <w:rsid w:val="00DD5BE7"/>
    <w:rsid w:val="00DD6021"/>
    <w:rsid w:val="00DD6080"/>
    <w:rsid w:val="00DE08E6"/>
    <w:rsid w:val="00DE19F9"/>
    <w:rsid w:val="00DE33DA"/>
    <w:rsid w:val="00DE5D7A"/>
    <w:rsid w:val="00DE7B2F"/>
    <w:rsid w:val="00DF1558"/>
    <w:rsid w:val="00DF2AD1"/>
    <w:rsid w:val="00DF452A"/>
    <w:rsid w:val="00DF4914"/>
    <w:rsid w:val="00DF5B02"/>
    <w:rsid w:val="00E00E84"/>
    <w:rsid w:val="00E02112"/>
    <w:rsid w:val="00E0400F"/>
    <w:rsid w:val="00E0617B"/>
    <w:rsid w:val="00E1045C"/>
    <w:rsid w:val="00E124A0"/>
    <w:rsid w:val="00E15747"/>
    <w:rsid w:val="00E158CD"/>
    <w:rsid w:val="00E16093"/>
    <w:rsid w:val="00E166F5"/>
    <w:rsid w:val="00E23056"/>
    <w:rsid w:val="00E25364"/>
    <w:rsid w:val="00E2672E"/>
    <w:rsid w:val="00E26D4A"/>
    <w:rsid w:val="00E27ACD"/>
    <w:rsid w:val="00E30ADE"/>
    <w:rsid w:val="00E312EC"/>
    <w:rsid w:val="00E34320"/>
    <w:rsid w:val="00E34C3C"/>
    <w:rsid w:val="00E43D15"/>
    <w:rsid w:val="00E458D8"/>
    <w:rsid w:val="00E45A20"/>
    <w:rsid w:val="00E468BF"/>
    <w:rsid w:val="00E46CDF"/>
    <w:rsid w:val="00E531F6"/>
    <w:rsid w:val="00E53DD3"/>
    <w:rsid w:val="00E54145"/>
    <w:rsid w:val="00E56346"/>
    <w:rsid w:val="00E56529"/>
    <w:rsid w:val="00E56E2F"/>
    <w:rsid w:val="00E61726"/>
    <w:rsid w:val="00E6508B"/>
    <w:rsid w:val="00E65193"/>
    <w:rsid w:val="00E66884"/>
    <w:rsid w:val="00E66C4E"/>
    <w:rsid w:val="00E70819"/>
    <w:rsid w:val="00E708F9"/>
    <w:rsid w:val="00E72758"/>
    <w:rsid w:val="00E74CA6"/>
    <w:rsid w:val="00E75169"/>
    <w:rsid w:val="00E828A3"/>
    <w:rsid w:val="00E8391B"/>
    <w:rsid w:val="00E842E7"/>
    <w:rsid w:val="00E85A03"/>
    <w:rsid w:val="00E85E2A"/>
    <w:rsid w:val="00E868AA"/>
    <w:rsid w:val="00E8730E"/>
    <w:rsid w:val="00E87B71"/>
    <w:rsid w:val="00E924C2"/>
    <w:rsid w:val="00E92E2B"/>
    <w:rsid w:val="00E96F31"/>
    <w:rsid w:val="00EA6554"/>
    <w:rsid w:val="00EB0AE0"/>
    <w:rsid w:val="00EB185B"/>
    <w:rsid w:val="00EB26D4"/>
    <w:rsid w:val="00EB4FCA"/>
    <w:rsid w:val="00EB5EA9"/>
    <w:rsid w:val="00EB75C6"/>
    <w:rsid w:val="00EC28D5"/>
    <w:rsid w:val="00EC3C76"/>
    <w:rsid w:val="00EC6CFB"/>
    <w:rsid w:val="00EC7B17"/>
    <w:rsid w:val="00EC7E6C"/>
    <w:rsid w:val="00ED25D0"/>
    <w:rsid w:val="00ED29D3"/>
    <w:rsid w:val="00ED2DE2"/>
    <w:rsid w:val="00ED3EAE"/>
    <w:rsid w:val="00ED5290"/>
    <w:rsid w:val="00ED57B7"/>
    <w:rsid w:val="00EE0AD3"/>
    <w:rsid w:val="00EE1C27"/>
    <w:rsid w:val="00EE51B6"/>
    <w:rsid w:val="00EE555D"/>
    <w:rsid w:val="00EE7D52"/>
    <w:rsid w:val="00EF02B1"/>
    <w:rsid w:val="00EF23EE"/>
    <w:rsid w:val="00EF6F60"/>
    <w:rsid w:val="00F01BB6"/>
    <w:rsid w:val="00F02673"/>
    <w:rsid w:val="00F044AF"/>
    <w:rsid w:val="00F0682A"/>
    <w:rsid w:val="00F069A0"/>
    <w:rsid w:val="00F078DD"/>
    <w:rsid w:val="00F126F6"/>
    <w:rsid w:val="00F12D3A"/>
    <w:rsid w:val="00F13B66"/>
    <w:rsid w:val="00F13C5C"/>
    <w:rsid w:val="00F16403"/>
    <w:rsid w:val="00F21677"/>
    <w:rsid w:val="00F21D05"/>
    <w:rsid w:val="00F2262F"/>
    <w:rsid w:val="00F311CE"/>
    <w:rsid w:val="00F40CD8"/>
    <w:rsid w:val="00F44395"/>
    <w:rsid w:val="00F4532F"/>
    <w:rsid w:val="00F47A65"/>
    <w:rsid w:val="00F51C48"/>
    <w:rsid w:val="00F52BBA"/>
    <w:rsid w:val="00F532B6"/>
    <w:rsid w:val="00F5352B"/>
    <w:rsid w:val="00F53CE9"/>
    <w:rsid w:val="00F62776"/>
    <w:rsid w:val="00F62A56"/>
    <w:rsid w:val="00F63563"/>
    <w:rsid w:val="00F653DE"/>
    <w:rsid w:val="00F65AB3"/>
    <w:rsid w:val="00F67157"/>
    <w:rsid w:val="00F704DA"/>
    <w:rsid w:val="00F70594"/>
    <w:rsid w:val="00F72833"/>
    <w:rsid w:val="00F748B8"/>
    <w:rsid w:val="00F7510C"/>
    <w:rsid w:val="00F75380"/>
    <w:rsid w:val="00F77DF4"/>
    <w:rsid w:val="00F80576"/>
    <w:rsid w:val="00F80776"/>
    <w:rsid w:val="00F81255"/>
    <w:rsid w:val="00F849B3"/>
    <w:rsid w:val="00F863F8"/>
    <w:rsid w:val="00F912CE"/>
    <w:rsid w:val="00F91B57"/>
    <w:rsid w:val="00F9338B"/>
    <w:rsid w:val="00F95BD0"/>
    <w:rsid w:val="00F967B1"/>
    <w:rsid w:val="00F9723C"/>
    <w:rsid w:val="00FA0BFD"/>
    <w:rsid w:val="00FA34A5"/>
    <w:rsid w:val="00FA4172"/>
    <w:rsid w:val="00FA4633"/>
    <w:rsid w:val="00FA5202"/>
    <w:rsid w:val="00FA57A7"/>
    <w:rsid w:val="00FA639E"/>
    <w:rsid w:val="00FB016C"/>
    <w:rsid w:val="00FB1F29"/>
    <w:rsid w:val="00FB4585"/>
    <w:rsid w:val="00FC5D91"/>
    <w:rsid w:val="00FC5E0A"/>
    <w:rsid w:val="00FC6531"/>
    <w:rsid w:val="00FD158D"/>
    <w:rsid w:val="00FD42A0"/>
    <w:rsid w:val="00FD5B52"/>
    <w:rsid w:val="00FD5C9C"/>
    <w:rsid w:val="00FD6197"/>
    <w:rsid w:val="00FD68E1"/>
    <w:rsid w:val="00FD7E93"/>
    <w:rsid w:val="00FE18E3"/>
    <w:rsid w:val="00FE22B8"/>
    <w:rsid w:val="00FE2595"/>
    <w:rsid w:val="00FE277F"/>
    <w:rsid w:val="00FE27D4"/>
    <w:rsid w:val="00FE4162"/>
    <w:rsid w:val="00FE541D"/>
    <w:rsid w:val="00FF1FCB"/>
    <w:rsid w:val="00FF2633"/>
    <w:rsid w:val="00FF2CD8"/>
    <w:rsid w:val="00FF44F1"/>
    <w:rsid w:val="00FF72A9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4DF3"/>
  <w15:chartTrackingRefBased/>
  <w15:docId w15:val="{1830F96B-5754-B64B-B3C0-304AE57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CD8"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66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66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66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66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66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66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708F9"/>
    <w:pPr>
      <w:spacing w:after="120"/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rsid w:val="00F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D283F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59333F"/>
    <w:rPr>
      <w:b/>
      <w:bCs/>
    </w:rPr>
  </w:style>
  <w:style w:type="paragraph" w:styleId="NormalWeb">
    <w:name w:val="Normal (Web)"/>
    <w:basedOn w:val="Normal"/>
    <w:uiPriority w:val="99"/>
    <w:unhideWhenUsed/>
    <w:rsid w:val="00970793"/>
    <w:pPr>
      <w:widowControl/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customStyle="1" w:styleId="Heading1Char">
    <w:name w:val="Heading 1 Char"/>
    <w:basedOn w:val="DefaultParagraphFont"/>
    <w:link w:val="Heading1"/>
    <w:rsid w:val="00FE4162"/>
    <w:rPr>
      <w:rFonts w:ascii="Arial" w:hAnsi="Arial"/>
      <w:b/>
      <w:sz w:val="24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035F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D5AC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F7510C"/>
  </w:style>
  <w:style w:type="character" w:customStyle="1" w:styleId="FooterChar">
    <w:name w:val="Footer Char"/>
    <w:basedOn w:val="DefaultParagraphFont"/>
    <w:link w:val="Footer"/>
    <w:uiPriority w:val="99"/>
    <w:rsid w:val="00114C16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28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2F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2FC9"/>
    <w:rPr>
      <w:rFonts w:ascii="Courier New" w:hAnsi="Courier New" w:cs="Courier New"/>
      <w:lang w:val="en-US" w:eastAsia="en-US"/>
    </w:rPr>
  </w:style>
  <w:style w:type="paragraph" w:customStyle="1" w:styleId="CodeBlock">
    <w:name w:val="CodeBlock"/>
    <w:rsid w:val="00514B8B"/>
    <w:pPr>
      <w:spacing w:before="40" w:after="40"/>
    </w:pPr>
    <w:rPr>
      <w:rFonts w:ascii="Courier New" w:eastAsia="Courier New" w:hAnsi="Courier New" w:cstheme="minorBidi"/>
      <w:sz w:val="18"/>
      <w:szCs w:val="22"/>
      <w:lang w:val="en-US" w:eastAsia="en-US"/>
    </w:rPr>
  </w:style>
  <w:style w:type="table" w:styleId="GridTable5Dark-Accent1">
    <w:name w:val="Grid Table 5 Dark Accent 1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Head2">
    <w:name w:val="Head2"/>
    <w:basedOn w:val="Heading2"/>
    <w:link w:val="Head2Char"/>
    <w:qFormat/>
    <w:rsid w:val="006921EE"/>
    <w:pPr>
      <w:numPr>
        <w:ilvl w:val="0"/>
        <w:numId w:val="110"/>
      </w:numPr>
    </w:pPr>
    <w:rPr>
      <w:rFonts w:asciiTheme="majorHAnsi" w:hAnsiTheme="majorHAnsi" w:cstheme="majorHAnsi"/>
      <w:sz w:val="28"/>
      <w:szCs w:val="28"/>
    </w:rPr>
  </w:style>
  <w:style w:type="character" w:customStyle="1" w:styleId="Heading2Char">
    <w:name w:val="Heading 2 Char"/>
    <w:basedOn w:val="Heading1Char"/>
    <w:link w:val="Heading2"/>
    <w:rsid w:val="006921EE"/>
    <w:rPr>
      <w:rFonts w:ascii="Arial" w:hAnsi="Arial"/>
      <w:b/>
      <w:sz w:val="24"/>
      <w:lang w:val="en-US" w:eastAsia="en-US"/>
    </w:rPr>
  </w:style>
  <w:style w:type="character" w:customStyle="1" w:styleId="Head2Char">
    <w:name w:val="Head2 Char"/>
    <w:basedOn w:val="Heading2Char"/>
    <w:link w:val="Head2"/>
    <w:rsid w:val="006921EE"/>
    <w:rPr>
      <w:rFonts w:asciiTheme="majorHAnsi" w:hAnsiTheme="majorHAnsi" w:cstheme="majorHAnsi"/>
      <w:b/>
      <w:sz w:val="28"/>
      <w:szCs w:val="28"/>
      <w:lang w:val="en-US" w:eastAsia="en-US"/>
    </w:rPr>
  </w:style>
  <w:style w:type="paragraph" w:customStyle="1" w:styleId="Head3">
    <w:name w:val="Head3"/>
    <w:basedOn w:val="ListParagraph"/>
    <w:link w:val="Head3Char"/>
    <w:qFormat/>
    <w:rsid w:val="00BE0C74"/>
    <w:pPr>
      <w:numPr>
        <w:ilvl w:val="1"/>
        <w:numId w:val="110"/>
      </w:numPr>
      <w:outlineLvl w:val="2"/>
    </w:pPr>
    <w:rPr>
      <w:b/>
      <w:bCs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0C74"/>
    <w:rPr>
      <w:lang w:val="en-US" w:eastAsia="en-US"/>
    </w:rPr>
  </w:style>
  <w:style w:type="character" w:customStyle="1" w:styleId="Head3Char">
    <w:name w:val="Head3 Char"/>
    <w:basedOn w:val="ListParagraphChar"/>
    <w:link w:val="Head3"/>
    <w:rsid w:val="00BE0C74"/>
    <w:rPr>
      <w:b/>
      <w:bCs/>
      <w:sz w:val="28"/>
      <w:szCs w:val="28"/>
      <w:lang w:val="en-US" w:eastAsia="en-US"/>
    </w:rPr>
  </w:style>
  <w:style w:type="paragraph" w:customStyle="1" w:styleId="BodyJustified">
    <w:name w:val="Body Justified"/>
    <w:basedOn w:val="Normal"/>
    <w:rsid w:val="006749C9"/>
    <w:pPr>
      <w:widowControl/>
      <w:spacing w:after="120" w:line="324" w:lineRule="auto"/>
      <w:ind w:firstLine="510"/>
      <w:jc w:val="both"/>
    </w:pPr>
    <w:rPr>
      <w:rFonts w:eastAsiaTheme="minorEastAsia" w:cstheme="minorBidi"/>
      <w:sz w:val="26"/>
      <w:szCs w:val="22"/>
    </w:rPr>
  </w:style>
  <w:style w:type="paragraph" w:customStyle="1" w:styleId="CaptionVN">
    <w:name w:val="Caption VN"/>
    <w:basedOn w:val="Normal"/>
    <w:rsid w:val="006749C9"/>
    <w:pPr>
      <w:widowControl/>
      <w:spacing w:before="60" w:after="160" w:line="276" w:lineRule="auto"/>
      <w:jc w:val="center"/>
    </w:pPr>
    <w:rPr>
      <w:rFonts w:eastAsiaTheme="minorEastAsia" w:cstheme="minorBidi"/>
      <w:i/>
      <w:sz w:val="23"/>
      <w:szCs w:val="22"/>
    </w:rPr>
  </w:style>
  <w:style w:type="paragraph" w:customStyle="1" w:styleId="CodeBlock0">
    <w:name w:val="Code Block"/>
    <w:basedOn w:val="Normal"/>
    <w:rsid w:val="006749C9"/>
    <w:pPr>
      <w:widowControl/>
      <w:spacing w:after="200" w:line="252" w:lineRule="auto"/>
      <w:ind w:left="113" w:right="113"/>
    </w:pPr>
    <w:rPr>
      <w:rFonts w:ascii="Courier New" w:eastAsiaTheme="minorEastAsia" w:hAnsi="Courier New" w:cstheme="minorBidi"/>
      <w:szCs w:val="22"/>
    </w:rPr>
  </w:style>
  <w:style w:type="paragraph" w:styleId="ListBullet">
    <w:name w:val="List Bullet"/>
    <w:basedOn w:val="Normal"/>
    <w:uiPriority w:val="99"/>
    <w:unhideWhenUsed/>
    <w:rsid w:val="008030F1"/>
    <w:pPr>
      <w:widowControl/>
      <w:numPr>
        <w:numId w:val="141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sz w:val="24"/>
      <w:szCs w:val="22"/>
    </w:rPr>
  </w:style>
  <w:style w:type="paragraph" w:customStyle="1" w:styleId="TitleVN">
    <w:name w:val="TitleVN"/>
    <w:rsid w:val="008030F1"/>
    <w:pPr>
      <w:spacing w:after="120" w:line="276" w:lineRule="auto"/>
      <w:jc w:val="center"/>
    </w:pPr>
    <w:rPr>
      <w:rFonts w:cstheme="minorBidi"/>
      <w:b/>
      <w:color w:val="183D6E"/>
      <w:sz w:val="40"/>
      <w:szCs w:val="22"/>
      <w:lang w:val="en-US" w:eastAsia="en-US"/>
    </w:rPr>
  </w:style>
  <w:style w:type="paragraph" w:customStyle="1" w:styleId="SectionHeadingVN">
    <w:name w:val="SectionHeadingVN"/>
    <w:basedOn w:val="Heading1"/>
    <w:rsid w:val="008030F1"/>
    <w:pPr>
      <w:keepLines/>
      <w:widowControl/>
      <w:numPr>
        <w:numId w:val="0"/>
      </w:numPr>
      <w:spacing w:before="480" w:after="120" w:line="276" w:lineRule="auto"/>
    </w:pPr>
    <w:rPr>
      <w:rFonts w:ascii="Times New Roman" w:hAnsi="Times New Roman" w:cstheme="majorBidi"/>
      <w:bCs/>
      <w:color w:val="183D6E"/>
      <w:sz w:val="30"/>
      <w:szCs w:val="28"/>
    </w:rPr>
  </w:style>
  <w:style w:type="paragraph" w:customStyle="1" w:styleId="SubHeadingVN">
    <w:name w:val="SubHeadingVN"/>
    <w:basedOn w:val="Heading2"/>
    <w:rsid w:val="008030F1"/>
    <w:pPr>
      <w:keepLines/>
      <w:widowControl/>
      <w:numPr>
        <w:ilvl w:val="0"/>
        <w:numId w:val="0"/>
      </w:numPr>
      <w:spacing w:before="200" w:after="120" w:line="276" w:lineRule="auto"/>
    </w:pPr>
    <w:rPr>
      <w:rFonts w:ascii="Times New Roman" w:hAnsi="Times New Roman" w:cstheme="majorBidi"/>
      <w:bCs/>
      <w:color w:val="2B5885"/>
      <w:sz w:val="26"/>
      <w:szCs w:val="26"/>
    </w:rPr>
  </w:style>
  <w:style w:type="paragraph" w:customStyle="1" w:styleId="BoxText">
    <w:name w:val="BoxText"/>
    <w:rsid w:val="008030F1"/>
    <w:pPr>
      <w:spacing w:after="120" w:line="276" w:lineRule="auto"/>
    </w:pPr>
    <w:rPr>
      <w:rFonts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Owner\Desktop\Senior%2520Project\glossary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E0AB-13FC-4C66-97E5-ECB815EC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606</TotalTime>
  <Pages>23</Pages>
  <Words>4683</Words>
  <Characters>19716</Characters>
  <Application>Microsoft Office Word</Application>
  <DocSecurity>0</DocSecurity>
  <Lines>616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Glossary</vt:lpstr>
    </vt:vector>
  </TitlesOfParts>
  <Company>&lt;Company Name&gt;</Company>
  <LinksUpToDate>false</LinksUpToDate>
  <CharactersWithSpaces>24018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Glossary</dc:title>
  <dc:subject>&lt;Project Name&gt;</dc:subject>
  <dc:creator>Amanda</dc:creator>
  <cp:keywords/>
  <dc:description/>
  <cp:lastModifiedBy>Lê Song Nhật Quyền</cp:lastModifiedBy>
  <cp:revision>2278</cp:revision>
  <cp:lastPrinted>2026-03-29T14:31:00Z</cp:lastPrinted>
  <dcterms:created xsi:type="dcterms:W3CDTF">2025-04-18T04:35:00Z</dcterms:created>
  <dcterms:modified xsi:type="dcterms:W3CDTF">2026-04-09T14:39:00Z</dcterms:modified>
</cp:coreProperties>
</file>