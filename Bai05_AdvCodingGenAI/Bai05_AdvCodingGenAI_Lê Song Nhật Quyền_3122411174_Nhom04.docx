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A987" w14:textId="77777777" w:rsidR="000209A6" w:rsidRDefault="000209A6">
      <w:pPr>
        <w:ind w:firstLine="357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5D3FF0" wp14:editId="116A8B5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200" cy="1320800"/>
            <wp:effectExtent l="0" t="0" r="0" b="0"/>
            <wp:wrapSquare wrapText="bothSides" distT="0" distB="0" distL="114300" distR="114300"/>
            <wp:docPr id="17842427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C5588A" w14:textId="5972D980" w:rsidR="000209A6" w:rsidRDefault="000209A6">
      <w:pPr>
        <w:ind w:firstLine="35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BÁO CÁO</w:t>
      </w:r>
      <w:r w:rsidR="00313043">
        <w:rPr>
          <w:b/>
          <w:sz w:val="72"/>
          <w:szCs w:val="72"/>
        </w:rPr>
        <w:t xml:space="preserve"> </w:t>
      </w:r>
      <w:r w:rsidR="00DD6080">
        <w:rPr>
          <w:b/>
          <w:sz w:val="72"/>
          <w:szCs w:val="72"/>
        </w:rPr>
        <w:t xml:space="preserve">BÀI TẬP LAB </w:t>
      </w:r>
      <w:r w:rsidR="007F2463">
        <w:rPr>
          <w:b/>
          <w:sz w:val="72"/>
          <w:szCs w:val="72"/>
        </w:rPr>
        <w:t>5</w:t>
      </w:r>
    </w:p>
    <w:p w14:paraId="6DB1E4AD" w14:textId="77777777" w:rsidR="00035E29" w:rsidRDefault="00035E29" w:rsidP="000A5881">
      <w:pPr>
        <w:ind w:firstLine="357"/>
        <w:jc w:val="center"/>
        <w:rPr>
          <w:b/>
          <w:sz w:val="72"/>
          <w:szCs w:val="72"/>
        </w:rPr>
      </w:pPr>
    </w:p>
    <w:p w14:paraId="50C5F3D5" w14:textId="77777777" w:rsidR="0028552E" w:rsidRDefault="0028552E" w:rsidP="000A5881">
      <w:pPr>
        <w:ind w:firstLine="357"/>
        <w:jc w:val="center"/>
        <w:rPr>
          <w:b/>
          <w:sz w:val="52"/>
          <w:szCs w:val="52"/>
        </w:rPr>
      </w:pPr>
    </w:p>
    <w:p w14:paraId="1EEC3ECD" w14:textId="123C1CB9" w:rsidR="002062E7" w:rsidRDefault="000209A6" w:rsidP="002062E7">
      <w:pPr>
        <w:jc w:val="center"/>
      </w:pPr>
      <w:r w:rsidRPr="00D32C44">
        <w:rPr>
          <w:b/>
          <w:sz w:val="52"/>
          <w:szCs w:val="52"/>
        </w:rPr>
        <w:t xml:space="preserve">Môn </w:t>
      </w:r>
      <w:proofErr w:type="spellStart"/>
      <w:proofErr w:type="gramStart"/>
      <w:r w:rsidRPr="00D32C44">
        <w:rPr>
          <w:b/>
          <w:sz w:val="52"/>
          <w:szCs w:val="52"/>
        </w:rPr>
        <w:t>học</w:t>
      </w:r>
      <w:proofErr w:type="spellEnd"/>
      <w:r w:rsidRPr="00D32C44">
        <w:rPr>
          <w:b/>
          <w:sz w:val="52"/>
          <w:szCs w:val="52"/>
        </w:rPr>
        <w:t xml:space="preserve"> :</w:t>
      </w:r>
      <w:proofErr w:type="gramEnd"/>
      <w:r w:rsidRPr="00D32C44">
        <w:rPr>
          <w:b/>
          <w:sz w:val="52"/>
          <w:szCs w:val="52"/>
        </w:rPr>
        <w:t xml:space="preserve"> </w:t>
      </w:r>
      <w:r w:rsidR="007C1210">
        <w:rPr>
          <w:b/>
          <w:bCs/>
          <w:sz w:val="52"/>
          <w:szCs w:val="52"/>
        </w:rPr>
        <w:t>Semi</w:t>
      </w:r>
      <w:r w:rsidR="00F532B6">
        <w:rPr>
          <w:b/>
          <w:bCs/>
          <w:sz w:val="52"/>
          <w:szCs w:val="52"/>
        </w:rPr>
        <w:t xml:space="preserve">nar </w:t>
      </w:r>
      <w:proofErr w:type="spellStart"/>
      <w:r w:rsidR="00F532B6">
        <w:rPr>
          <w:b/>
          <w:bCs/>
          <w:sz w:val="52"/>
          <w:szCs w:val="52"/>
        </w:rPr>
        <w:t>chuyên</w:t>
      </w:r>
      <w:proofErr w:type="spellEnd"/>
      <w:r w:rsidR="00F532B6">
        <w:rPr>
          <w:b/>
          <w:bCs/>
          <w:sz w:val="52"/>
          <w:szCs w:val="52"/>
        </w:rPr>
        <w:t xml:space="preserve"> </w:t>
      </w:r>
      <w:proofErr w:type="spellStart"/>
      <w:r w:rsidR="00F532B6">
        <w:rPr>
          <w:b/>
          <w:bCs/>
          <w:sz w:val="52"/>
          <w:szCs w:val="52"/>
        </w:rPr>
        <w:t>đề</w:t>
      </w:r>
      <w:proofErr w:type="spellEnd"/>
    </w:p>
    <w:p w14:paraId="4933F741" w14:textId="620570FF" w:rsidR="00BE5707" w:rsidRPr="00BE5707" w:rsidRDefault="000209A6" w:rsidP="00BE5707">
      <w:pPr>
        <w:jc w:val="center"/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>
        <w:rPr>
          <w:b/>
          <w:sz w:val="48"/>
          <w:szCs w:val="48"/>
        </w:rPr>
        <w:t xml:space="preserve">ĐỀ TÀI: </w:t>
      </w:r>
      <w:r w:rsidR="00CE1EF4">
        <w:rPr>
          <w:b/>
          <w:bCs/>
          <w:color w:val="000000" w:themeColor="text1"/>
          <w:sz w:val="48"/>
          <w:szCs w:val="48"/>
        </w:rPr>
        <w:t xml:space="preserve">NÂNG CAO </w:t>
      </w:r>
      <w:r w:rsidR="004E2E3A" w:rsidRPr="004E2E3A">
        <w:rPr>
          <w:b/>
          <w:bCs/>
          <w:color w:val="000000" w:themeColor="text1"/>
          <w:sz w:val="48"/>
          <w:szCs w:val="48"/>
        </w:rPr>
        <w:t>LẬP TRÌNH VỚI GENAI</w:t>
      </w:r>
    </w:p>
    <w:p w14:paraId="4879CEE3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79E54250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59A82929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358C55BD" w14:textId="5FCD56F9" w:rsidR="000209A6" w:rsidRPr="00B26DDF" w:rsidRDefault="00B26DDF" w:rsidP="003A21DF">
      <w:pPr>
        <w:ind w:firstLine="714"/>
        <w:rPr>
          <w:b/>
          <w:sz w:val="36"/>
          <w:szCs w:val="36"/>
        </w:rPr>
      </w:pPr>
      <w:proofErr w:type="spellStart"/>
      <w:r w:rsidRPr="00B26DDF">
        <w:rPr>
          <w:b/>
          <w:sz w:val="36"/>
          <w:szCs w:val="36"/>
        </w:rPr>
        <w:t>Giảng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viên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hướng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dẫn</w:t>
      </w:r>
      <w:proofErr w:type="spellEnd"/>
      <w:r w:rsidRPr="00B26DDF">
        <w:rPr>
          <w:b/>
          <w:sz w:val="36"/>
          <w:szCs w:val="36"/>
        </w:rPr>
        <w:t>:</w:t>
      </w:r>
      <w:r w:rsidR="003A21DF">
        <w:rPr>
          <w:b/>
          <w:sz w:val="36"/>
          <w:szCs w:val="36"/>
        </w:rPr>
        <w:tab/>
      </w:r>
      <w:r w:rsidR="003A21DF">
        <w:rPr>
          <w:b/>
          <w:sz w:val="36"/>
          <w:szCs w:val="36"/>
        </w:rPr>
        <w:tab/>
      </w:r>
      <w:proofErr w:type="spellStart"/>
      <w:r w:rsidR="0090121B">
        <w:rPr>
          <w:b/>
          <w:sz w:val="36"/>
          <w:szCs w:val="36"/>
        </w:rPr>
        <w:t>Đỗ</w:t>
      </w:r>
      <w:proofErr w:type="spellEnd"/>
      <w:r w:rsidR="0090121B">
        <w:rPr>
          <w:b/>
          <w:sz w:val="36"/>
          <w:szCs w:val="36"/>
        </w:rPr>
        <w:t xml:space="preserve"> Như Tài</w:t>
      </w:r>
    </w:p>
    <w:p w14:paraId="63C1F49F" w14:textId="7CC24C91" w:rsidR="000209A6" w:rsidRDefault="000209A6">
      <w:pPr>
        <w:ind w:left="714"/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Lớp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 </w:t>
      </w:r>
      <w:r>
        <w:rPr>
          <w:b/>
          <w:sz w:val="32"/>
          <w:szCs w:val="32"/>
        </w:rPr>
        <w:t xml:space="preserve">DCT122C3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</w:t>
      </w:r>
      <w:r>
        <w:rPr>
          <w:b/>
          <w:sz w:val="32"/>
          <w:szCs w:val="32"/>
        </w:rPr>
        <w:t xml:space="preserve"> </w:t>
      </w:r>
    </w:p>
    <w:p w14:paraId="7C5752AC" w14:textId="7111DCBD" w:rsidR="000209A6" w:rsidRDefault="000209A6" w:rsidP="002062E7">
      <w:pPr>
        <w:ind w:left="71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Sinh </w:t>
      </w:r>
      <w:proofErr w:type="spellStart"/>
      <w:r>
        <w:rPr>
          <w:b/>
          <w:sz w:val="32"/>
          <w:szCs w:val="32"/>
        </w:rPr>
        <w:t>viên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  <w:t xml:space="preserve"> </w:t>
      </w:r>
      <w:r w:rsidR="00CE56BB">
        <w:rPr>
          <w:b/>
          <w:sz w:val="32"/>
          <w:szCs w:val="32"/>
        </w:rPr>
        <w:t>Lê Song Nhật Quyền</w:t>
      </w:r>
      <w:r>
        <w:rPr>
          <w:b/>
          <w:sz w:val="32"/>
          <w:szCs w:val="32"/>
        </w:rPr>
        <w:t xml:space="preserve"> </w:t>
      </w:r>
      <w:r w:rsidR="002062E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 xml:space="preserve"> 31224111</w:t>
      </w:r>
      <w:r w:rsidR="00CE56BB">
        <w:rPr>
          <w:b/>
          <w:sz w:val="32"/>
          <w:szCs w:val="32"/>
        </w:rPr>
        <w:t>74</w:t>
      </w:r>
    </w:p>
    <w:p w14:paraId="1BE0AB4D" w14:textId="4D35B02E" w:rsidR="002062E7" w:rsidRDefault="0035495D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 w:rsidR="00FD7E93">
        <w:rPr>
          <w:b/>
          <w:sz w:val="32"/>
          <w:szCs w:val="32"/>
        </w:rPr>
        <w:t>Hồ</w:t>
      </w:r>
      <w:proofErr w:type="spellEnd"/>
      <w:r w:rsidR="00FD7E93">
        <w:rPr>
          <w:b/>
          <w:sz w:val="32"/>
          <w:szCs w:val="32"/>
        </w:rPr>
        <w:t xml:space="preserve"> Thái Vũ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>–</w:t>
      </w:r>
      <w:proofErr w:type="gramEnd"/>
      <w:r w:rsidR="00D46AE4">
        <w:rPr>
          <w:b/>
          <w:sz w:val="32"/>
          <w:szCs w:val="32"/>
        </w:rPr>
        <w:t xml:space="preserve"> </w:t>
      </w:r>
      <w:r w:rsidR="00FD7E93">
        <w:rPr>
          <w:b/>
          <w:sz w:val="32"/>
          <w:szCs w:val="32"/>
        </w:rPr>
        <w:t>3122411251</w:t>
      </w:r>
    </w:p>
    <w:p w14:paraId="3739EFD3" w14:textId="11CCA6C0" w:rsidR="00FD7E93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Trần</w:t>
      </w:r>
      <w:proofErr w:type="spellEnd"/>
      <w:r>
        <w:rPr>
          <w:b/>
          <w:sz w:val="32"/>
          <w:szCs w:val="32"/>
        </w:rPr>
        <w:t xml:space="preserve"> Minh Trí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 w:rsidR="00671F47">
        <w:rPr>
          <w:b/>
          <w:sz w:val="32"/>
          <w:szCs w:val="32"/>
        </w:rPr>
        <w:t>–</w:t>
      </w:r>
      <w:proofErr w:type="gramEnd"/>
      <w:r w:rsidR="00671F4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3122411222</w:t>
      </w:r>
    </w:p>
    <w:p w14:paraId="51208A17" w14:textId="04365296" w:rsidR="0047755A" w:rsidRPr="00D32C44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Nguyễn Lê Nhật Minh</w:t>
      </w:r>
      <w:r w:rsidR="00671F4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>3122411125</w:t>
      </w:r>
    </w:p>
    <w:p w14:paraId="3D0B7BC8" w14:textId="77777777" w:rsidR="000209A6" w:rsidRDefault="000209A6">
      <w:pPr>
        <w:ind w:left="714"/>
        <w:jc w:val="center"/>
        <w:rPr>
          <w:color w:val="000000"/>
          <w:sz w:val="28"/>
          <w:szCs w:val="28"/>
        </w:rPr>
      </w:pPr>
    </w:p>
    <w:p w14:paraId="7C9885B0" w14:textId="77777777" w:rsidR="000209A6" w:rsidRDefault="000209A6" w:rsidP="000A5881">
      <w:pPr>
        <w:rPr>
          <w:color w:val="000000"/>
          <w:sz w:val="28"/>
          <w:szCs w:val="28"/>
        </w:rPr>
      </w:pPr>
    </w:p>
    <w:p w14:paraId="0807A0ED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760110A3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62F9A11A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32B71BB1" w14:textId="77777777" w:rsidR="00D02771" w:rsidRDefault="00D02771" w:rsidP="00A94018">
      <w:pPr>
        <w:rPr>
          <w:color w:val="000000"/>
          <w:sz w:val="28"/>
          <w:szCs w:val="28"/>
        </w:rPr>
      </w:pPr>
    </w:p>
    <w:p w14:paraId="74C69B98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3AF10B66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2473F9C7" w14:textId="0FDA7924" w:rsidR="00492687" w:rsidRPr="001E4006" w:rsidRDefault="000209A6" w:rsidP="001E4006">
      <w:pPr>
        <w:ind w:left="71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Thành </w:t>
      </w:r>
      <w:proofErr w:type="spellStart"/>
      <w:r>
        <w:rPr>
          <w:color w:val="000000"/>
          <w:sz w:val="28"/>
          <w:szCs w:val="28"/>
        </w:rPr>
        <w:t>phố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Hồ</w:t>
      </w:r>
      <w:proofErr w:type="spellEnd"/>
      <w:r>
        <w:rPr>
          <w:color w:val="000000"/>
          <w:sz w:val="28"/>
          <w:szCs w:val="28"/>
        </w:rPr>
        <w:t xml:space="preserve"> Chí Minh, </w:t>
      </w:r>
      <w:proofErr w:type="spellStart"/>
      <w:r>
        <w:rPr>
          <w:color w:val="000000"/>
          <w:sz w:val="28"/>
          <w:szCs w:val="28"/>
        </w:rPr>
        <w:t>tháng</w:t>
      </w:r>
      <w:proofErr w:type="spellEnd"/>
      <w:r>
        <w:rPr>
          <w:color w:val="000000"/>
          <w:sz w:val="28"/>
          <w:szCs w:val="28"/>
        </w:rPr>
        <w:t xml:space="preserve"> </w:t>
      </w:r>
      <w:r w:rsidR="00D02771">
        <w:rPr>
          <w:color w:val="000000"/>
          <w:sz w:val="28"/>
          <w:szCs w:val="28"/>
        </w:rPr>
        <w:t>3</w:t>
      </w:r>
      <w:r w:rsidR="00EE555D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202</w:t>
      </w:r>
      <w:bookmarkStart w:id="0" w:name="_Toc195898488"/>
      <w:bookmarkStart w:id="1" w:name="_Toc195898528"/>
      <w:r w:rsidR="009613E9">
        <w:rPr>
          <w:color w:val="000000"/>
          <w:sz w:val="28"/>
          <w:szCs w:val="28"/>
        </w:rPr>
        <w:t>6</w:t>
      </w:r>
      <w:r w:rsidR="00A326FC">
        <w:rPr>
          <w:rFonts w:asciiTheme="majorHAnsi" w:hAnsiTheme="majorHAnsi" w:cstheme="majorHAnsi"/>
          <w:bCs/>
          <w:noProof/>
          <w:sz w:val="48"/>
          <w:szCs w:val="48"/>
        </w:rPr>
        <w:br w:type="page"/>
      </w:r>
    </w:p>
    <w:sdt>
      <w:sdtPr>
        <w:rPr>
          <w:rFonts w:ascii="Times New Roman" w:eastAsia="Times New Roman" w:hAnsi="Times New Roman" w:cstheme="majorHAnsi"/>
          <w:b/>
          <w:bCs/>
          <w:color w:val="auto"/>
          <w:sz w:val="40"/>
          <w:szCs w:val="40"/>
        </w:rPr>
        <w:id w:val="456147755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6C74D4B0" w14:textId="537CF6D8" w:rsidR="00DB03C3" w:rsidRPr="0013601E" w:rsidRDefault="009A4E16" w:rsidP="009A4E16">
          <w:pPr>
            <w:pStyle w:val="TOCHeading"/>
            <w:jc w:val="center"/>
            <w:rPr>
              <w:rFonts w:cstheme="majorHAnsi"/>
              <w:b/>
              <w:bCs/>
              <w:color w:val="000000" w:themeColor="text1"/>
              <w:sz w:val="40"/>
              <w:szCs w:val="40"/>
            </w:rPr>
          </w:pPr>
          <w:proofErr w:type="spellStart"/>
          <w:r w:rsidRPr="0013601E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>Mục</w:t>
          </w:r>
          <w:proofErr w:type="spellEnd"/>
          <w:r w:rsidRPr="0013601E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 xml:space="preserve"> </w:t>
          </w:r>
          <w:proofErr w:type="spellStart"/>
          <w:r w:rsidRPr="0013601E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>Lục</w:t>
          </w:r>
          <w:proofErr w:type="spellEnd"/>
        </w:p>
        <w:p w14:paraId="421E2D69" w14:textId="1672784E" w:rsidR="0013601E" w:rsidRPr="0013601E" w:rsidRDefault="00DB03C3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r w:rsidRPr="0013601E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begin"/>
          </w:r>
          <w:r w:rsidRPr="0013601E">
            <w:rPr>
              <w:rFonts w:asciiTheme="majorHAnsi" w:hAnsiTheme="majorHAnsi" w:cstheme="majorHAnsi"/>
              <w:b/>
              <w:bCs/>
              <w:sz w:val="28"/>
              <w:szCs w:val="28"/>
            </w:rPr>
            <w:instrText xml:space="preserve"> TOC \o "1-3" \h \z \u </w:instrText>
          </w:r>
          <w:r w:rsidRPr="0013601E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separate"/>
          </w:r>
          <w:hyperlink w:anchor="_Toc224723398" w:history="1">
            <w:r w:rsidR="0013601E"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6: Đằng sau hậu trường: Cách ChatGPT, GitHub Copilot và Các LLM khác hoạt động</w:t>
            </w:r>
            <w:r w:rsidR="0013601E"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13601E"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13601E"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_Toc224723398 \h </w:instrText>
            </w:r>
            <w:r w:rsidR="0013601E"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="0013601E"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13601E" w:rsidRPr="0013601E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="0013601E"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0F282" w14:textId="3C070E2D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05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6.1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Ý nghĩa học thuật và ý nghĩa thực hành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_Toc224723405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42523" w14:textId="2054F3A0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06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6.2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Từ xác suất chữ cái đến ý tưởng về mô hình ngôn ngữ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_Toc224723406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1AD98" w14:textId="504FC8D7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07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6.3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ch6_next_token_demo.py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_Toc224723407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D800C" w14:textId="5A5C33D3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08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6.4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Phương pháp thực nghiệm và cách viết phần lab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_Toc224723408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658C6" w14:textId="259B1104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09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6.5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Các chiến lược cải thiện đầu ra và giới hạn cần lưu ý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_Toc224723409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88D0F" w14:textId="1C57D194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0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6.6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Kết luận chương 6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_Toc224723410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825DC" w14:textId="2DDFFEBA" w:rsidR="0013601E" w:rsidRPr="0013601E" w:rsidRDefault="0013601E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1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7: Đọc và hiểu cơ sở mã với GenAI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_Toc224723411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11F3F" w14:textId="655B6383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3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7.1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Tại sao đọc code quan trọng hơn chỉ sinh code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_Toc224723413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881D0" w14:textId="3293712B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4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7.2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Kiến trúc của code base Manhattan distance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_Toc224723414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8DECF" w14:textId="2B4011E3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5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7.3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manhattan.py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_Toc224723415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11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8614C" w14:textId="612CBE29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6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7.4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app.py như một entry point của hệ thống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_Toc224723416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97FFE" w14:textId="5CC24895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7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7.5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test_manhattan.py và giá trị của kiểm thử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_Toc224723417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13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015E1" w14:textId="2EE07429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8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7.6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Quy trình dùng GenAI để đọc hiểu code base này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_Toc224723418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14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43413" w14:textId="4E5E091D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19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7.7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Nhận xét, mở rộng và liên hệ với thực tiễn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_Toc224723419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15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EA6DB" w14:textId="282C7BF7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20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7.8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Kết luận chương 7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_Toc224723420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3CCE4" w14:textId="05C47D03" w:rsidR="0013601E" w:rsidRPr="0013601E" w:rsidRDefault="0013601E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21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8: Giới thiệu về kỹ thuật gợi ý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_Toc224723421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81C8C" w14:textId="3FABE1DD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23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8.1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Vai trò của prompt engineering trong lập trình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_Toc224723423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ABF8E9" w14:textId="0CBFBFAB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24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8.2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Few-shot learning và cấu trúc prompt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_Toc224723424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18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8B226" w14:textId="3A3CF0E9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25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8.3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ch8_few_shot_prompting.py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_Toc224723425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18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73BCB" w14:textId="5B6BB5C4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26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8.4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Ứng dụng với ChatGPT, OpenAI API và GitHub Copilot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_Toc224723426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D8D79" w14:textId="186BA2DF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27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8.5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Các kỹ thuật mở rộng xuất hiện ở cuối chương 8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_Toc224723427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21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933AC" w14:textId="58D1B2A5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28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8.6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Đánh giá chương 8 dưới góc nhìn bài tập lớn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_Toc224723428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22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029B9" w14:textId="673BED1E" w:rsidR="0013601E" w:rsidRPr="0013601E" w:rsidRDefault="0013601E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0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9: Kỹ thuật gợi ý nâng cao cho các tác vụ liên quan đến lập trình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_Toc224723430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23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D68AF" w14:textId="275A79FB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2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9.1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Mở rộng phạm vi hiện thực mã nguồn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_Toc224723432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23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5F08A" w14:textId="727C3E93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3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9.2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baseline và nhu cầu dùng CoT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_Toc224723433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24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9DEC9" w14:textId="07A4F75E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4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9.3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ch9_cot_and_chaining.py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_Toc224723434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24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49A37" w14:textId="0473BED3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5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9.4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prompt_cot_solution.py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_Toc224723435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26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CF79D" w14:textId="402AB66E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6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9.5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Prompt chaining và phân tích file prompt_chaining_solution.py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_Toc224723436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27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40E63" w14:textId="04A2E247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7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9.6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Selective history và hiệu quả của chaining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_Toc224723437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29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8C954" w14:textId="6A1FADEC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8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9.7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So sánh CoT và chaining trong thực hành lập trình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_Toc224723438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205B6F" w14:textId="6CDBA3E6" w:rsidR="0013601E" w:rsidRPr="0013601E" w:rsidRDefault="0013601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39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9.8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Kết luận chương 9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_Toc224723439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0627B" w14:textId="4215EEA8" w:rsidR="0013601E" w:rsidRPr="0013601E" w:rsidRDefault="0013601E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40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10: Tái cấu trúc mã với GenAI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_Toc224723440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31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AEC227" w14:textId="43A21F3E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42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10.1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Cơ sở lý thuyết của refactoring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_Toc224723442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31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B3838" w14:textId="2882C2C2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43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10.2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mã nguồn cũ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_Toc224723443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33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8A551" w14:textId="47DB67A0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44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10.3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phiên bản refactor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_Toc224723444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33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B00B2" w14:textId="2CC08C16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45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10.4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So sánh hai phiên bản theo tiêu chí kỹ nghệ phần mềm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_Toc224723445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36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6988F" w14:textId="132F0445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46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10.5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Gắn với tư duy GenAI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_Toc224723446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36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7955E" w14:textId="2297CC9D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47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10.6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Kết luận chương 10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_Toc224723447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36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A14E1" w14:textId="4B28BDCA" w:rsidR="0013601E" w:rsidRPr="0013601E" w:rsidRDefault="0013601E">
          <w:pPr>
            <w:pStyle w:val="TOC1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48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11: Tinh chỉnh mô hình với OpenAI+ Tóm tắt lý thuyết và lab minh họa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_Toc224723448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37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004DC" w14:textId="7B37F4DB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50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11.1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Ý nghĩa của fine-tuning trong lập trình GenAI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_Toc224723450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37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72EFD" w14:textId="627D04DC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51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11.2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ch11_finetune_demo.py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_Toc224723451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38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242D4" w14:textId="674C94D7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52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11.3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ch11_finetune_training.jsonl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_Toc224723452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40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A8B37" w14:textId="407C7CE8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53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11.4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Phân tích file sau_finetune.py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_Toc224723453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41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BB2C4" w14:textId="1A8E33C3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54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11.5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Đánh giá ưu điểm, hạn chế và hướng kết hợp với Chương 10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_Toc224723454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42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5F7B9" w14:textId="18A26552" w:rsidR="0013601E" w:rsidRPr="0013601E" w:rsidRDefault="0013601E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4723455" w:history="1"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11.6</w:t>
            </w:r>
            <w:r w:rsidRPr="0013601E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3601E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Kết luận chương 11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_Toc224723455 \h </w:instrTex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t>43</w:t>
            </w:r>
            <w:r w:rsidRPr="0013601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047E4" w14:textId="778D4AF9" w:rsidR="00DB03C3" w:rsidRDefault="00DB03C3">
          <w:r w:rsidRPr="0013601E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53A699C" w14:textId="39BD0BA1" w:rsidR="00A326FC" w:rsidRDefault="00A326FC">
      <w:pPr>
        <w:widowControl/>
        <w:spacing w:line="240" w:lineRule="auto"/>
        <w:rPr>
          <w:rFonts w:asciiTheme="majorHAnsi" w:hAnsiTheme="majorHAnsi" w:cstheme="majorHAnsi"/>
          <w:b/>
          <w:bCs/>
          <w:noProof/>
          <w:sz w:val="48"/>
          <w:szCs w:val="48"/>
        </w:rPr>
      </w:pPr>
    </w:p>
    <w:bookmarkEnd w:id="0"/>
    <w:bookmarkEnd w:id="1"/>
    <w:p w14:paraId="5C115932" w14:textId="29AF59C6" w:rsidR="006E19C3" w:rsidRDefault="006E19C3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15990B7C" w14:textId="77777777" w:rsidR="00AC1666" w:rsidRDefault="00AC1666" w:rsidP="00AC166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BẢNG PHÂN CÔNG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VIỆC CỦA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2307"/>
        <w:gridCol w:w="2925"/>
        <w:gridCol w:w="1525"/>
      </w:tblGrid>
      <w:tr w:rsidR="00AC1666" w:rsidRPr="001B1B1E" w14:paraId="353163C5" w14:textId="77777777" w:rsidTr="009C5905">
        <w:tc>
          <w:tcPr>
            <w:tcW w:w="2593" w:type="dxa"/>
          </w:tcPr>
          <w:p w14:paraId="2B5A3F22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r w:rsidRPr="001B1B1E">
              <w:rPr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307" w:type="dxa"/>
          </w:tcPr>
          <w:p w14:paraId="4034BFD6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1B1B1E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25" w:type="dxa"/>
          </w:tcPr>
          <w:p w14:paraId="42B04F55" w14:textId="77777777" w:rsidR="00AC1666" w:rsidRPr="001342E4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525" w:type="dxa"/>
          </w:tcPr>
          <w:p w14:paraId="00E03A83" w14:textId="77777777" w:rsidR="00AC1666" w:rsidRPr="007415F9" w:rsidRDefault="00AC1666" w:rsidP="009A4E1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%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AC1666" w:rsidRPr="001B1B1E" w14:paraId="2CBF2D81" w14:textId="77777777" w:rsidTr="009C5905">
        <w:tc>
          <w:tcPr>
            <w:tcW w:w="2593" w:type="dxa"/>
          </w:tcPr>
          <w:p w14:paraId="42CD4E8A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3122411174</w:t>
            </w:r>
          </w:p>
        </w:tc>
        <w:tc>
          <w:tcPr>
            <w:tcW w:w="2307" w:type="dxa"/>
          </w:tcPr>
          <w:p w14:paraId="594ADE88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Lê Song Nhật Quyền</w:t>
            </w:r>
          </w:p>
        </w:tc>
        <w:tc>
          <w:tcPr>
            <w:tcW w:w="2925" w:type="dxa"/>
          </w:tcPr>
          <w:p w14:paraId="5B17FB2E" w14:textId="77777777" w:rsidR="009C5905" w:rsidRDefault="009C5905" w:rsidP="00FC5D91">
            <w:pPr>
              <w:rPr>
                <w:sz w:val="26"/>
                <w:szCs w:val="26"/>
              </w:rPr>
            </w:pPr>
            <w:proofErr w:type="spellStart"/>
            <w:r w:rsidRPr="009C5905">
              <w:rPr>
                <w:sz w:val="26"/>
                <w:szCs w:val="26"/>
              </w:rPr>
              <w:t>Chương</w:t>
            </w:r>
            <w:proofErr w:type="spellEnd"/>
            <w:r w:rsidRPr="009C5905">
              <w:rPr>
                <w:sz w:val="26"/>
                <w:szCs w:val="26"/>
              </w:rPr>
              <w:t xml:space="preserve"> 8: </w:t>
            </w:r>
            <w:proofErr w:type="spellStart"/>
            <w:r w:rsidRPr="009C5905">
              <w:rPr>
                <w:sz w:val="26"/>
                <w:szCs w:val="26"/>
              </w:rPr>
              <w:t>Giới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thiệu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về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kỹ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thuật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gợi</w:t>
            </w:r>
            <w:proofErr w:type="spellEnd"/>
            <w:r w:rsidRPr="009C5905">
              <w:rPr>
                <w:sz w:val="26"/>
                <w:szCs w:val="26"/>
              </w:rPr>
              <w:t xml:space="preserve"> ý </w:t>
            </w:r>
            <w:r w:rsidRPr="009C5905">
              <w:rPr>
                <w:sz w:val="26"/>
                <w:szCs w:val="26"/>
              </w:rPr>
              <w:br/>
            </w:r>
            <w:proofErr w:type="spellStart"/>
            <w:r w:rsidRPr="009C5905">
              <w:rPr>
                <w:sz w:val="26"/>
                <w:szCs w:val="26"/>
              </w:rPr>
              <w:t>Chương</w:t>
            </w:r>
            <w:proofErr w:type="spellEnd"/>
            <w:r w:rsidRPr="009C5905">
              <w:rPr>
                <w:sz w:val="26"/>
                <w:szCs w:val="26"/>
              </w:rPr>
              <w:t xml:space="preserve"> 9: </w:t>
            </w:r>
            <w:proofErr w:type="spellStart"/>
            <w:r w:rsidRPr="009C5905">
              <w:rPr>
                <w:sz w:val="26"/>
                <w:szCs w:val="26"/>
              </w:rPr>
              <w:t>Kỹ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thuật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gợi</w:t>
            </w:r>
            <w:proofErr w:type="spellEnd"/>
            <w:r w:rsidRPr="009C5905">
              <w:rPr>
                <w:sz w:val="26"/>
                <w:szCs w:val="26"/>
              </w:rPr>
              <w:t xml:space="preserve"> ý </w:t>
            </w:r>
            <w:proofErr w:type="spellStart"/>
            <w:r w:rsidRPr="009C5905">
              <w:rPr>
                <w:sz w:val="26"/>
                <w:szCs w:val="26"/>
              </w:rPr>
              <w:t>nâng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cao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cho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các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tác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vụ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liên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quan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đến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lập</w:t>
            </w:r>
            <w:proofErr w:type="spellEnd"/>
            <w:r w:rsidRPr="009C5905">
              <w:rPr>
                <w:sz w:val="26"/>
                <w:szCs w:val="26"/>
              </w:rPr>
              <w:t xml:space="preserve"> </w:t>
            </w:r>
            <w:proofErr w:type="spellStart"/>
            <w:r w:rsidRPr="009C5905">
              <w:rPr>
                <w:sz w:val="26"/>
                <w:szCs w:val="26"/>
              </w:rPr>
              <w:t>trình</w:t>
            </w:r>
            <w:proofErr w:type="spellEnd"/>
            <w:r w:rsidRPr="009C5905">
              <w:rPr>
                <w:sz w:val="26"/>
                <w:szCs w:val="26"/>
              </w:rPr>
              <w:t> </w:t>
            </w:r>
          </w:p>
          <w:p w14:paraId="6C56347E" w14:textId="36183E3A" w:rsidR="00FC5D91" w:rsidRPr="00586761" w:rsidRDefault="00FC5D91" w:rsidP="00FC5D91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slide</w:t>
            </w:r>
          </w:p>
        </w:tc>
        <w:tc>
          <w:tcPr>
            <w:tcW w:w="1525" w:type="dxa"/>
          </w:tcPr>
          <w:p w14:paraId="4228A7EE" w14:textId="77777777" w:rsidR="00AC1666" w:rsidRPr="001342E4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1AD7058A" w14:textId="77777777" w:rsidTr="009C5905">
        <w:tc>
          <w:tcPr>
            <w:tcW w:w="2593" w:type="dxa"/>
          </w:tcPr>
          <w:p w14:paraId="3D4171C0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D92D36">
              <w:rPr>
                <w:sz w:val="26"/>
                <w:szCs w:val="26"/>
              </w:rPr>
              <w:t>3122411125</w:t>
            </w:r>
          </w:p>
        </w:tc>
        <w:tc>
          <w:tcPr>
            <w:tcW w:w="2307" w:type="dxa"/>
          </w:tcPr>
          <w:p w14:paraId="12B59BF5" w14:textId="77777777" w:rsidR="00AC1666" w:rsidRPr="009649C5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Lê Nhật Minh</w:t>
            </w:r>
          </w:p>
        </w:tc>
        <w:tc>
          <w:tcPr>
            <w:tcW w:w="2925" w:type="dxa"/>
          </w:tcPr>
          <w:p w14:paraId="3917F5E6" w14:textId="77777777" w:rsidR="00A8216D" w:rsidRPr="00A8216D" w:rsidRDefault="00A8216D" w:rsidP="00A8216D">
            <w:pPr>
              <w:rPr>
                <w:sz w:val="26"/>
                <w:szCs w:val="26"/>
              </w:rPr>
            </w:pPr>
            <w:proofErr w:type="spellStart"/>
            <w:r w:rsidRPr="00A8216D">
              <w:rPr>
                <w:sz w:val="26"/>
                <w:szCs w:val="26"/>
              </w:rPr>
              <w:t>Chương</w:t>
            </w:r>
            <w:proofErr w:type="spellEnd"/>
            <w:r w:rsidRPr="00A8216D">
              <w:rPr>
                <w:sz w:val="26"/>
                <w:szCs w:val="26"/>
              </w:rPr>
              <w:t xml:space="preserve"> 6: </w:t>
            </w:r>
            <w:proofErr w:type="spellStart"/>
            <w:r w:rsidRPr="00A8216D">
              <w:rPr>
                <w:sz w:val="26"/>
                <w:szCs w:val="26"/>
              </w:rPr>
              <w:t>Đằng</w:t>
            </w:r>
            <w:proofErr w:type="spellEnd"/>
            <w:r w:rsidRPr="00A8216D">
              <w:rPr>
                <w:sz w:val="26"/>
                <w:szCs w:val="26"/>
              </w:rPr>
              <w:t xml:space="preserve"> </w:t>
            </w:r>
            <w:proofErr w:type="spellStart"/>
            <w:r w:rsidRPr="00A8216D">
              <w:rPr>
                <w:sz w:val="26"/>
                <w:szCs w:val="26"/>
              </w:rPr>
              <w:t>sau</w:t>
            </w:r>
            <w:proofErr w:type="spellEnd"/>
            <w:r w:rsidRPr="00A8216D">
              <w:rPr>
                <w:sz w:val="26"/>
                <w:szCs w:val="26"/>
              </w:rPr>
              <w:t xml:space="preserve"> </w:t>
            </w:r>
            <w:proofErr w:type="spellStart"/>
            <w:r w:rsidRPr="00A8216D">
              <w:rPr>
                <w:sz w:val="26"/>
                <w:szCs w:val="26"/>
              </w:rPr>
              <w:t>hậu</w:t>
            </w:r>
            <w:proofErr w:type="spellEnd"/>
            <w:r w:rsidRPr="00A8216D">
              <w:rPr>
                <w:sz w:val="26"/>
                <w:szCs w:val="26"/>
              </w:rPr>
              <w:t xml:space="preserve"> </w:t>
            </w:r>
            <w:proofErr w:type="spellStart"/>
            <w:r w:rsidRPr="00A8216D">
              <w:rPr>
                <w:sz w:val="26"/>
                <w:szCs w:val="26"/>
              </w:rPr>
              <w:t>trường</w:t>
            </w:r>
            <w:proofErr w:type="spellEnd"/>
            <w:r w:rsidRPr="00A8216D">
              <w:rPr>
                <w:sz w:val="26"/>
                <w:szCs w:val="26"/>
              </w:rPr>
              <w:t xml:space="preserve">: Cách ChatGPT, GitHub Copilot </w:t>
            </w:r>
            <w:proofErr w:type="spellStart"/>
            <w:r w:rsidRPr="00A8216D">
              <w:rPr>
                <w:sz w:val="26"/>
                <w:szCs w:val="26"/>
              </w:rPr>
              <w:t>và</w:t>
            </w:r>
            <w:proofErr w:type="spellEnd"/>
          </w:p>
          <w:p w14:paraId="5C2CCB3C" w14:textId="674151F1" w:rsidR="00AC1666" w:rsidRPr="00A6259D" w:rsidRDefault="00A8216D" w:rsidP="00A8216D">
            <w:pPr>
              <w:rPr>
                <w:sz w:val="26"/>
                <w:szCs w:val="26"/>
              </w:rPr>
            </w:pPr>
            <w:r w:rsidRPr="00A8216D">
              <w:rPr>
                <w:sz w:val="26"/>
                <w:szCs w:val="26"/>
              </w:rPr>
              <w:t xml:space="preserve">Các LLM </w:t>
            </w:r>
            <w:proofErr w:type="spellStart"/>
            <w:r w:rsidRPr="00A8216D">
              <w:rPr>
                <w:sz w:val="26"/>
                <w:szCs w:val="26"/>
              </w:rPr>
              <w:t>khác</w:t>
            </w:r>
            <w:proofErr w:type="spellEnd"/>
            <w:r w:rsidRPr="00A8216D">
              <w:rPr>
                <w:sz w:val="26"/>
                <w:szCs w:val="26"/>
              </w:rPr>
              <w:t xml:space="preserve"> </w:t>
            </w:r>
            <w:proofErr w:type="spellStart"/>
            <w:r w:rsidRPr="00A8216D">
              <w:rPr>
                <w:sz w:val="26"/>
                <w:szCs w:val="26"/>
              </w:rPr>
              <w:t>hoạt</w:t>
            </w:r>
            <w:proofErr w:type="spellEnd"/>
            <w:r w:rsidRPr="00A8216D">
              <w:rPr>
                <w:sz w:val="26"/>
                <w:szCs w:val="26"/>
              </w:rPr>
              <w:t xml:space="preserve"> </w:t>
            </w:r>
            <w:proofErr w:type="spellStart"/>
            <w:r w:rsidRPr="00A8216D"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525" w:type="dxa"/>
          </w:tcPr>
          <w:p w14:paraId="3D7DB6B5" w14:textId="77777777" w:rsidR="00AC1666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24DE5025" w14:textId="77777777" w:rsidTr="009C5905">
        <w:tc>
          <w:tcPr>
            <w:tcW w:w="2593" w:type="dxa"/>
          </w:tcPr>
          <w:p w14:paraId="45FC330F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3122411251</w:t>
            </w:r>
          </w:p>
        </w:tc>
        <w:tc>
          <w:tcPr>
            <w:tcW w:w="2307" w:type="dxa"/>
          </w:tcPr>
          <w:p w14:paraId="773F9B91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Hồ</w:t>
            </w:r>
            <w:proofErr w:type="spellEnd"/>
            <w:r w:rsidRPr="001B1B1E">
              <w:rPr>
                <w:sz w:val="26"/>
                <w:szCs w:val="26"/>
              </w:rPr>
              <w:t xml:space="preserve"> Thái Vũ</w:t>
            </w:r>
          </w:p>
        </w:tc>
        <w:tc>
          <w:tcPr>
            <w:tcW w:w="2925" w:type="dxa"/>
          </w:tcPr>
          <w:p w14:paraId="77E82F52" w14:textId="77777777" w:rsidR="00AC1666" w:rsidRDefault="00FD6197" w:rsidP="009A4E16">
            <w:pPr>
              <w:rPr>
                <w:sz w:val="26"/>
                <w:szCs w:val="26"/>
              </w:rPr>
            </w:pPr>
            <w:proofErr w:type="spellStart"/>
            <w:r w:rsidRPr="00FD6197">
              <w:rPr>
                <w:sz w:val="26"/>
                <w:szCs w:val="26"/>
              </w:rPr>
              <w:t>Chương</w:t>
            </w:r>
            <w:proofErr w:type="spellEnd"/>
            <w:r w:rsidRPr="00FD6197">
              <w:rPr>
                <w:sz w:val="26"/>
                <w:szCs w:val="26"/>
              </w:rPr>
              <w:t xml:space="preserve"> 7: </w:t>
            </w:r>
            <w:proofErr w:type="spellStart"/>
            <w:r w:rsidRPr="00FD6197">
              <w:rPr>
                <w:sz w:val="26"/>
                <w:szCs w:val="26"/>
              </w:rPr>
              <w:t>Đọc</w:t>
            </w:r>
            <w:proofErr w:type="spellEnd"/>
            <w:r w:rsidRPr="00FD6197">
              <w:rPr>
                <w:sz w:val="26"/>
                <w:szCs w:val="26"/>
              </w:rPr>
              <w:t xml:space="preserve"> </w:t>
            </w:r>
            <w:proofErr w:type="spellStart"/>
            <w:r w:rsidRPr="00FD6197">
              <w:rPr>
                <w:sz w:val="26"/>
                <w:szCs w:val="26"/>
              </w:rPr>
              <w:t>và</w:t>
            </w:r>
            <w:proofErr w:type="spellEnd"/>
            <w:r w:rsidRPr="00FD6197">
              <w:rPr>
                <w:sz w:val="26"/>
                <w:szCs w:val="26"/>
              </w:rPr>
              <w:t xml:space="preserve"> </w:t>
            </w:r>
            <w:proofErr w:type="spellStart"/>
            <w:r w:rsidRPr="00FD6197">
              <w:rPr>
                <w:sz w:val="26"/>
                <w:szCs w:val="26"/>
              </w:rPr>
              <w:t>hiểu</w:t>
            </w:r>
            <w:proofErr w:type="spellEnd"/>
            <w:r w:rsidRPr="00FD6197">
              <w:rPr>
                <w:sz w:val="26"/>
                <w:szCs w:val="26"/>
              </w:rPr>
              <w:t xml:space="preserve"> </w:t>
            </w:r>
            <w:proofErr w:type="spellStart"/>
            <w:r w:rsidRPr="00FD6197">
              <w:rPr>
                <w:sz w:val="26"/>
                <w:szCs w:val="26"/>
              </w:rPr>
              <w:t>cơ</w:t>
            </w:r>
            <w:proofErr w:type="spellEnd"/>
            <w:r w:rsidRPr="00FD6197">
              <w:rPr>
                <w:sz w:val="26"/>
                <w:szCs w:val="26"/>
              </w:rPr>
              <w:t xml:space="preserve"> </w:t>
            </w:r>
            <w:proofErr w:type="spellStart"/>
            <w:r w:rsidRPr="00FD6197">
              <w:rPr>
                <w:sz w:val="26"/>
                <w:szCs w:val="26"/>
              </w:rPr>
              <w:t>sở</w:t>
            </w:r>
            <w:proofErr w:type="spellEnd"/>
            <w:r w:rsidRPr="00FD6197">
              <w:rPr>
                <w:sz w:val="26"/>
                <w:szCs w:val="26"/>
              </w:rPr>
              <w:t xml:space="preserve"> </w:t>
            </w:r>
            <w:proofErr w:type="spellStart"/>
            <w:r w:rsidRPr="00FD6197">
              <w:rPr>
                <w:sz w:val="26"/>
                <w:szCs w:val="26"/>
              </w:rPr>
              <w:t>mã</w:t>
            </w:r>
            <w:proofErr w:type="spellEnd"/>
            <w:r w:rsidRPr="00FD6197">
              <w:rPr>
                <w:sz w:val="26"/>
                <w:szCs w:val="26"/>
              </w:rPr>
              <w:t xml:space="preserve"> </w:t>
            </w:r>
            <w:proofErr w:type="spellStart"/>
            <w:r w:rsidRPr="00FD6197">
              <w:rPr>
                <w:sz w:val="26"/>
                <w:szCs w:val="26"/>
              </w:rPr>
              <w:t>với</w:t>
            </w:r>
            <w:proofErr w:type="spellEnd"/>
            <w:r w:rsidRPr="00FD6197">
              <w:rPr>
                <w:sz w:val="26"/>
                <w:szCs w:val="26"/>
              </w:rPr>
              <w:t xml:space="preserve"> GenAI</w:t>
            </w:r>
          </w:p>
          <w:p w14:paraId="5E3FF0B3" w14:textId="4BFFB577" w:rsidR="00FD6197" w:rsidRPr="00AB6D13" w:rsidRDefault="009328A1" w:rsidP="009A4E16">
            <w:pPr>
              <w:rPr>
                <w:sz w:val="26"/>
                <w:szCs w:val="26"/>
              </w:rPr>
            </w:pPr>
            <w:proofErr w:type="spellStart"/>
            <w:r w:rsidRPr="009328A1">
              <w:rPr>
                <w:sz w:val="26"/>
                <w:szCs w:val="26"/>
              </w:rPr>
              <w:t>Chương</w:t>
            </w:r>
            <w:proofErr w:type="spellEnd"/>
            <w:r w:rsidRPr="009328A1">
              <w:rPr>
                <w:sz w:val="26"/>
                <w:szCs w:val="26"/>
              </w:rPr>
              <w:t xml:space="preserve"> 10: Tái </w:t>
            </w:r>
            <w:proofErr w:type="spellStart"/>
            <w:r w:rsidRPr="009328A1">
              <w:rPr>
                <w:sz w:val="26"/>
                <w:szCs w:val="26"/>
              </w:rPr>
              <w:t>cấu</w:t>
            </w:r>
            <w:proofErr w:type="spellEnd"/>
            <w:r w:rsidRPr="009328A1">
              <w:rPr>
                <w:sz w:val="26"/>
                <w:szCs w:val="26"/>
              </w:rPr>
              <w:t xml:space="preserve"> </w:t>
            </w:r>
            <w:proofErr w:type="spellStart"/>
            <w:r w:rsidRPr="009328A1">
              <w:rPr>
                <w:sz w:val="26"/>
                <w:szCs w:val="26"/>
              </w:rPr>
              <w:t>trúc</w:t>
            </w:r>
            <w:proofErr w:type="spellEnd"/>
            <w:r w:rsidRPr="009328A1">
              <w:rPr>
                <w:sz w:val="26"/>
                <w:szCs w:val="26"/>
              </w:rPr>
              <w:t xml:space="preserve"> mã </w:t>
            </w:r>
            <w:proofErr w:type="spellStart"/>
            <w:r w:rsidRPr="009328A1">
              <w:rPr>
                <w:sz w:val="26"/>
                <w:szCs w:val="26"/>
              </w:rPr>
              <w:t>với</w:t>
            </w:r>
            <w:proofErr w:type="spellEnd"/>
            <w:r w:rsidRPr="009328A1">
              <w:rPr>
                <w:sz w:val="26"/>
                <w:szCs w:val="26"/>
              </w:rPr>
              <w:t xml:space="preserve"> GenAI</w:t>
            </w:r>
          </w:p>
        </w:tc>
        <w:tc>
          <w:tcPr>
            <w:tcW w:w="1525" w:type="dxa"/>
          </w:tcPr>
          <w:p w14:paraId="5601F9F0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484215CD" w14:textId="77777777" w:rsidTr="009C5905">
        <w:trPr>
          <w:trHeight w:val="548"/>
        </w:trPr>
        <w:tc>
          <w:tcPr>
            <w:tcW w:w="2593" w:type="dxa"/>
          </w:tcPr>
          <w:p w14:paraId="7FB55AC1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3122411222</w:t>
            </w:r>
          </w:p>
        </w:tc>
        <w:tc>
          <w:tcPr>
            <w:tcW w:w="2307" w:type="dxa"/>
          </w:tcPr>
          <w:p w14:paraId="6B678A9B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Trần</w:t>
            </w:r>
            <w:proofErr w:type="spellEnd"/>
            <w:r w:rsidRPr="001B1B1E">
              <w:rPr>
                <w:sz w:val="26"/>
                <w:szCs w:val="26"/>
              </w:rPr>
              <w:t xml:space="preserve"> Minh Trí</w:t>
            </w:r>
          </w:p>
        </w:tc>
        <w:tc>
          <w:tcPr>
            <w:tcW w:w="2925" w:type="dxa"/>
          </w:tcPr>
          <w:p w14:paraId="7E3D5D1B" w14:textId="7DF24605" w:rsidR="00AC1666" w:rsidRPr="00D3711F" w:rsidRDefault="002D1B71" w:rsidP="009A4E16">
            <w:pPr>
              <w:rPr>
                <w:sz w:val="26"/>
                <w:szCs w:val="26"/>
              </w:rPr>
            </w:pPr>
            <w:proofErr w:type="spellStart"/>
            <w:r w:rsidRPr="002D1B71">
              <w:rPr>
                <w:sz w:val="26"/>
                <w:szCs w:val="26"/>
              </w:rPr>
              <w:t>Chương</w:t>
            </w:r>
            <w:proofErr w:type="spellEnd"/>
            <w:r w:rsidRPr="002D1B71">
              <w:rPr>
                <w:sz w:val="26"/>
                <w:szCs w:val="26"/>
              </w:rPr>
              <w:t xml:space="preserve"> 11: Tinh </w:t>
            </w:r>
            <w:proofErr w:type="spellStart"/>
            <w:r w:rsidRPr="002D1B71">
              <w:rPr>
                <w:sz w:val="26"/>
                <w:szCs w:val="26"/>
              </w:rPr>
              <w:t>chỉnh</w:t>
            </w:r>
            <w:proofErr w:type="spellEnd"/>
            <w:r w:rsidRPr="002D1B71">
              <w:rPr>
                <w:sz w:val="26"/>
                <w:szCs w:val="26"/>
              </w:rPr>
              <w:t xml:space="preserve"> </w:t>
            </w:r>
            <w:proofErr w:type="spellStart"/>
            <w:r w:rsidRPr="002D1B71">
              <w:rPr>
                <w:sz w:val="26"/>
                <w:szCs w:val="26"/>
              </w:rPr>
              <w:t>mô</w:t>
            </w:r>
            <w:proofErr w:type="spellEnd"/>
            <w:r w:rsidRPr="002D1B71">
              <w:rPr>
                <w:sz w:val="26"/>
                <w:szCs w:val="26"/>
              </w:rPr>
              <w:t xml:space="preserve"> </w:t>
            </w:r>
            <w:proofErr w:type="spellStart"/>
            <w:r w:rsidRPr="002D1B71">
              <w:rPr>
                <w:sz w:val="26"/>
                <w:szCs w:val="26"/>
              </w:rPr>
              <w:t>hình</w:t>
            </w:r>
            <w:proofErr w:type="spellEnd"/>
            <w:r w:rsidRPr="002D1B71">
              <w:rPr>
                <w:sz w:val="26"/>
                <w:szCs w:val="26"/>
              </w:rPr>
              <w:t xml:space="preserve"> </w:t>
            </w:r>
            <w:proofErr w:type="spellStart"/>
            <w:r w:rsidRPr="002D1B71">
              <w:rPr>
                <w:sz w:val="26"/>
                <w:szCs w:val="26"/>
              </w:rPr>
              <w:t>với</w:t>
            </w:r>
            <w:proofErr w:type="spellEnd"/>
            <w:r w:rsidRPr="002D1B71">
              <w:rPr>
                <w:sz w:val="26"/>
                <w:szCs w:val="26"/>
              </w:rPr>
              <w:t xml:space="preserve"> OpenAI+ </w:t>
            </w:r>
            <w:proofErr w:type="spellStart"/>
            <w:r w:rsidRPr="002D1B71">
              <w:rPr>
                <w:sz w:val="26"/>
                <w:szCs w:val="26"/>
              </w:rPr>
              <w:t>Tóm</w:t>
            </w:r>
            <w:proofErr w:type="spellEnd"/>
            <w:r w:rsidRPr="002D1B71">
              <w:rPr>
                <w:sz w:val="26"/>
                <w:szCs w:val="26"/>
              </w:rPr>
              <w:t xml:space="preserve"> </w:t>
            </w:r>
            <w:proofErr w:type="spellStart"/>
            <w:r w:rsidRPr="002D1B71">
              <w:rPr>
                <w:sz w:val="26"/>
                <w:szCs w:val="26"/>
              </w:rPr>
              <w:t>tắt</w:t>
            </w:r>
            <w:proofErr w:type="spellEnd"/>
            <w:r w:rsidRPr="002D1B71">
              <w:rPr>
                <w:sz w:val="26"/>
                <w:szCs w:val="26"/>
              </w:rPr>
              <w:t xml:space="preserve"> </w:t>
            </w:r>
            <w:proofErr w:type="spellStart"/>
            <w:r w:rsidRPr="002D1B71">
              <w:rPr>
                <w:sz w:val="26"/>
                <w:szCs w:val="26"/>
              </w:rPr>
              <w:t>lý</w:t>
            </w:r>
            <w:proofErr w:type="spellEnd"/>
            <w:r w:rsidRPr="002D1B71">
              <w:rPr>
                <w:sz w:val="26"/>
                <w:szCs w:val="26"/>
              </w:rPr>
              <w:t xml:space="preserve"> </w:t>
            </w:r>
            <w:proofErr w:type="spellStart"/>
            <w:r w:rsidRPr="002D1B71">
              <w:rPr>
                <w:sz w:val="26"/>
                <w:szCs w:val="26"/>
              </w:rPr>
              <w:t>thuyết</w:t>
            </w:r>
            <w:proofErr w:type="spellEnd"/>
            <w:r w:rsidRPr="002D1B71">
              <w:rPr>
                <w:sz w:val="26"/>
                <w:szCs w:val="26"/>
              </w:rPr>
              <w:t xml:space="preserve"> </w:t>
            </w:r>
            <w:proofErr w:type="spellStart"/>
            <w:r w:rsidRPr="002D1B71">
              <w:rPr>
                <w:sz w:val="26"/>
                <w:szCs w:val="26"/>
              </w:rPr>
              <w:t>và</w:t>
            </w:r>
            <w:proofErr w:type="spellEnd"/>
            <w:r w:rsidRPr="002D1B71">
              <w:rPr>
                <w:sz w:val="26"/>
                <w:szCs w:val="26"/>
              </w:rPr>
              <w:t xml:space="preserve"> lab </w:t>
            </w:r>
            <w:proofErr w:type="spellStart"/>
            <w:r w:rsidRPr="002D1B71">
              <w:rPr>
                <w:sz w:val="26"/>
                <w:szCs w:val="26"/>
              </w:rPr>
              <w:t>minh</w:t>
            </w:r>
            <w:proofErr w:type="spellEnd"/>
            <w:r w:rsidRPr="002D1B71">
              <w:rPr>
                <w:sz w:val="26"/>
                <w:szCs w:val="26"/>
              </w:rPr>
              <w:t xml:space="preserve"> </w:t>
            </w:r>
            <w:proofErr w:type="spellStart"/>
            <w:r w:rsidRPr="002D1B71">
              <w:rPr>
                <w:sz w:val="26"/>
                <w:szCs w:val="26"/>
              </w:rPr>
              <w:t>họa</w:t>
            </w:r>
            <w:proofErr w:type="spellEnd"/>
          </w:p>
        </w:tc>
        <w:tc>
          <w:tcPr>
            <w:tcW w:w="1525" w:type="dxa"/>
          </w:tcPr>
          <w:p w14:paraId="1329DE4E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</w:tbl>
    <w:p w14:paraId="060479FA" w14:textId="7B844265" w:rsidR="003467F7" w:rsidRDefault="003467F7" w:rsidP="003467F7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02EE006" w14:textId="43916122" w:rsidR="00DF2AD1" w:rsidRPr="00444DCD" w:rsidRDefault="00CC06B2" w:rsidP="00444DCD">
      <w:pPr>
        <w:pStyle w:val="Heading1"/>
        <w:numPr>
          <w:ilvl w:val="0"/>
          <w:numId w:val="0"/>
        </w:numPr>
        <w:ind w:left="720"/>
        <w:rPr>
          <w:rFonts w:asciiTheme="majorHAnsi" w:hAnsiTheme="majorHAnsi" w:cstheme="majorHAnsi"/>
          <w:sz w:val="40"/>
          <w:szCs w:val="40"/>
        </w:rPr>
      </w:pPr>
      <w:r w:rsidRPr="004E001F">
        <w:rPr>
          <w:rFonts w:asciiTheme="majorHAnsi" w:hAnsiTheme="majorHAnsi" w:cstheme="majorHAnsi"/>
          <w:sz w:val="40"/>
          <w:szCs w:val="40"/>
        </w:rPr>
        <w:br w:type="page"/>
      </w:r>
      <w:bookmarkStart w:id="2" w:name="_Toc224723398"/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lastRenderedPageBreak/>
        <w:t>Chương</w:t>
      </w:r>
      <w:proofErr w:type="spellEnd"/>
      <w:r w:rsidR="00D922EC" w:rsidRPr="00D922EC">
        <w:rPr>
          <w:rFonts w:asciiTheme="majorHAnsi" w:hAnsiTheme="majorHAnsi" w:cstheme="majorHAnsi"/>
          <w:sz w:val="40"/>
          <w:szCs w:val="40"/>
        </w:rPr>
        <w:t xml:space="preserve"> 6: </w:t>
      </w:r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t>Đằng</w:t>
      </w:r>
      <w:proofErr w:type="spellEnd"/>
      <w:r w:rsidR="00D922EC" w:rsidRPr="00D922E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t>sau</w:t>
      </w:r>
      <w:proofErr w:type="spellEnd"/>
      <w:r w:rsidR="00D922EC" w:rsidRPr="00D922E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t>hậu</w:t>
      </w:r>
      <w:proofErr w:type="spellEnd"/>
      <w:r w:rsidR="00D922EC" w:rsidRPr="00D922E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t>trường</w:t>
      </w:r>
      <w:proofErr w:type="spellEnd"/>
      <w:r w:rsidR="00D922EC" w:rsidRPr="00D922EC">
        <w:rPr>
          <w:rFonts w:asciiTheme="majorHAnsi" w:hAnsiTheme="majorHAnsi" w:cstheme="majorHAnsi"/>
          <w:sz w:val="40"/>
          <w:szCs w:val="40"/>
        </w:rPr>
        <w:t xml:space="preserve">: Cách ChatGPT, GitHub Copilot </w:t>
      </w:r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t>và</w:t>
      </w:r>
      <w:proofErr w:type="spellEnd"/>
      <w:r w:rsidR="00444DCD">
        <w:rPr>
          <w:rFonts w:asciiTheme="majorHAnsi" w:hAnsiTheme="majorHAnsi" w:cstheme="majorHAnsi"/>
          <w:sz w:val="40"/>
          <w:szCs w:val="40"/>
        </w:rPr>
        <w:t xml:space="preserve"> </w:t>
      </w:r>
      <w:r w:rsidR="00D922EC" w:rsidRPr="00D922EC">
        <w:rPr>
          <w:rFonts w:asciiTheme="majorHAnsi" w:hAnsiTheme="majorHAnsi" w:cstheme="majorHAnsi"/>
          <w:sz w:val="40"/>
          <w:szCs w:val="40"/>
        </w:rPr>
        <w:t xml:space="preserve">Các LLM </w:t>
      </w:r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t>khác</w:t>
      </w:r>
      <w:proofErr w:type="spellEnd"/>
      <w:r w:rsidR="00D922EC" w:rsidRPr="00D922E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t>hoạt</w:t>
      </w:r>
      <w:proofErr w:type="spellEnd"/>
      <w:r w:rsidR="00D922EC" w:rsidRPr="00D922EC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D922EC" w:rsidRPr="00D922EC">
        <w:rPr>
          <w:rFonts w:asciiTheme="majorHAnsi" w:hAnsiTheme="majorHAnsi" w:cstheme="majorHAnsi"/>
          <w:sz w:val="40"/>
          <w:szCs w:val="40"/>
        </w:rPr>
        <w:t>động</w:t>
      </w:r>
      <w:bookmarkEnd w:id="2"/>
      <w:proofErr w:type="spellEnd"/>
    </w:p>
    <w:p w14:paraId="170EF357" w14:textId="77777777" w:rsidR="0052242F" w:rsidRPr="0052242F" w:rsidRDefault="0052242F" w:rsidP="0052242F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3" w:name="_Toc224723339"/>
      <w:bookmarkStart w:id="4" w:name="_Toc224723399"/>
      <w:bookmarkEnd w:id="3"/>
      <w:bookmarkEnd w:id="4"/>
    </w:p>
    <w:p w14:paraId="3773019A" w14:textId="77777777" w:rsidR="0052242F" w:rsidRPr="0052242F" w:rsidRDefault="0052242F" w:rsidP="0052242F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5" w:name="_Toc224723340"/>
      <w:bookmarkStart w:id="6" w:name="_Toc224723400"/>
      <w:bookmarkEnd w:id="5"/>
      <w:bookmarkEnd w:id="6"/>
    </w:p>
    <w:p w14:paraId="7C0A3737" w14:textId="77777777" w:rsidR="0052242F" w:rsidRPr="0052242F" w:rsidRDefault="0052242F" w:rsidP="0052242F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7" w:name="_Toc224723341"/>
      <w:bookmarkStart w:id="8" w:name="_Toc224723401"/>
      <w:bookmarkEnd w:id="7"/>
      <w:bookmarkEnd w:id="8"/>
    </w:p>
    <w:p w14:paraId="0F2CC295" w14:textId="77777777" w:rsidR="0052242F" w:rsidRPr="0052242F" w:rsidRDefault="0052242F" w:rsidP="0052242F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9" w:name="_Toc224723342"/>
      <w:bookmarkStart w:id="10" w:name="_Toc224723402"/>
      <w:bookmarkEnd w:id="9"/>
      <w:bookmarkEnd w:id="10"/>
    </w:p>
    <w:p w14:paraId="5E797B24" w14:textId="77777777" w:rsidR="0052242F" w:rsidRPr="0052242F" w:rsidRDefault="0052242F" w:rsidP="0052242F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11" w:name="_Toc224723343"/>
      <w:bookmarkStart w:id="12" w:name="_Toc224723403"/>
      <w:bookmarkEnd w:id="11"/>
      <w:bookmarkEnd w:id="12"/>
    </w:p>
    <w:p w14:paraId="4B0C6153" w14:textId="77777777" w:rsidR="0052242F" w:rsidRPr="0052242F" w:rsidRDefault="0052242F" w:rsidP="0052242F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13" w:name="_Toc224723344"/>
      <w:bookmarkStart w:id="14" w:name="_Toc224723404"/>
      <w:bookmarkEnd w:id="13"/>
      <w:bookmarkEnd w:id="14"/>
    </w:p>
    <w:p w14:paraId="353C064C" w14:textId="757600DF" w:rsidR="0052242F" w:rsidRPr="00037D4F" w:rsidRDefault="0052242F" w:rsidP="00037D4F">
      <w:pPr>
        <w:pStyle w:val="Heading2"/>
        <w:jc w:val="both"/>
        <w:rPr>
          <w:rFonts w:asciiTheme="majorHAnsi" w:hAnsiTheme="majorHAnsi" w:cstheme="majorHAnsi"/>
          <w:sz w:val="28"/>
          <w:szCs w:val="28"/>
        </w:rPr>
      </w:pPr>
      <w:bookmarkStart w:id="15" w:name="_Toc224723405"/>
      <w:r w:rsidRPr="00037D4F">
        <w:rPr>
          <w:rFonts w:asciiTheme="majorHAnsi" w:hAnsiTheme="majorHAnsi" w:cstheme="majorHAnsi"/>
          <w:sz w:val="28"/>
          <w:szCs w:val="28"/>
        </w:rPr>
        <w:t xml:space="preserve">Ý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hành</w:t>
      </w:r>
      <w:bookmarkEnd w:id="15"/>
      <w:proofErr w:type="spellEnd"/>
    </w:p>
    <w:p w14:paraId="5ACA5AF6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sắc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tạp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Thay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thẳng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attention hay Transformer,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gũi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Anh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thuộc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hay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Cách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theo.</w:t>
      </w:r>
      <w:proofErr w:type="spellEnd"/>
    </w:p>
    <w:p w14:paraId="201088E7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tỉnh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trôi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chảy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ChatGPT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'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con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tìm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xét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hưởng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prompt,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output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hậu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3106"/>
        <w:gridCol w:w="3148"/>
      </w:tblGrid>
      <w:tr w:rsidR="0052242F" w:rsidRPr="00037D4F" w14:paraId="14F2630E" w14:textId="77777777" w:rsidTr="001326AA">
        <w:trPr>
          <w:jc w:val="center"/>
        </w:trPr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0D139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Lớp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phân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tích</w:t>
            </w:r>
            <w:proofErr w:type="spellEnd"/>
          </w:p>
        </w:tc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7403C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Câu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hỏi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trọng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tâm</w:t>
            </w:r>
            <w:proofErr w:type="spellEnd"/>
          </w:p>
        </w:tc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83767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Ý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nghĩa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đối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với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lập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trình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GenAI</w:t>
            </w:r>
          </w:p>
        </w:tc>
      </w:tr>
      <w:tr w:rsidR="0052242F" w:rsidRPr="00037D4F" w14:paraId="37A6FBA5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ED4A6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Ý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tưởng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09F7F" w14:textId="77777777" w:rsidR="0052242F" w:rsidRPr="00037D4F" w:rsidRDefault="0052242F" w:rsidP="001E0F2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LLM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thực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chất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gì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khi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sinh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văn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bản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hoặc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3B803" w14:textId="77777777" w:rsidR="0052242F" w:rsidRPr="00037D4F" w:rsidRDefault="0052242F" w:rsidP="001E0F2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Giúp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giải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thích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tại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sao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prompt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context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ảnh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hưởng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lớn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đến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đầu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ra.</w:t>
            </w:r>
            <w:proofErr w:type="spellEnd"/>
          </w:p>
        </w:tc>
      </w:tr>
      <w:tr w:rsidR="0052242F" w:rsidRPr="00037D4F" w14:paraId="7035AAAF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0B765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Luận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857FC" w14:textId="77777777" w:rsidR="0052242F" w:rsidRPr="00037D4F" w:rsidRDefault="0052242F" w:rsidP="001E0F2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Mô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hình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chuyển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ngữ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cảnh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thành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dự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đoán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bằng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công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cụ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toán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học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nào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44487" w14:textId="77777777" w:rsidR="0052242F" w:rsidRPr="00037D4F" w:rsidRDefault="0052242F" w:rsidP="001E0F2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Cho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thấy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vai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trò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xác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suất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điều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kiện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biểu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diễn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vector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attention.</w:t>
            </w:r>
          </w:p>
        </w:tc>
      </w:tr>
      <w:tr w:rsidR="0052242F" w:rsidRPr="00037D4F" w14:paraId="51330866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1EBE4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Hiện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thực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kỹ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37CD8" w14:textId="77777777" w:rsidR="0052242F" w:rsidRPr="00037D4F" w:rsidRDefault="0052242F" w:rsidP="001E0F2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Kiến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thức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đó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chuyển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thành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hành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động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gì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khi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công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cụ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93D58" w14:textId="2C2B2224" w:rsidR="0052242F" w:rsidRPr="00037D4F" w:rsidRDefault="0052242F" w:rsidP="001E0F2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Dẫn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tới</w:t>
            </w:r>
            <w:proofErr w:type="spellEnd"/>
            <w:r w:rsidR="001E0F2A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prompt engineering, few-shot, fine-tuning, RAG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thử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</w:tbl>
    <w:p w14:paraId="2DD60A12" w14:textId="77777777" w:rsidR="0052242F" w:rsidRPr="00037D4F" w:rsidRDefault="0052242F" w:rsidP="00037D4F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74D264A" w14:textId="1CFB3823" w:rsidR="0052242F" w:rsidRPr="00037D4F" w:rsidRDefault="0052242F" w:rsidP="00037D4F">
      <w:pPr>
        <w:pStyle w:val="Heading2"/>
        <w:jc w:val="both"/>
        <w:rPr>
          <w:rFonts w:asciiTheme="majorHAnsi" w:hAnsiTheme="majorHAnsi" w:cstheme="majorHAnsi"/>
          <w:sz w:val="28"/>
          <w:szCs w:val="28"/>
        </w:rPr>
      </w:pPr>
      <w:bookmarkStart w:id="16" w:name="_Toc224723406"/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bookmarkEnd w:id="16"/>
      <w:proofErr w:type="spellEnd"/>
    </w:p>
    <w:p w14:paraId="35C29EE1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phục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037D4F">
        <w:rPr>
          <w:rFonts w:asciiTheme="majorHAnsi" w:hAnsiTheme="majorHAnsi" w:cstheme="majorHAnsi"/>
          <w:sz w:val="28"/>
          <w:szCs w:val="28"/>
        </w:rPr>
        <w:t>p(</w:t>
      </w:r>
      <w:proofErr w:type="spellStart"/>
      <w:proofErr w:type="gramEnd"/>
      <w:r w:rsidRPr="00037D4F">
        <w:rPr>
          <w:rFonts w:asciiTheme="majorHAnsi" w:hAnsiTheme="majorHAnsi" w:cstheme="majorHAnsi"/>
          <w:sz w:val="28"/>
          <w:szCs w:val="28"/>
        </w:rPr>
        <w:t>next_letter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|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current_letter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lastRenderedPageBreak/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vẻ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giống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tục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0655E7D9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khăn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bảng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kê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nghẽn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nén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word embeddings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sâu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nữa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Transformer.</w:t>
      </w:r>
    </w:p>
    <w:p w14:paraId="28AC1599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rút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giỏi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thuộc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lòng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'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6CC55709" w14:textId="1C8BC152" w:rsidR="0052242F" w:rsidRPr="00037D4F" w:rsidRDefault="0052242F" w:rsidP="00037D4F">
      <w:pPr>
        <w:pStyle w:val="Heading2"/>
        <w:jc w:val="both"/>
        <w:rPr>
          <w:rFonts w:asciiTheme="majorHAnsi" w:hAnsiTheme="majorHAnsi" w:cstheme="majorHAnsi"/>
          <w:sz w:val="28"/>
          <w:szCs w:val="28"/>
        </w:rPr>
      </w:pPr>
      <w:bookmarkStart w:id="17" w:name="_Toc224723407"/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file ch6_next_token_demo.py</w:t>
      </w:r>
      <w:bookmarkEnd w:id="17"/>
    </w:p>
    <w:p w14:paraId="69A8E6E8" w14:textId="77777777" w:rsidR="0052242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037D4F">
        <w:rPr>
          <w:rFonts w:asciiTheme="majorHAnsi" w:hAnsiTheme="majorHAnsi" w:cstheme="majorHAnsi"/>
          <w:sz w:val="28"/>
          <w:szCs w:val="28"/>
        </w:rPr>
        <w:t xml:space="preserve">File ch6_next_token_demo.py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đọng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hồi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mắt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3D7F9A94" w14:textId="77777777" w:rsidR="00A57CCF" w:rsidRDefault="00A57CCF" w:rsidP="00A57CCF">
      <w:pPr>
        <w:shd w:val="clear" w:color="auto" w:fill="F4F6F8"/>
        <w:spacing w:after="160"/>
        <w:ind w:left="360" w:right="144"/>
      </w:pPr>
      <w:r>
        <w:rPr>
          <w:rFonts w:ascii="Consolas" w:eastAsia="Consolas" w:hAnsi="Consolas"/>
          <w:sz w:val="18"/>
        </w:rPr>
        <w:t xml:space="preserve">from collections import </w:t>
      </w:r>
      <w:proofErr w:type="spellStart"/>
      <w:r>
        <w:rPr>
          <w:rFonts w:ascii="Consolas" w:eastAsia="Consolas" w:hAnsi="Consolas"/>
          <w:sz w:val="18"/>
        </w:rPr>
        <w:t>defaultdict</w:t>
      </w:r>
      <w:proofErr w:type="spellEnd"/>
      <w:r>
        <w:rPr>
          <w:rFonts w:ascii="Consolas" w:eastAsia="Consolas" w:hAnsi="Consolas"/>
          <w:sz w:val="18"/>
        </w:rPr>
        <w:t>, Counter</w:t>
      </w:r>
      <w:r>
        <w:rPr>
          <w:rFonts w:ascii="Consolas" w:eastAsia="Consolas" w:hAnsi="Consolas"/>
          <w:sz w:val="18"/>
        </w:rPr>
        <w:br/>
        <w:t>import random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class </w:t>
      </w:r>
      <w:proofErr w:type="spellStart"/>
      <w:r>
        <w:rPr>
          <w:rFonts w:ascii="Consolas" w:eastAsia="Consolas" w:hAnsi="Consolas"/>
          <w:sz w:val="18"/>
        </w:rPr>
        <w:t>BigramCharModel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def __</w:t>
      </w:r>
      <w:proofErr w:type="spellStart"/>
      <w:r>
        <w:rPr>
          <w:rFonts w:ascii="Consolas" w:eastAsia="Consolas" w:hAnsi="Consolas"/>
          <w:sz w:val="18"/>
        </w:rPr>
        <w:t>init</w:t>
      </w:r>
      <w:proofErr w:type="spellEnd"/>
      <w:r>
        <w:rPr>
          <w:rFonts w:ascii="Consolas" w:eastAsia="Consolas" w:hAnsi="Consolas"/>
          <w:sz w:val="18"/>
        </w:rPr>
        <w:t>__(self) -&gt; None: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self.transitions</w:t>
      </w:r>
      <w:proofErr w:type="spellEnd"/>
      <w:r>
        <w:rPr>
          <w:rFonts w:ascii="Consolas" w:eastAsia="Consolas" w:hAnsi="Consolas"/>
          <w:sz w:val="18"/>
        </w:rPr>
        <w:t xml:space="preserve">: </w:t>
      </w:r>
      <w:proofErr w:type="spellStart"/>
      <w:r>
        <w:rPr>
          <w:rFonts w:ascii="Consolas" w:eastAsia="Consolas" w:hAnsi="Consolas"/>
          <w:sz w:val="18"/>
        </w:rPr>
        <w:t>dict</w:t>
      </w:r>
      <w:proofErr w:type="spellEnd"/>
      <w:r>
        <w:rPr>
          <w:rFonts w:ascii="Consolas" w:eastAsia="Consolas" w:hAnsi="Consolas"/>
          <w:sz w:val="18"/>
        </w:rPr>
        <w:t xml:space="preserve">[str, Counter] = </w:t>
      </w:r>
      <w:proofErr w:type="spellStart"/>
      <w:r>
        <w:rPr>
          <w:rFonts w:ascii="Consolas" w:eastAsia="Consolas" w:hAnsi="Consolas"/>
          <w:sz w:val="18"/>
        </w:rPr>
        <w:t>defaultdict</w:t>
      </w:r>
      <w:proofErr w:type="spellEnd"/>
      <w:r>
        <w:rPr>
          <w:rFonts w:ascii="Consolas" w:eastAsia="Consolas" w:hAnsi="Consolas"/>
          <w:sz w:val="18"/>
        </w:rPr>
        <w:t>(Counter)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fit(self, text: str) -&gt; None:</w:t>
      </w:r>
      <w:r>
        <w:rPr>
          <w:rFonts w:ascii="Consolas" w:eastAsia="Consolas" w:hAnsi="Consolas"/>
          <w:sz w:val="18"/>
        </w:rPr>
        <w:br/>
        <w:t xml:space="preserve">        normalized = </w:t>
      </w:r>
      <w:proofErr w:type="spellStart"/>
      <w:r>
        <w:rPr>
          <w:rFonts w:ascii="Consolas" w:eastAsia="Consolas" w:hAnsi="Consolas"/>
          <w:sz w:val="18"/>
        </w:rPr>
        <w:t>text.lower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in range(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(normalized) - 1):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current_char</w:t>
      </w:r>
      <w:proofErr w:type="spellEnd"/>
      <w:r>
        <w:rPr>
          <w:rFonts w:ascii="Consolas" w:eastAsia="Consolas" w:hAnsi="Consolas"/>
          <w:sz w:val="18"/>
        </w:rPr>
        <w:t xml:space="preserve"> = normalized[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next_char</w:t>
      </w:r>
      <w:proofErr w:type="spellEnd"/>
      <w:r>
        <w:rPr>
          <w:rFonts w:ascii="Consolas" w:eastAsia="Consolas" w:hAnsi="Consolas"/>
          <w:sz w:val="18"/>
        </w:rPr>
        <w:t xml:space="preserve"> = normalized[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+ 1]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self.transitions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current_char</w:t>
      </w:r>
      <w:proofErr w:type="spellEnd"/>
      <w:r>
        <w:rPr>
          <w:rFonts w:ascii="Consolas" w:eastAsia="Consolas" w:hAnsi="Consolas"/>
          <w:sz w:val="18"/>
        </w:rPr>
        <w:t>][</w:t>
      </w:r>
      <w:proofErr w:type="spellStart"/>
      <w:r>
        <w:rPr>
          <w:rFonts w:ascii="Consolas" w:eastAsia="Consolas" w:hAnsi="Consolas"/>
          <w:sz w:val="18"/>
        </w:rPr>
        <w:t>next_char</w:t>
      </w:r>
      <w:proofErr w:type="spellEnd"/>
      <w:r>
        <w:rPr>
          <w:rFonts w:ascii="Consolas" w:eastAsia="Consolas" w:hAnsi="Consolas"/>
          <w:sz w:val="18"/>
        </w:rPr>
        <w:t>] += 1</w:t>
      </w:r>
    </w:p>
    <w:p w14:paraId="1183DB2A" w14:textId="77777777" w:rsidR="00266FB7" w:rsidRDefault="00266FB7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</w:p>
    <w:p w14:paraId="60F9E449" w14:textId="779C2E13" w:rsidR="0040637D" w:rsidRPr="00037D4F" w:rsidRDefault="002259E9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3DA07C26" wp14:editId="73329755">
            <wp:extent cx="5486400" cy="3291840"/>
            <wp:effectExtent l="0" t="0" r="0" b="3810"/>
            <wp:docPr id="136430424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4248" name="Picture 136430424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0" r="2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DB668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fit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'.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qua corpus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cặp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đếm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giàu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tin.</w:t>
      </w:r>
    </w:p>
    <w:p w14:paraId="18CBA90C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predict_next_char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current_char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037D4F">
        <w:rPr>
          <w:rFonts w:asciiTheme="majorHAnsi" w:hAnsiTheme="majorHAnsi" w:cstheme="majorHAnsi"/>
          <w:sz w:val="28"/>
          <w:szCs w:val="28"/>
        </w:rPr>
        <w:t>random.choices</w:t>
      </w:r>
      <w:proofErr w:type="spellEnd"/>
      <w:proofErr w:type="gram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cứu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5820EF19" w14:textId="77777777" w:rsidR="0052242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generate_text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autoregressive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LLM: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20766386" w14:textId="77777777" w:rsidR="00916B57" w:rsidRDefault="00916B57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</w:p>
    <w:p w14:paraId="155FCB93" w14:textId="77777777" w:rsidR="00916B57" w:rsidRPr="00037D4F" w:rsidRDefault="00916B57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6"/>
        <w:gridCol w:w="3062"/>
        <w:gridCol w:w="3092"/>
      </w:tblGrid>
      <w:tr w:rsidR="0052242F" w:rsidRPr="00037D4F" w14:paraId="711493F6" w14:textId="77777777" w:rsidTr="001326AA">
        <w:trPr>
          <w:jc w:val="center"/>
        </w:trPr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185B3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lastRenderedPageBreak/>
              <w:t xml:space="preserve">Thành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phần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trong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code</w:t>
            </w:r>
          </w:p>
        </w:tc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2E1EB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Vai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trò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kỹ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1CF90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Khái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niệm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sách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tương</w:t>
            </w:r>
            <w:proofErr w:type="spellEnd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b/>
                <w:sz w:val="28"/>
                <w:szCs w:val="28"/>
              </w:rPr>
              <w:t>ứng</w:t>
            </w:r>
            <w:proofErr w:type="spellEnd"/>
          </w:p>
        </w:tc>
      </w:tr>
      <w:tr w:rsidR="0052242F" w:rsidRPr="00037D4F" w14:paraId="6D5B5360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D3D9A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proofErr w:type="gram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defaultdict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gram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Counter)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112E4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Lưu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bảng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chuyển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tiếp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ký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E756B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kê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tần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suất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xác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suất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điều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kiện</w:t>
            </w:r>
            <w:proofErr w:type="spellEnd"/>
          </w:p>
        </w:tc>
      </w:tr>
      <w:tr w:rsidR="0052242F" w:rsidRPr="00037D4F" w14:paraId="69D789D7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A6AFB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fit(text)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7089C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Học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từ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chuỗi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huấn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luyện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211F4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Giai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đoạn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ước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lượng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từ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dữ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liệu</w:t>
            </w:r>
            <w:proofErr w:type="spellEnd"/>
          </w:p>
        </w:tc>
      </w:tr>
      <w:tr w:rsidR="0052242F" w:rsidRPr="00037D4F" w14:paraId="45D059F5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FF2E5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predict_next_char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60359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Lấy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mẫu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ký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tiếp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theo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B441A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Next-token prediction</w:t>
            </w:r>
          </w:p>
        </w:tc>
      </w:tr>
      <w:tr w:rsidR="0052242F" w:rsidRPr="00037D4F" w14:paraId="23287194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7F4E7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generate_text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B2725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Sinh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chuỗi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dài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bằng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nhiều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bước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liên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tiếp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99F7E" w14:textId="77777777" w:rsidR="0052242F" w:rsidRPr="00037D4F" w:rsidRDefault="0052242F" w:rsidP="00037D4F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hồi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quy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theo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ngữ</w:t>
            </w:r>
            <w:proofErr w:type="spellEnd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37D4F">
              <w:rPr>
                <w:rFonts w:asciiTheme="majorHAnsi" w:hAnsiTheme="majorHAnsi" w:cstheme="majorHAnsi"/>
                <w:sz w:val="28"/>
                <w:szCs w:val="28"/>
              </w:rPr>
              <w:t>cảnh</w:t>
            </w:r>
            <w:proofErr w:type="spellEnd"/>
          </w:p>
        </w:tc>
      </w:tr>
    </w:tbl>
    <w:p w14:paraId="6199F535" w14:textId="77777777" w:rsidR="0052242F" w:rsidRPr="00037D4F" w:rsidRDefault="0052242F" w:rsidP="00037D4F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6A60E62A" w14:textId="7C6183BD" w:rsidR="0052242F" w:rsidRPr="00037D4F" w:rsidRDefault="0052242F" w:rsidP="00037D4F">
      <w:pPr>
        <w:pStyle w:val="Heading2"/>
        <w:jc w:val="both"/>
        <w:rPr>
          <w:rFonts w:asciiTheme="majorHAnsi" w:hAnsiTheme="majorHAnsi" w:cstheme="majorHAnsi"/>
          <w:sz w:val="28"/>
          <w:szCs w:val="28"/>
        </w:rPr>
      </w:pPr>
      <w:bookmarkStart w:id="18" w:name="_Toc224723408"/>
      <w:r w:rsidRPr="00037D4F">
        <w:rPr>
          <w:rFonts w:asciiTheme="majorHAnsi" w:hAnsiTheme="majorHAnsi" w:cstheme="majorHAnsi"/>
          <w:sz w:val="28"/>
          <w:szCs w:val="28"/>
        </w:rPr>
        <w:t xml:space="preserve">Phương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lab</w:t>
      </w:r>
      <w:bookmarkEnd w:id="18"/>
    </w:p>
    <w:p w14:paraId="226AD963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sâu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chụp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màn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Cách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hãy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corpus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code generation,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model.fit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predict_next_char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Sau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generate_text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ra.</w:t>
      </w:r>
      <w:proofErr w:type="spellEnd"/>
    </w:p>
    <w:p w14:paraId="782275AA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037D4F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xét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nêu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Hai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thuộc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corpus. Ba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bigram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5D08FEA1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bàn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bigram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Bigram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LLM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hay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nổi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do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kê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Transformer.</w:t>
      </w:r>
    </w:p>
    <w:p w14:paraId="3D1D5AB4" w14:textId="7298FE87" w:rsidR="0052242F" w:rsidRPr="00037D4F" w:rsidRDefault="0052242F" w:rsidP="00037D4F">
      <w:pPr>
        <w:pStyle w:val="Heading2"/>
        <w:jc w:val="both"/>
        <w:rPr>
          <w:rFonts w:asciiTheme="majorHAnsi" w:hAnsiTheme="majorHAnsi" w:cstheme="majorHAnsi"/>
          <w:sz w:val="28"/>
          <w:szCs w:val="28"/>
        </w:rPr>
      </w:pPr>
      <w:bookmarkStart w:id="19" w:name="_Toc224723409"/>
      <w:r w:rsidRPr="00037D4F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chiến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ý</w:t>
      </w:r>
      <w:bookmarkEnd w:id="19"/>
    </w:p>
    <w:p w14:paraId="2A2D7AAB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037D4F">
        <w:rPr>
          <w:rFonts w:asciiTheme="majorHAnsi" w:hAnsiTheme="majorHAnsi" w:cstheme="majorHAnsi"/>
          <w:sz w:val="28"/>
          <w:szCs w:val="28"/>
        </w:rPr>
        <w:t xml:space="preserve">Khi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máy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sâu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chiến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nâng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Prompt </w:t>
      </w:r>
      <w:r w:rsidRPr="00037D4F">
        <w:rPr>
          <w:rFonts w:asciiTheme="majorHAnsi" w:hAnsiTheme="majorHAnsi" w:cstheme="majorHAnsi"/>
          <w:sz w:val="28"/>
          <w:szCs w:val="28"/>
        </w:rPr>
        <w:lastRenderedPageBreak/>
        <w:t xml:space="preserve">engineering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Few-shot learning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khuôn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–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bám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Fine-tuning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RAG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bổ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sung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tri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2DC7AC58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037D4F">
        <w:rPr>
          <w:rFonts w:asciiTheme="majorHAnsi" w:hAnsiTheme="majorHAnsi" w:cstheme="majorHAnsi"/>
          <w:sz w:val="28"/>
          <w:szCs w:val="28"/>
        </w:rPr>
        <w:t xml:space="preserve">Tuy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vẻ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edge case,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API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'ca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LLM',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vọng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602B649D" w14:textId="7269770D" w:rsidR="0052242F" w:rsidRPr="00037D4F" w:rsidRDefault="0052242F" w:rsidP="00037D4F">
      <w:pPr>
        <w:pStyle w:val="Heading2"/>
        <w:jc w:val="both"/>
        <w:rPr>
          <w:rFonts w:asciiTheme="majorHAnsi" w:hAnsiTheme="majorHAnsi" w:cstheme="majorHAnsi"/>
          <w:sz w:val="28"/>
          <w:szCs w:val="28"/>
        </w:rPr>
      </w:pPr>
      <w:bookmarkStart w:id="20" w:name="_Toc224723410"/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</w:t>
      </w:r>
      <w:bookmarkEnd w:id="20"/>
    </w:p>
    <w:p w14:paraId="7BBFC129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thoát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GenAI. LLM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tri,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Cách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ngăn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066231D7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037D4F">
        <w:rPr>
          <w:rFonts w:asciiTheme="majorHAnsi" w:hAnsiTheme="majorHAnsi" w:cstheme="majorHAnsi"/>
          <w:sz w:val="28"/>
          <w:szCs w:val="28"/>
        </w:rPr>
        <w:t xml:space="preserve">File ch6_next_token_demo.py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sắc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giàu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LLM. Khi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file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001EC6F9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thân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file ch6_next_token_demo.py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cộng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sang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bigram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code,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context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sampling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ChatGPT hay Copilot.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phục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37C3E4F9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kê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Transformer, word2vec hay RLHF,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lastRenderedPageBreak/>
        <w:t>thành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bớt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vọng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lệch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ma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máy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kỷ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6596615B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nhấn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trôi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chảy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”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”.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giỏi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đắn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code,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test,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debugger,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static analyzer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do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quay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prompt engineering,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refactoring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dừng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–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5521DC10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037D4F">
        <w:rPr>
          <w:rFonts w:asciiTheme="majorHAnsi" w:hAnsiTheme="majorHAnsi" w:cstheme="majorHAnsi"/>
          <w:sz w:val="28"/>
          <w:szCs w:val="28"/>
        </w:rPr>
        <w:t xml:space="preserve">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rủi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tảng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lúc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lúc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ngờ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output.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cậy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nhạy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lựa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thư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áp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0F044342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6,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theo.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ChatGPT hay Copilot,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tắc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cốt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lõi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file code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kèm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3194EE9A" w14:textId="77777777" w:rsidR="0052242F" w:rsidRPr="00037D4F" w:rsidRDefault="0052242F" w:rsidP="00037D4F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037D4F">
        <w:rPr>
          <w:rFonts w:asciiTheme="majorHAnsi" w:hAnsiTheme="majorHAnsi" w:cstheme="majorHAnsi"/>
          <w:sz w:val="28"/>
          <w:szCs w:val="28"/>
        </w:rPr>
        <w:t xml:space="preserve">Khi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bối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nay,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ChatGPT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hội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thoại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bổ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sung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lastRenderedPageBreak/>
        <w:t>tài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GitHub Copilot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IDE: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lân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đôi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. OpenAI API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con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đường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loạt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pipeline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37D4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37D4F">
        <w:rPr>
          <w:rFonts w:asciiTheme="majorHAnsi" w:hAnsiTheme="majorHAnsi" w:cstheme="majorHAnsi"/>
          <w:sz w:val="28"/>
          <w:szCs w:val="28"/>
        </w:rPr>
        <w:t>.</w:t>
      </w:r>
    </w:p>
    <w:p w14:paraId="717A7EA0" w14:textId="77777777" w:rsidR="00B73775" w:rsidRDefault="00B73775" w:rsidP="00356B96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F5E74B2" w14:textId="7A72344B" w:rsidR="00A4337F" w:rsidRDefault="00A4337F" w:rsidP="00B46BA1">
      <w:pPr>
        <w:pStyle w:val="Heading1"/>
        <w:numPr>
          <w:ilvl w:val="0"/>
          <w:numId w:val="0"/>
        </w:numPr>
        <w:ind w:left="720"/>
        <w:rPr>
          <w:rFonts w:asciiTheme="majorHAnsi" w:hAnsiTheme="majorHAnsi" w:cstheme="majorHAnsi"/>
          <w:sz w:val="40"/>
          <w:szCs w:val="40"/>
        </w:rPr>
      </w:pPr>
      <w:bookmarkStart w:id="21" w:name="_Toc224723411"/>
      <w:proofErr w:type="spellStart"/>
      <w:r w:rsidRPr="00A4337F">
        <w:rPr>
          <w:rFonts w:asciiTheme="majorHAnsi" w:hAnsiTheme="majorHAnsi" w:cstheme="majorHAnsi"/>
          <w:sz w:val="40"/>
          <w:szCs w:val="40"/>
        </w:rPr>
        <w:t>Chương</w:t>
      </w:r>
      <w:proofErr w:type="spellEnd"/>
      <w:r w:rsidRPr="00A4337F">
        <w:rPr>
          <w:rFonts w:asciiTheme="majorHAnsi" w:hAnsiTheme="majorHAnsi" w:cstheme="majorHAnsi"/>
          <w:sz w:val="40"/>
          <w:szCs w:val="40"/>
        </w:rPr>
        <w:t xml:space="preserve"> 7: </w:t>
      </w:r>
      <w:proofErr w:type="spellStart"/>
      <w:r w:rsidRPr="00A4337F">
        <w:rPr>
          <w:rFonts w:asciiTheme="majorHAnsi" w:hAnsiTheme="majorHAnsi" w:cstheme="majorHAnsi"/>
          <w:sz w:val="40"/>
          <w:szCs w:val="40"/>
        </w:rPr>
        <w:t>Đọc</w:t>
      </w:r>
      <w:proofErr w:type="spellEnd"/>
      <w:r w:rsidRPr="00A4337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A4337F">
        <w:rPr>
          <w:rFonts w:asciiTheme="majorHAnsi" w:hAnsiTheme="majorHAnsi" w:cstheme="majorHAnsi"/>
          <w:sz w:val="40"/>
          <w:szCs w:val="40"/>
        </w:rPr>
        <w:t>và</w:t>
      </w:r>
      <w:proofErr w:type="spellEnd"/>
      <w:r w:rsidRPr="00A4337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A4337F">
        <w:rPr>
          <w:rFonts w:asciiTheme="majorHAnsi" w:hAnsiTheme="majorHAnsi" w:cstheme="majorHAnsi"/>
          <w:sz w:val="40"/>
          <w:szCs w:val="40"/>
        </w:rPr>
        <w:t>hiểu</w:t>
      </w:r>
      <w:proofErr w:type="spellEnd"/>
      <w:r w:rsidRPr="00A4337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A4337F">
        <w:rPr>
          <w:rFonts w:asciiTheme="majorHAnsi" w:hAnsiTheme="majorHAnsi" w:cstheme="majorHAnsi"/>
          <w:sz w:val="40"/>
          <w:szCs w:val="40"/>
        </w:rPr>
        <w:t>cơ</w:t>
      </w:r>
      <w:proofErr w:type="spellEnd"/>
      <w:r w:rsidRPr="00A4337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A4337F">
        <w:rPr>
          <w:rFonts w:asciiTheme="majorHAnsi" w:hAnsiTheme="majorHAnsi" w:cstheme="majorHAnsi"/>
          <w:sz w:val="40"/>
          <w:szCs w:val="40"/>
        </w:rPr>
        <w:t>sở</w:t>
      </w:r>
      <w:proofErr w:type="spellEnd"/>
      <w:r w:rsidRPr="00A4337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A4337F">
        <w:rPr>
          <w:rFonts w:asciiTheme="majorHAnsi" w:hAnsiTheme="majorHAnsi" w:cstheme="majorHAnsi"/>
          <w:sz w:val="40"/>
          <w:szCs w:val="40"/>
        </w:rPr>
        <w:t>mã</w:t>
      </w:r>
      <w:proofErr w:type="spellEnd"/>
      <w:r w:rsidRPr="00A4337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A4337F">
        <w:rPr>
          <w:rFonts w:asciiTheme="majorHAnsi" w:hAnsiTheme="majorHAnsi" w:cstheme="majorHAnsi"/>
          <w:sz w:val="40"/>
          <w:szCs w:val="40"/>
        </w:rPr>
        <w:t>với</w:t>
      </w:r>
      <w:proofErr w:type="spellEnd"/>
      <w:r w:rsidRPr="00A4337F">
        <w:rPr>
          <w:rFonts w:asciiTheme="majorHAnsi" w:hAnsiTheme="majorHAnsi" w:cstheme="majorHAnsi"/>
          <w:sz w:val="40"/>
          <w:szCs w:val="40"/>
        </w:rPr>
        <w:t xml:space="preserve"> GenAI</w:t>
      </w:r>
      <w:bookmarkEnd w:id="21"/>
    </w:p>
    <w:p w14:paraId="78A9B2D1" w14:textId="77777777" w:rsidR="00185813" w:rsidRPr="00185813" w:rsidRDefault="00185813" w:rsidP="00185813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22" w:name="_Toc224723352"/>
      <w:bookmarkStart w:id="23" w:name="_Toc224723412"/>
      <w:bookmarkEnd w:id="22"/>
      <w:bookmarkEnd w:id="23"/>
    </w:p>
    <w:p w14:paraId="3C78952A" w14:textId="38CB2303" w:rsidR="00185813" w:rsidRPr="00101867" w:rsidRDefault="00185813" w:rsidP="00185813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4" w:name="_Toc224723413"/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code</w:t>
      </w:r>
      <w:bookmarkEnd w:id="24"/>
    </w:p>
    <w:p w14:paraId="78FF4F63" w14:textId="77777777" w:rsidR="00185813" w:rsidRPr="00101867" w:rsidRDefault="00185813" w:rsidP="00101867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phổ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trắng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Thay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xuyên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code base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bền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vững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75956EB7" w14:textId="77777777" w:rsidR="00185813" w:rsidRPr="00101867" w:rsidRDefault="00185813" w:rsidP="00101867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7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business logic,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requirements.txt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Dockerfile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Cách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hằng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00C55619" w14:textId="2A6CA886" w:rsidR="00185813" w:rsidRPr="00101867" w:rsidRDefault="00185813" w:rsidP="00185813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5" w:name="_Toc224723414"/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code base Manhattan distance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2"/>
        <w:gridCol w:w="3250"/>
        <w:gridCol w:w="3068"/>
      </w:tblGrid>
      <w:tr w:rsidR="00185813" w:rsidRPr="00101867" w14:paraId="6D067EF7" w14:textId="77777777" w:rsidTr="001326AA">
        <w:trPr>
          <w:jc w:val="center"/>
        </w:trPr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4BB0D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Tầng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hệ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89D84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Tệp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mã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nguồn</w:t>
            </w:r>
            <w:proofErr w:type="spellEnd"/>
          </w:p>
        </w:tc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FB458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Mô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tả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chức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năng</w:t>
            </w:r>
            <w:proofErr w:type="spellEnd"/>
          </w:p>
        </w:tc>
      </w:tr>
      <w:tr w:rsidR="00185813" w:rsidRPr="00101867" w14:paraId="1E494F16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B242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Business logic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05070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manhattan.py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AB6F3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Cài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đặt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Manhattan distance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soát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lệ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dữ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liệu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đầu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vào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185813" w:rsidRPr="00101867" w14:paraId="6FE4AB55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BCB6A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API layer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7AC34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app.py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602C2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JSON qua HTTP POST,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chuyển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thành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DataFrame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gọi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business logic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trả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JSON response.</w:t>
            </w:r>
          </w:p>
        </w:tc>
      </w:tr>
      <w:tr w:rsidR="00185813" w:rsidRPr="00101867" w14:paraId="2DE97571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DDA6F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Kiểm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1A63A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test_manhattan.py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2A0A3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Bộ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test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xác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hành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vi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chuẩn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các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lỗi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đầu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vào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185813" w:rsidRPr="00101867" w14:paraId="35BC79D9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B3CED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Phân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tích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thuyết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D37E0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ch6_next_token_demo.py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555E2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nằm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API Manhattan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nhưng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bổ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trợ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phần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giải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thích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bản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chất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mô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hình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ở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Chương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6.</w:t>
            </w:r>
          </w:p>
        </w:tc>
      </w:tr>
    </w:tbl>
    <w:p w14:paraId="1A9B3CE5" w14:textId="77777777" w:rsidR="00185813" w:rsidRPr="00101867" w:rsidRDefault="00185813" w:rsidP="00185813">
      <w:pPr>
        <w:rPr>
          <w:rFonts w:asciiTheme="majorHAnsi" w:hAnsiTheme="majorHAnsi" w:cstheme="majorHAnsi"/>
          <w:sz w:val="28"/>
          <w:szCs w:val="28"/>
        </w:rPr>
      </w:pPr>
    </w:p>
    <w:p w14:paraId="507BE678" w14:textId="77777777" w:rsidR="00185813" w:rsidRPr="00101867" w:rsidRDefault="00185813" w:rsidP="00AD39BB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tuy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'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lẫn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: business logic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request,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3C457C29" w14:textId="77777777" w:rsidR="00185813" w:rsidRPr="00101867" w:rsidRDefault="00185813" w:rsidP="00AD39BB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code base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50B90051" w14:textId="2589E98F" w:rsidR="00185813" w:rsidRPr="00101867" w:rsidRDefault="00185813" w:rsidP="00185813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6" w:name="_Toc224723415"/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manhattan.py</w:t>
      </w:r>
      <w:bookmarkEnd w:id="26"/>
    </w:p>
    <w:p w14:paraId="3433EAEA" w14:textId="38DD267E" w:rsidR="007541E4" w:rsidRPr="00D56DA9" w:rsidRDefault="00185813" w:rsidP="00D56DA9">
      <w:pPr>
        <w:shd w:val="clear" w:color="auto" w:fill="F4F6F8"/>
        <w:spacing w:after="160"/>
        <w:ind w:left="360" w:right="144"/>
        <w:rPr>
          <w:rFonts w:asciiTheme="majorHAnsi" w:eastAsia="Consolas" w:hAnsiTheme="majorHAnsi" w:cstheme="majorHAnsi"/>
          <w:sz w:val="28"/>
          <w:szCs w:val="28"/>
        </w:rPr>
      </w:pPr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def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get_manhattan_distance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df1: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,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df2: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,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>) -&gt; np.float64: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if not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isinstance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(df1,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) or not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isinstance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(df2,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):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raise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TypeError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("df1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df2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pandas.DataFrame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")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if df1.shape != df2.shape: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raise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ValueError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("df1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df2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cùng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shape.")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if list(df1.columns) != list(df2.columns) or list(df1.index) != list(df2.index):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raise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ValueError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("df1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df2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cùng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index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columns.")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df1_num = df1.astype(float)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df2_num = df2.astype(float)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element_wise_dist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= (df1_num - df2_num).abs()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dist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=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np.array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element_wise_dist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).sum().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astype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(float)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return np.float64(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dist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)</w:t>
      </w:r>
    </w:p>
    <w:p w14:paraId="221347AF" w14:textId="77777777" w:rsidR="00185813" w:rsidRPr="00101867" w:rsidRDefault="00185813" w:rsidP="00E70819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101867">
        <w:rPr>
          <w:rFonts w:asciiTheme="majorHAnsi" w:hAnsiTheme="majorHAnsi" w:cstheme="majorHAnsi"/>
          <w:sz w:val="28"/>
          <w:szCs w:val="28"/>
        </w:rPr>
        <w:t>pandas.DataFrame</w:t>
      </w:r>
      <w:proofErr w:type="spellEnd"/>
      <w:proofErr w:type="gram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lastRenderedPageBreak/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phòng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thủ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JSON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sớm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58B1C516" w14:textId="77777777" w:rsidR="00185813" w:rsidRPr="00101867" w:rsidRDefault="00185813" w:rsidP="00E70819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shape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index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columns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ma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Hai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DataFrame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gắn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nhãn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36E2C5E5" w14:textId="77777777" w:rsidR="00185813" w:rsidRPr="00101867" w:rsidRDefault="00185813" w:rsidP="00E70819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ép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sang float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bẩn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âm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thầm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Sau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Manhattan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tuyệt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cục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NumPy array.</w:t>
      </w:r>
    </w:p>
    <w:p w14:paraId="34CEA10F" w14:textId="36D1D45D" w:rsidR="00185813" w:rsidRPr="00101867" w:rsidRDefault="00185813" w:rsidP="00185813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7" w:name="_Toc224723416"/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app.py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entry point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bookmarkEnd w:id="27"/>
      <w:proofErr w:type="spellEnd"/>
    </w:p>
    <w:p w14:paraId="76057F22" w14:textId="77777777" w:rsidR="00185813" w:rsidRPr="00101867" w:rsidRDefault="00185813" w:rsidP="00185813">
      <w:pPr>
        <w:shd w:val="clear" w:color="auto" w:fill="F4F6F8"/>
        <w:spacing w:after="160"/>
        <w:ind w:left="360" w:right="144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eastAsia="Consolas" w:hAnsiTheme="majorHAnsi" w:cstheme="majorHAnsi"/>
          <w:sz w:val="28"/>
          <w:szCs w:val="28"/>
        </w:rPr>
        <w:t>def _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parse_dataframe_payload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(payload):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if not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isinstance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(payload,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dict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):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raise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ValueError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("df1/df2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object JSON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chứa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data/index/columns")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required = ["data", "index", "columns"]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for key in required: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if key not in payload: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    raise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KeyError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f"Thiếu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khóa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'{key}'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")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return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data=payload["data"],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index=payload["index"],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columns=payload["columns"],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)</w:t>
      </w:r>
    </w:p>
    <w:p w14:paraId="4BEB2E84" w14:textId="77777777" w:rsidR="00185813" w:rsidRPr="00101867" w:rsidRDefault="00185813" w:rsidP="00185813">
      <w:pPr>
        <w:shd w:val="clear" w:color="auto" w:fill="F4F6F8"/>
        <w:spacing w:after="160"/>
        <w:ind w:left="360" w:right="144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eastAsia="Consolas" w:hAnsiTheme="majorHAnsi" w:cstheme="majorHAnsi"/>
          <w:sz w:val="28"/>
          <w:szCs w:val="28"/>
        </w:rPr>
        <w:t>@app.route("/manhattan", methods=["POST"])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def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calculate_manhattan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():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try: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payload =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request.get_json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(force=True)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if not payload or "df1" not in payload or "df2" not in payload: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    raise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ValueError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("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Yêu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cầu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chứa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df1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 df2")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df1 = _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parse_dataframe_payload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(payload["df1"])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</w:r>
      <w:r w:rsidRPr="00101867">
        <w:rPr>
          <w:rFonts w:asciiTheme="majorHAnsi" w:eastAsia="Consolas" w:hAnsiTheme="majorHAnsi" w:cstheme="majorHAnsi"/>
          <w:sz w:val="28"/>
          <w:szCs w:val="28"/>
        </w:rPr>
        <w:lastRenderedPageBreak/>
        <w:t xml:space="preserve">        df2 = _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parse_dataframe_payload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(payload["df2"])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distance =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get_manhattan_distance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(df1, df2)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return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jsonify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({"distance": float(distance)})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except (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ValueError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KeyError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TypeError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) as err: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return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jsonify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({"error": str(err)}), 400</w:t>
      </w:r>
    </w:p>
    <w:p w14:paraId="18645ED7" w14:textId="77777777" w:rsidR="00185813" w:rsidRPr="00101867" w:rsidRDefault="00185813" w:rsidP="006A7291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hAnsiTheme="majorHAnsi" w:cstheme="majorHAnsi"/>
          <w:sz w:val="28"/>
          <w:szCs w:val="28"/>
        </w:rPr>
        <w:t xml:space="preserve">File app.py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điển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'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'.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cốt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lõi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_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parse_dataframe_payload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lựa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endpoint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cộng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5D970C43" w14:textId="77777777" w:rsidR="00185813" w:rsidRPr="00101867" w:rsidRDefault="00185813" w:rsidP="006A7291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hAnsiTheme="majorHAnsi" w:cstheme="majorHAnsi"/>
          <w:sz w:val="28"/>
          <w:szCs w:val="28"/>
        </w:rPr>
        <w:t>Endpoint /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manhattan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request.get_json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(force=True)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payload,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df1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df2. Cách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hồi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client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payload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thiếu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Sau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parse,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DataFrame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gửi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business logic.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gói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JSON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distance.</w:t>
      </w:r>
    </w:p>
    <w:p w14:paraId="06BE3BFD" w14:textId="77777777" w:rsidR="00185813" w:rsidRPr="00101867" w:rsidRDefault="00185813" w:rsidP="006A7291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except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gộp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ValueError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KeyError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TypeError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response HTTP 400.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REST ở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do input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hồi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bad request. Khi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nhấn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code.</w:t>
      </w:r>
    </w:p>
    <w:p w14:paraId="4B0FFDA0" w14:textId="2ACCBD37" w:rsidR="00185813" w:rsidRPr="00101867" w:rsidRDefault="00185813" w:rsidP="00185813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8" w:name="_Toc224723417"/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test_manhattan.py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thử</w:t>
      </w:r>
      <w:bookmarkEnd w:id="28"/>
      <w:proofErr w:type="spellEnd"/>
    </w:p>
    <w:p w14:paraId="3F81BD1D" w14:textId="77777777" w:rsidR="00185813" w:rsidRPr="00101867" w:rsidRDefault="00185813" w:rsidP="00185813">
      <w:pPr>
        <w:shd w:val="clear" w:color="auto" w:fill="F4F6F8"/>
        <w:spacing w:after="160"/>
        <w:ind w:left="360" w:right="144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def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test_basic_manhattan_distance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():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df1 =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(data=[[1, 3], [2, 4]], index=["a", "b"], columns=["A", "B"])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df2 =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(data=[[5, 7], [6, 8]], index=["a", "b"], columns=["A", "B"])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assert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get_manhattan_distance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 xml:space="preserve">(df1, df2) ==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pytest.approx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(16.0)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def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test_non_numeric_raises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():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df1 =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([["x", 2], [3, 4]])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df2 =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pd.DataFrame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([[1, 2], [3, 4]])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with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pytest.raises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ValueError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):</w:t>
      </w:r>
      <w:r w:rsidRPr="00101867">
        <w:rPr>
          <w:rFonts w:asciiTheme="majorHAnsi" w:eastAsia="Consolas" w:hAnsiTheme="majorHAnsi" w:cstheme="majorHAnsi"/>
          <w:sz w:val="28"/>
          <w:szCs w:val="28"/>
        </w:rPr>
        <w:br/>
        <w:t xml:space="preserve">        </w:t>
      </w:r>
      <w:proofErr w:type="spellStart"/>
      <w:r w:rsidRPr="00101867">
        <w:rPr>
          <w:rFonts w:asciiTheme="majorHAnsi" w:eastAsia="Consolas" w:hAnsiTheme="majorHAnsi" w:cstheme="majorHAnsi"/>
          <w:sz w:val="28"/>
          <w:szCs w:val="28"/>
        </w:rPr>
        <w:t>get_manhattan_distance</w:t>
      </w:r>
      <w:proofErr w:type="spellEnd"/>
      <w:r w:rsidRPr="00101867">
        <w:rPr>
          <w:rFonts w:asciiTheme="majorHAnsi" w:eastAsia="Consolas" w:hAnsiTheme="majorHAnsi" w:cstheme="majorHAnsi"/>
          <w:sz w:val="28"/>
          <w:szCs w:val="28"/>
        </w:rPr>
        <w:t>(df1, df2)</w:t>
      </w:r>
    </w:p>
    <w:p w14:paraId="5AE70E40" w14:textId="0C0FDE69" w:rsidR="00C967A4" w:rsidRDefault="00D6731E" w:rsidP="006A7291">
      <w:pPr>
        <w:spacing w:after="120" w:line="300" w:lineRule="auto"/>
        <w:ind w:firstLine="403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7D4279A" wp14:editId="7D2D1F4F">
            <wp:extent cx="5486400" cy="3657600"/>
            <wp:effectExtent l="0" t="0" r="0" b="0"/>
            <wp:docPr id="98107291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72915" name="Picture 98107291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r="2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0E124" w14:textId="57FB332C" w:rsidR="00185813" w:rsidRPr="00101867" w:rsidRDefault="00185813" w:rsidP="006A7291">
      <w:pPr>
        <w:spacing w:after="120" w:line="300" w:lineRule="auto"/>
        <w:ind w:firstLine="403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test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test_basic_manhattan_distance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khẳng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Các test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biên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shape mismatch, mismatch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nhãn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tâm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hạnh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lệch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xảy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270A1997" w14:textId="77777777" w:rsidR="00185813" w:rsidRPr="00101867" w:rsidRDefault="00185813" w:rsidP="006A7291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GenAI, test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implementation,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tests,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đâu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chấp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đâu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bỏ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ChatGPT hay OpenAI API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tests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sâu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498484E8" w14:textId="0B83C11F" w:rsidR="00185813" w:rsidRPr="00101867" w:rsidRDefault="00185813" w:rsidP="00185813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9" w:name="_Toc224723418"/>
      <w:r w:rsidRPr="00101867">
        <w:rPr>
          <w:rFonts w:asciiTheme="majorHAnsi" w:hAnsiTheme="majorHAnsi" w:cstheme="majorHAnsi"/>
          <w:sz w:val="28"/>
          <w:szCs w:val="28"/>
        </w:rPr>
        <w:t xml:space="preserve">Quy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code base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bookmarkEnd w:id="29"/>
      <w:proofErr w:type="spellEnd"/>
    </w:p>
    <w:p w14:paraId="7BEB83F5" w14:textId="77777777" w:rsidR="00185813" w:rsidRPr="00101867" w:rsidRDefault="00185813" w:rsidP="003B15CA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khảo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business logic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chứa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sang entry point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bốn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tests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lastRenderedPageBreak/>
        <w:t>thật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pytest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chiếu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15323961" w14:textId="77777777" w:rsidR="00185813" w:rsidRPr="00101867" w:rsidRDefault="00185813" w:rsidP="003B15CA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Thay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hãy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',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purpose, arguments, data flow, output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edge cases. Cách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bỏ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sót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42CFFCF4" w14:textId="77777777" w:rsidR="00185813" w:rsidRPr="00101867" w:rsidRDefault="00185813" w:rsidP="003B15CA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demo,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bổ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sung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request POST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endpoint /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manhattan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Khi payload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16.0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Khi payload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thiếu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chứa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400.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tóm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tắt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tri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9"/>
        <w:gridCol w:w="3111"/>
        <w:gridCol w:w="3150"/>
      </w:tblGrid>
      <w:tr w:rsidR="00185813" w:rsidRPr="00101867" w14:paraId="72F77772" w14:textId="77777777" w:rsidTr="001326AA">
        <w:trPr>
          <w:jc w:val="center"/>
        </w:trPr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7F7C1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Bước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đọc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hiểu</w:t>
            </w:r>
            <w:proofErr w:type="spellEnd"/>
          </w:p>
        </w:tc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87C28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Câu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hỏi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nên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đặt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cho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GenAI</w:t>
            </w:r>
          </w:p>
        </w:tc>
        <w:tc>
          <w:tcPr>
            <w:tcW w:w="32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FEA97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Cách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hậu</w:t>
            </w:r>
            <w:proofErr w:type="spellEnd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b/>
                <w:sz w:val="28"/>
                <w:szCs w:val="28"/>
              </w:rPr>
              <w:t>kiểm</w:t>
            </w:r>
            <w:proofErr w:type="spellEnd"/>
          </w:p>
        </w:tc>
      </w:tr>
      <w:tr w:rsidR="00185813" w:rsidRPr="00101867" w14:paraId="5ED1D630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5364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Khảo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sát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cấu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trúc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1EA49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File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nào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là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entry point? file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nào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là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business logic?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5CCE3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Đối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chiếu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cây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thư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mục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import graph</w:t>
            </w:r>
          </w:p>
        </w:tc>
      </w:tr>
      <w:tr w:rsidR="00185813" w:rsidRPr="00101867" w14:paraId="4B618AAC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2D258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Hiểu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C4AD0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gì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tra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gì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trả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gì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F0D63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Đọc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source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chạy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unit test</w:t>
            </w:r>
          </w:p>
        </w:tc>
      </w:tr>
      <w:tr w:rsidR="00185813" w:rsidRPr="00101867" w14:paraId="6414139B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1BE20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Hiểu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API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7C311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Payload JSON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schema </w:t>
            </w:r>
            <w:proofErr w:type="spellStart"/>
            <w:proofErr w:type="gram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nào</w:t>
            </w:r>
            <w:proofErr w:type="spellEnd"/>
            <w:proofErr w:type="gram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?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lỗi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nào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trả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về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400?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33D51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Gửi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request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thật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bằng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curl/Postman</w:t>
            </w:r>
          </w:p>
        </w:tc>
      </w:tr>
      <w:tr w:rsidR="00185813" w:rsidRPr="00101867" w14:paraId="483B6D55" w14:textId="77777777" w:rsidTr="001326AA">
        <w:trPr>
          <w:jc w:val="center"/>
        </w:trPr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11093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Hiểu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đặc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tả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ngầm</w:t>
            </w:r>
            <w:proofErr w:type="spellEnd"/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5CD7D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Edge cases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nào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được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bảo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đảm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?</w:t>
            </w:r>
          </w:p>
        </w:tc>
        <w:tc>
          <w:tcPr>
            <w:tcW w:w="32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91871" w14:textId="77777777" w:rsidR="00185813" w:rsidRPr="00101867" w:rsidRDefault="00185813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Đọc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tests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thêm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test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mới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nếu</w:t>
            </w:r>
            <w:proofErr w:type="spellEnd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101867">
              <w:rPr>
                <w:rFonts w:asciiTheme="majorHAnsi" w:hAnsiTheme="majorHAnsi" w:cstheme="majorHAnsi"/>
                <w:sz w:val="28"/>
                <w:szCs w:val="28"/>
              </w:rPr>
              <w:t>cần</w:t>
            </w:r>
            <w:proofErr w:type="spellEnd"/>
          </w:p>
        </w:tc>
      </w:tr>
    </w:tbl>
    <w:p w14:paraId="2ADE3E41" w14:textId="77777777" w:rsidR="00185813" w:rsidRPr="00101867" w:rsidRDefault="00185813" w:rsidP="00185813">
      <w:pPr>
        <w:rPr>
          <w:rFonts w:asciiTheme="majorHAnsi" w:hAnsiTheme="majorHAnsi" w:cstheme="majorHAnsi"/>
          <w:sz w:val="28"/>
          <w:szCs w:val="28"/>
        </w:rPr>
      </w:pPr>
    </w:p>
    <w:p w14:paraId="2B071E6E" w14:textId="58948971" w:rsidR="00185813" w:rsidRPr="00101867" w:rsidRDefault="00185813" w:rsidP="00185813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30" w:name="_Toc224723419"/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xét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tiễn</w:t>
      </w:r>
      <w:bookmarkEnd w:id="30"/>
      <w:proofErr w:type="spellEnd"/>
    </w:p>
    <w:p w14:paraId="4B271B22" w14:textId="77777777" w:rsidR="00185813" w:rsidRPr="00101867" w:rsidRDefault="00185813" w:rsidP="00677F8A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hAnsiTheme="majorHAnsi" w:cstheme="majorHAnsi"/>
          <w:sz w:val="28"/>
          <w:szCs w:val="28"/>
        </w:rPr>
        <w:t xml:space="preserve">Code base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tuy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tắc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lớp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HTTP,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sớm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onboard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review ban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3648B188" w14:textId="77777777" w:rsidR="00185813" w:rsidRPr="00101867" w:rsidRDefault="00185813" w:rsidP="00677F8A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nâng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bổ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sung README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schema </w:t>
      </w:r>
      <w:r w:rsidRPr="00101867">
        <w:rPr>
          <w:rFonts w:asciiTheme="majorHAnsi" w:hAnsiTheme="majorHAnsi" w:cstheme="majorHAnsi"/>
          <w:sz w:val="28"/>
          <w:szCs w:val="28"/>
        </w:rPr>
        <w:lastRenderedPageBreak/>
        <w:t xml:space="preserve">JSON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API,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Dockerfile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khớp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test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DataFrame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rỗng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NaN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ép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sang float.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sâu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1DCF8181" w14:textId="77777777" w:rsidR="00185813" w:rsidRPr="00101867" w:rsidRDefault="00185813" w:rsidP="00677F8A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r w:rsidRPr="00101867">
        <w:rPr>
          <w:rFonts w:asciiTheme="majorHAnsi" w:hAnsiTheme="majorHAnsi" w:cstheme="majorHAnsi"/>
          <w:sz w:val="28"/>
          <w:szCs w:val="28"/>
        </w:rPr>
        <w:t xml:space="preserve">Quan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7: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chen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mắt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tri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tóm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tắt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debug.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test, debugger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ước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3CA7F633" w14:textId="5569A351" w:rsidR="00185813" w:rsidRPr="00101867" w:rsidRDefault="00185813" w:rsidP="00185813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31" w:name="_Toc224723420"/>
      <w:proofErr w:type="spellStart"/>
      <w:r w:rsidRPr="00101867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7</w:t>
      </w:r>
      <w:bookmarkEnd w:id="31"/>
    </w:p>
    <w:p w14:paraId="129CCF2F" w14:textId="77777777" w:rsidR="00185813" w:rsidRPr="00101867" w:rsidRDefault="00185813" w:rsidP="00677F8A">
      <w:pPr>
        <w:spacing w:after="120" w:line="300" w:lineRule="auto"/>
        <w:ind w:firstLine="403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7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tốc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Thay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business logic,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huống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31B7F939" w14:textId="24C4EA95" w:rsidR="004B6B08" w:rsidRPr="00101867" w:rsidRDefault="00185813" w:rsidP="00677F8A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101867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file manhattan.py, app.py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test_manhattan.py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luồng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business logic sang API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sang tests,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nắm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nắm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đắn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01867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101867">
        <w:rPr>
          <w:rFonts w:asciiTheme="majorHAnsi" w:hAnsiTheme="majorHAnsi" w:cstheme="majorHAnsi"/>
          <w:sz w:val="28"/>
          <w:szCs w:val="28"/>
        </w:rPr>
        <w:t>.</w:t>
      </w:r>
    </w:p>
    <w:p w14:paraId="432FBF6B" w14:textId="77777777" w:rsidR="00242665" w:rsidRDefault="00242665" w:rsidP="00215518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42BDC2D" w14:textId="77777777" w:rsidR="008B0840" w:rsidRDefault="008B0840">
      <w:pPr>
        <w:widowControl/>
        <w:spacing w:line="240" w:lineRule="auto"/>
        <w:rPr>
          <w:rFonts w:asciiTheme="majorHAnsi" w:hAnsiTheme="majorHAnsi" w:cstheme="majorHAnsi"/>
          <w:b/>
          <w:sz w:val="40"/>
          <w:szCs w:val="40"/>
        </w:rPr>
      </w:pPr>
      <w:bookmarkStart w:id="32" w:name="_Toc221571782"/>
      <w:bookmarkStart w:id="33" w:name="_Toc224160765"/>
      <w:bookmarkStart w:id="34" w:name="_Toc224160958"/>
      <w:bookmarkEnd w:id="32"/>
      <w:bookmarkEnd w:id="33"/>
      <w:bookmarkEnd w:id="34"/>
      <w:r>
        <w:rPr>
          <w:rFonts w:asciiTheme="majorHAnsi" w:hAnsiTheme="majorHAnsi" w:cstheme="majorHAnsi"/>
          <w:b/>
          <w:sz w:val="40"/>
          <w:szCs w:val="40"/>
        </w:rPr>
        <w:br w:type="page"/>
      </w:r>
    </w:p>
    <w:p w14:paraId="3F276C99" w14:textId="29964042" w:rsidR="00633441" w:rsidRPr="00A633B6" w:rsidRDefault="00633441" w:rsidP="00EF02B1">
      <w:pPr>
        <w:pStyle w:val="ListParagraph"/>
        <w:keepNext/>
        <w:spacing w:before="120" w:after="60"/>
        <w:contextualSpacing w:val="0"/>
        <w:jc w:val="center"/>
        <w:outlineLvl w:val="0"/>
        <w:rPr>
          <w:rFonts w:asciiTheme="majorHAnsi" w:hAnsiTheme="majorHAnsi" w:cstheme="majorHAnsi"/>
          <w:b/>
          <w:sz w:val="40"/>
          <w:szCs w:val="40"/>
        </w:rPr>
      </w:pPr>
      <w:bookmarkStart w:id="35" w:name="_Toc224723421"/>
      <w:proofErr w:type="spellStart"/>
      <w:r w:rsidRPr="00633441">
        <w:rPr>
          <w:rFonts w:asciiTheme="majorHAnsi" w:hAnsiTheme="majorHAnsi" w:cstheme="majorHAnsi"/>
          <w:b/>
          <w:sz w:val="40"/>
          <w:szCs w:val="40"/>
        </w:rPr>
        <w:lastRenderedPageBreak/>
        <w:t>Chương</w:t>
      </w:r>
      <w:proofErr w:type="spellEnd"/>
      <w:r w:rsidRPr="00633441">
        <w:rPr>
          <w:rFonts w:asciiTheme="majorHAnsi" w:hAnsiTheme="majorHAnsi" w:cstheme="majorHAnsi"/>
          <w:b/>
          <w:sz w:val="40"/>
          <w:szCs w:val="40"/>
        </w:rPr>
        <w:t xml:space="preserve"> 8: </w:t>
      </w:r>
      <w:proofErr w:type="spellStart"/>
      <w:r w:rsidRPr="00633441">
        <w:rPr>
          <w:rFonts w:asciiTheme="majorHAnsi" w:hAnsiTheme="majorHAnsi" w:cstheme="majorHAnsi"/>
          <w:b/>
          <w:sz w:val="40"/>
          <w:szCs w:val="40"/>
        </w:rPr>
        <w:t>Giới</w:t>
      </w:r>
      <w:proofErr w:type="spellEnd"/>
      <w:r w:rsidRPr="00633441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633441">
        <w:rPr>
          <w:rFonts w:asciiTheme="majorHAnsi" w:hAnsiTheme="majorHAnsi" w:cstheme="majorHAnsi"/>
          <w:b/>
          <w:sz w:val="40"/>
          <w:szCs w:val="40"/>
        </w:rPr>
        <w:t>thiệu</w:t>
      </w:r>
      <w:proofErr w:type="spellEnd"/>
      <w:r w:rsidRPr="00633441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633441">
        <w:rPr>
          <w:rFonts w:asciiTheme="majorHAnsi" w:hAnsiTheme="majorHAnsi" w:cstheme="majorHAnsi"/>
          <w:b/>
          <w:sz w:val="40"/>
          <w:szCs w:val="40"/>
        </w:rPr>
        <w:t>về</w:t>
      </w:r>
      <w:proofErr w:type="spellEnd"/>
      <w:r w:rsidRPr="00633441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633441">
        <w:rPr>
          <w:rFonts w:asciiTheme="majorHAnsi" w:hAnsiTheme="majorHAnsi" w:cstheme="majorHAnsi"/>
          <w:b/>
          <w:sz w:val="40"/>
          <w:szCs w:val="40"/>
        </w:rPr>
        <w:t>kỹ</w:t>
      </w:r>
      <w:proofErr w:type="spellEnd"/>
      <w:r w:rsidRPr="00633441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633441">
        <w:rPr>
          <w:rFonts w:asciiTheme="majorHAnsi" w:hAnsiTheme="majorHAnsi" w:cstheme="majorHAnsi"/>
          <w:b/>
          <w:sz w:val="40"/>
          <w:szCs w:val="40"/>
        </w:rPr>
        <w:t>thuật</w:t>
      </w:r>
      <w:proofErr w:type="spellEnd"/>
      <w:r w:rsidRPr="00633441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633441">
        <w:rPr>
          <w:rFonts w:asciiTheme="majorHAnsi" w:hAnsiTheme="majorHAnsi" w:cstheme="majorHAnsi"/>
          <w:b/>
          <w:sz w:val="40"/>
          <w:szCs w:val="40"/>
        </w:rPr>
        <w:t>gợi</w:t>
      </w:r>
      <w:proofErr w:type="spellEnd"/>
      <w:r w:rsidRPr="00633441">
        <w:rPr>
          <w:rFonts w:asciiTheme="majorHAnsi" w:hAnsiTheme="majorHAnsi" w:cstheme="majorHAnsi"/>
          <w:b/>
          <w:sz w:val="40"/>
          <w:szCs w:val="40"/>
        </w:rPr>
        <w:t xml:space="preserve"> ý</w:t>
      </w:r>
      <w:bookmarkEnd w:id="35"/>
    </w:p>
    <w:p w14:paraId="758FFAA8" w14:textId="77777777" w:rsidR="00F01BB6" w:rsidRPr="002F2FC9" w:rsidRDefault="00F01BB6" w:rsidP="00F01BB6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Theme="majorHAnsi" w:hAnsiTheme="majorHAnsi" w:cstheme="majorHAnsi"/>
          <w:b/>
          <w:vanish/>
          <w:sz w:val="28"/>
          <w:szCs w:val="28"/>
        </w:rPr>
      </w:pPr>
      <w:bookmarkStart w:id="36" w:name="_Toc224160766"/>
      <w:bookmarkStart w:id="37" w:name="_Toc224160959"/>
      <w:bookmarkStart w:id="38" w:name="_Toc224723362"/>
      <w:bookmarkStart w:id="39" w:name="_Toc224723422"/>
      <w:bookmarkEnd w:id="36"/>
      <w:bookmarkEnd w:id="37"/>
      <w:bookmarkEnd w:id="38"/>
      <w:bookmarkEnd w:id="39"/>
    </w:p>
    <w:p w14:paraId="478A0553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engineering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cậy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đích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tâm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learning,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cặp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input-output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fine-tune.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code”,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 base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14FB1EE4" w14:textId="77777777" w:rsidR="00514B8B" w:rsidRPr="00C81A59" w:rsidRDefault="00514B8B" w:rsidP="00514B8B">
      <w:pPr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0C22E4C" wp14:editId="7477002F">
            <wp:extent cx="5760000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8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CD39" w14:textId="77777777" w:rsidR="00514B8B" w:rsidRPr="00C81A59" w:rsidRDefault="00514B8B" w:rsidP="00514B8B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b/>
          <w:bCs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b/>
          <w:bCs/>
          <w:sz w:val="28"/>
          <w:szCs w:val="28"/>
        </w:rPr>
        <w:t xml:space="preserve"> 1.</w:t>
      </w:r>
      <w:r w:rsidRPr="00C81A59">
        <w:rPr>
          <w:rFonts w:asciiTheme="majorHAnsi" w:hAnsiTheme="majorHAnsi" w:cstheme="majorHAnsi"/>
          <w:sz w:val="28"/>
          <w:szCs w:val="28"/>
        </w:rPr>
        <w:t xml:space="preserve"> Chu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prompting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print sang logger.</w:t>
      </w:r>
    </w:p>
    <w:p w14:paraId="31B9C69F" w14:textId="480EA590" w:rsidR="00514B8B" w:rsidRPr="00C81A59" w:rsidRDefault="00514B8B" w:rsidP="00514B8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40" w:name="_Toc224723423"/>
      <w:r w:rsidRPr="00C81A59">
        <w:rPr>
          <w:rFonts w:asciiTheme="majorHAnsi" w:hAnsiTheme="majorHAnsi" w:cstheme="majorHAnsi"/>
          <w:sz w:val="28"/>
          <w:szCs w:val="28"/>
        </w:rPr>
        <w:t xml:space="preserve">Vai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engineering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bookmarkEnd w:id="40"/>
      <w:proofErr w:type="spellEnd"/>
    </w:p>
    <w:p w14:paraId="3F057D1B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thuộc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tố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 guide, logging,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Khi LLM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khiển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hồ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cú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thiếu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format.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prompt engineering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mẹo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AI”,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509D54C1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prompt: structured, surrounded, single-tasked, specific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short.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Structured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Surrounded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cặp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{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{{ ...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 xml:space="preserve"> }}},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nhầm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đâu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đâu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Single-tasked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nhắm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refactor log message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docstring. Specific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format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Short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nhiễu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lãng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context window.</w:t>
      </w:r>
    </w:p>
    <w:p w14:paraId="3EC94D79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prompt engineering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LLM. Thay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hồ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hãy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đẹp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”,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type hints,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print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C81A59">
        <w:rPr>
          <w:rFonts w:asciiTheme="majorHAnsi" w:hAnsiTheme="majorHAnsi" w:cstheme="majorHAnsi"/>
          <w:sz w:val="28"/>
          <w:szCs w:val="28"/>
        </w:rPr>
        <w:t>logger.warning</w:t>
      </w:r>
      <w:proofErr w:type="spellEnd"/>
      <w:proofErr w:type="gram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helper function. Khi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hẹp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4BAE013C" w14:textId="52F40ED1" w:rsidR="00514B8B" w:rsidRPr="00C81A59" w:rsidRDefault="00514B8B" w:rsidP="00514B8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41" w:name="_Toc224723424"/>
      <w:r w:rsidRPr="00C81A59">
        <w:rPr>
          <w:rFonts w:asciiTheme="majorHAnsi" w:hAnsiTheme="majorHAnsi" w:cstheme="majorHAnsi"/>
          <w:sz w:val="28"/>
          <w:szCs w:val="28"/>
        </w:rPr>
        <w:lastRenderedPageBreak/>
        <w:t xml:space="preserve">Few-shot learning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</w:t>
      </w:r>
      <w:bookmarkEnd w:id="41"/>
    </w:p>
    <w:p w14:paraId="6D723250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Few-shot learning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cốt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lõi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8. Ý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ra.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Trong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-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”,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level log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tĩnh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message hay ở extra,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metadata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510106E5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context,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task,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liệt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kê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cặp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Input_i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Output_i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Input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refactor,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cặp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OLD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REFACTORED;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cặp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QUESTION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ANSWER.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2F726552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“show, don’t tell”. LLM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xuôi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hãy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print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structured logger',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bám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pattern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túy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52A5C45E" w14:textId="6513022C" w:rsidR="00514B8B" w:rsidRPr="00C81A59" w:rsidRDefault="00514B8B" w:rsidP="00514B8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42" w:name="_Toc224723425"/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 ch8_few_shot_prompting.py</w:t>
      </w:r>
      <w:bookmarkEnd w:id="42"/>
    </w:p>
    <w:p w14:paraId="3C6B3239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File ch8_few_shot_prompting.py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8. File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bốn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zero-shot prompt,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prompt,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phỏng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output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refactor_to_logger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tắc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343"/>
        <w:gridCol w:w="1909"/>
        <w:gridCol w:w="2268"/>
        <w:gridCol w:w="1830"/>
      </w:tblGrid>
      <w:tr w:rsidR="00514B8B" w:rsidRPr="00C81A59" w14:paraId="581C3B58" w14:textId="77777777" w:rsidTr="00561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7729A02" w14:textId="77777777" w:rsidR="00514B8B" w:rsidRPr="00C81A59" w:rsidRDefault="00514B8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Thành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2324" w:type="dxa"/>
          </w:tcPr>
          <w:p w14:paraId="028B2EC0" w14:textId="77777777" w:rsidR="00514B8B" w:rsidRPr="00C81A59" w:rsidRDefault="00514B8B" w:rsidP="001326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Vai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2835" w:type="dxa"/>
          </w:tcPr>
          <w:p w14:paraId="308D1E25" w14:textId="77777777" w:rsidR="00514B8B" w:rsidRPr="00C81A59" w:rsidRDefault="00514B8B" w:rsidP="001326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Ý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nghĩa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phương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2268" w:type="dxa"/>
          </w:tcPr>
          <w:p w14:paraId="30CA333B" w14:textId="77777777" w:rsidR="00514B8B" w:rsidRPr="00C81A59" w:rsidRDefault="00514B8B" w:rsidP="001326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xét</w:t>
            </w:r>
            <w:proofErr w:type="spellEnd"/>
          </w:p>
        </w:tc>
      </w:tr>
      <w:tr w:rsidR="00514B8B" w:rsidRPr="00C81A59" w14:paraId="46C42CF9" w14:textId="77777777" w:rsidTr="00561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1D81CC" w14:textId="77777777" w:rsidR="00514B8B" w:rsidRPr="00C81A59" w:rsidRDefault="00514B8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ZERO_SHOT_PROMPT</w:t>
            </w:r>
          </w:p>
        </w:tc>
        <w:tc>
          <w:tcPr>
            <w:tcW w:w="2324" w:type="dxa"/>
          </w:tcPr>
          <w:p w14:paraId="5D095F5A" w14:textId="77777777" w:rsidR="00514B8B" w:rsidRPr="00C81A59" w:rsidRDefault="00514B8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Nêu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nhiệm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vụ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nhưng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ví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dụ</w:t>
            </w:r>
            <w:proofErr w:type="spellEnd"/>
          </w:p>
        </w:tc>
        <w:tc>
          <w:tcPr>
            <w:tcW w:w="2835" w:type="dxa"/>
          </w:tcPr>
          <w:p w14:paraId="4B9BDD48" w14:textId="77777777" w:rsidR="00514B8B" w:rsidRPr="00C81A59" w:rsidRDefault="00514B8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Thiết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lập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baseline</w:t>
            </w:r>
          </w:p>
        </w:tc>
        <w:tc>
          <w:tcPr>
            <w:tcW w:w="2268" w:type="dxa"/>
          </w:tcPr>
          <w:p w14:paraId="3584E7FA" w14:textId="77777777" w:rsidR="00514B8B" w:rsidRPr="00C81A59" w:rsidRDefault="00514B8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Nhanh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nhưng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dễ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thiếu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format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mong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muốn</w:t>
            </w:r>
            <w:proofErr w:type="spellEnd"/>
          </w:p>
        </w:tc>
      </w:tr>
      <w:tr w:rsidR="00514B8B" w:rsidRPr="00C81A59" w14:paraId="72B07CB0" w14:textId="77777777" w:rsidTr="00561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EFE2D69" w14:textId="77777777" w:rsidR="00514B8B" w:rsidRPr="00C81A59" w:rsidRDefault="00514B8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FEW_SHOT_PROMPT</w:t>
            </w:r>
          </w:p>
        </w:tc>
        <w:tc>
          <w:tcPr>
            <w:tcW w:w="2324" w:type="dxa"/>
          </w:tcPr>
          <w:p w14:paraId="282116FF" w14:textId="77777777" w:rsidR="00514B8B" w:rsidRPr="00C81A59" w:rsidRDefault="00514B8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Cung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cấp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2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ví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dụ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mẫu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trước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khi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yêu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cầu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refactor</w:t>
            </w:r>
          </w:p>
        </w:tc>
        <w:tc>
          <w:tcPr>
            <w:tcW w:w="2835" w:type="dxa"/>
          </w:tcPr>
          <w:p w14:paraId="187C063D" w14:textId="77777777" w:rsidR="00514B8B" w:rsidRPr="00C81A59" w:rsidRDefault="00514B8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Dạy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mô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hình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pattern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chuyển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2268" w:type="dxa"/>
          </w:tcPr>
          <w:p w14:paraId="6907FE37" w14:textId="77777777" w:rsidR="00514B8B" w:rsidRPr="00C81A59" w:rsidRDefault="00514B8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Ổn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định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style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hơn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zero-shot</w:t>
            </w:r>
          </w:p>
        </w:tc>
      </w:tr>
      <w:tr w:rsidR="00514B8B" w:rsidRPr="00C81A59" w14:paraId="1FB7C02C" w14:textId="77777777" w:rsidTr="00561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7AC5DAD" w14:textId="77777777" w:rsidR="00514B8B" w:rsidRPr="00C81A59" w:rsidRDefault="00514B8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simulate_expected_output</w:t>
            </w:r>
            <w:proofErr w:type="spellEnd"/>
          </w:p>
        </w:tc>
        <w:tc>
          <w:tcPr>
            <w:tcW w:w="2324" w:type="dxa"/>
          </w:tcPr>
          <w:p w14:paraId="2A92ABDD" w14:textId="77777777" w:rsidR="00514B8B" w:rsidRPr="00C81A59" w:rsidRDefault="00514B8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Xác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định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output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tưởng</w:t>
            </w:r>
            <w:proofErr w:type="spellEnd"/>
          </w:p>
        </w:tc>
        <w:tc>
          <w:tcPr>
            <w:tcW w:w="2835" w:type="dxa"/>
          </w:tcPr>
          <w:p w14:paraId="57D7F40E" w14:textId="77777777" w:rsidR="00514B8B" w:rsidRPr="00C81A59" w:rsidRDefault="00514B8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Giúp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đánh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giá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kết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quả</w:t>
            </w:r>
            <w:proofErr w:type="spellEnd"/>
          </w:p>
        </w:tc>
        <w:tc>
          <w:tcPr>
            <w:tcW w:w="2268" w:type="dxa"/>
          </w:tcPr>
          <w:p w14:paraId="12BAB4D3" w14:textId="77777777" w:rsidR="00514B8B" w:rsidRPr="00C81A59" w:rsidRDefault="00514B8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Phù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báo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cáo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/so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sánh</w:t>
            </w:r>
            <w:proofErr w:type="spellEnd"/>
          </w:p>
        </w:tc>
      </w:tr>
      <w:tr w:rsidR="00514B8B" w:rsidRPr="00C81A59" w14:paraId="3524D305" w14:textId="77777777" w:rsidTr="00561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7541054" w14:textId="77777777" w:rsidR="00514B8B" w:rsidRPr="00C81A59" w:rsidRDefault="00514B8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refactor_to_logger</w:t>
            </w:r>
            <w:proofErr w:type="spellEnd"/>
          </w:p>
        </w:tc>
        <w:tc>
          <w:tcPr>
            <w:tcW w:w="2324" w:type="dxa"/>
          </w:tcPr>
          <w:p w14:paraId="1F035723" w14:textId="77777777" w:rsidR="00514B8B" w:rsidRPr="00C81A59" w:rsidRDefault="00514B8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Mô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phỏng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quy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tắc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chuyển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2835" w:type="dxa"/>
          </w:tcPr>
          <w:p w14:paraId="5E328D6A" w14:textId="77777777" w:rsidR="00514B8B" w:rsidRPr="00C81A59" w:rsidRDefault="00514B8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Biến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nguyên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prompt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thành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luật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tra</w:t>
            </w:r>
            <w:proofErr w:type="spellEnd"/>
          </w:p>
        </w:tc>
        <w:tc>
          <w:tcPr>
            <w:tcW w:w="2268" w:type="dxa"/>
          </w:tcPr>
          <w:p w14:paraId="54680215" w14:textId="77777777" w:rsidR="00514B8B" w:rsidRPr="00C81A59" w:rsidRDefault="00514B8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Hữu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ích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minh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họa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cơ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chế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hậu</w:t>
            </w:r>
            <w:proofErr w:type="spellEnd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C81A59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</w:p>
        </w:tc>
      </w:tr>
    </w:tbl>
    <w:p w14:paraId="60C0362A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Zero-shot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print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 message.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C81A59">
        <w:rPr>
          <w:rFonts w:asciiTheme="majorHAnsi" w:hAnsiTheme="majorHAnsi" w:cstheme="majorHAnsi"/>
          <w:sz w:val="28"/>
          <w:szCs w:val="28"/>
        </w:rPr>
        <w:t>logging.error</w:t>
      </w:r>
      <w:proofErr w:type="spellEnd"/>
      <w:proofErr w:type="gramEnd"/>
      <w:r w:rsidRPr="00C81A59">
        <w:rPr>
          <w:rFonts w:asciiTheme="majorHAnsi" w:hAnsiTheme="majorHAnsi" w:cstheme="majorHAnsi"/>
          <w:sz w:val="28"/>
          <w:szCs w:val="28"/>
        </w:rPr>
        <w:t xml:space="preserve">(...),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chắc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metadata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 name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extra. Nói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zero-shot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chắc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repository.</w:t>
      </w:r>
    </w:p>
    <w:p w14:paraId="48EAD0CF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Few-shot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đích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metadata verbose=True, do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logger.info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filename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verbose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extra.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huống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proofErr w:type="gramStart"/>
      <w:r w:rsidRPr="00C81A59">
        <w:rPr>
          <w:rFonts w:asciiTheme="majorHAnsi" w:hAnsiTheme="majorHAnsi" w:cstheme="majorHAnsi"/>
          <w:sz w:val="28"/>
          <w:szCs w:val="28"/>
        </w:rPr>
        <w:t>logger.warning</w:t>
      </w:r>
      <w:proofErr w:type="spellEnd"/>
      <w:proofErr w:type="gram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user, file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extra. Hai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nghiêm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C81A59">
        <w:rPr>
          <w:rFonts w:asciiTheme="majorHAnsi" w:hAnsiTheme="majorHAnsi" w:cstheme="majorHAnsi"/>
          <w:sz w:val="28"/>
          <w:szCs w:val="28"/>
        </w:rPr>
        <w:t>logger.error</w:t>
      </w:r>
      <w:proofErr w:type="spellEnd"/>
      <w:proofErr w:type="gram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'File not found'.</w:t>
      </w:r>
    </w:p>
    <w:p w14:paraId="73597016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simulate_expected_output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C81A59">
        <w:rPr>
          <w:rFonts w:asciiTheme="majorHAnsi" w:hAnsiTheme="majorHAnsi" w:cstheme="majorHAnsi"/>
          <w:sz w:val="28"/>
          <w:szCs w:val="28"/>
        </w:rPr>
        <w:t>logger.error</w:t>
      </w:r>
      <w:proofErr w:type="spellEnd"/>
      <w:proofErr w:type="gramEnd"/>
      <w:r w:rsidRPr="00C81A59">
        <w:rPr>
          <w:rFonts w:asciiTheme="majorHAnsi" w:hAnsiTheme="majorHAnsi" w:cstheme="majorHAnsi"/>
          <w:sz w:val="28"/>
          <w:szCs w:val="28"/>
        </w:rPr>
        <w:t>('File not found', extra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={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'file': '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passwords.txt'}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 xml:space="preserve">).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output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model. Cách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tranh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'AI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tạm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'.</w:t>
      </w:r>
    </w:p>
    <w:p w14:paraId="492DE27E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refactor_to_logger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LLM,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phỏng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pattern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nắm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print,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bóc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điệp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logger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prompt,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engineering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0056E833" w14:textId="77777777" w:rsidR="00514B8B" w:rsidRPr="00C81A59" w:rsidRDefault="00514B8B" w:rsidP="00514B8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b/>
          <w:sz w:val="28"/>
          <w:szCs w:val="28"/>
        </w:rPr>
        <w:t>Đoạn</w:t>
      </w:r>
      <w:proofErr w:type="spellEnd"/>
      <w:r w:rsidRPr="00C81A59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b/>
          <w:sz w:val="28"/>
          <w:szCs w:val="28"/>
        </w:rPr>
        <w:t>mã</w:t>
      </w:r>
      <w:proofErr w:type="spellEnd"/>
      <w:r w:rsidRPr="00C81A59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b/>
          <w:sz w:val="28"/>
          <w:szCs w:val="28"/>
        </w:rPr>
        <w:t>trích</w:t>
      </w:r>
      <w:proofErr w:type="spellEnd"/>
      <w:r w:rsidRPr="00C81A59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b/>
          <w:sz w:val="28"/>
          <w:szCs w:val="28"/>
        </w:rPr>
        <w:t>yếu</w:t>
      </w:r>
      <w:proofErr w:type="spellEnd"/>
      <w:r w:rsidRPr="00C81A59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b/>
          <w:sz w:val="28"/>
          <w:szCs w:val="28"/>
        </w:rPr>
        <w:t>từ</w:t>
      </w:r>
      <w:proofErr w:type="spellEnd"/>
      <w:r w:rsidRPr="00C81A59">
        <w:rPr>
          <w:rFonts w:asciiTheme="majorHAnsi" w:hAnsiTheme="majorHAnsi" w:cstheme="majorHAnsi"/>
          <w:b/>
          <w:sz w:val="28"/>
          <w:szCs w:val="28"/>
        </w:rPr>
        <w:t xml:space="preserve"> file ch8_few_shot_prompting.py:</w:t>
      </w:r>
    </w:p>
    <w:p w14:paraId="211699A3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ZERO_SHOT_PROMPT = """</w:t>
      </w:r>
    </w:p>
    <w:p w14:paraId="7B10C307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CONTEXT: You are provided with a Python snippet enclosed with {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{{ OLD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 xml:space="preserve"> }}}.</w:t>
      </w:r>
    </w:p>
    <w:p w14:paraId="4D16D057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TASK: Refactor the snippet to a log message.</w:t>
      </w:r>
    </w:p>
    <w:p w14:paraId="7F43698D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OLD: {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{{ print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('Error! File not found: passwords.txt'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) }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}}</w:t>
      </w:r>
    </w:p>
    <w:p w14:paraId="58353F28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REFACTORED:</w:t>
      </w:r>
    </w:p>
    <w:p w14:paraId="0DC4C1F8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"""</w:t>
      </w:r>
    </w:p>
    <w:p w14:paraId="5051F1CD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</w:p>
    <w:p w14:paraId="72B633D7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FEW_SHOT_PROMPT 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= ""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"</w:t>
      </w:r>
    </w:p>
    <w:p w14:paraId="52EFAE4C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...</w:t>
      </w:r>
    </w:p>
    <w:p w14:paraId="4FFE88BA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lastRenderedPageBreak/>
        <w:t>OLD_1: {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{{ print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('Process started for config.txt with verbose=True'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) }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}}</w:t>
      </w:r>
    </w:p>
    <w:p w14:paraId="72D02FB8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REFACTORED_1: {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{{ logger.info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('Processing started', extra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={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'verbose': True, 'file': '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config.txt'}) }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}}</w:t>
      </w:r>
    </w:p>
    <w:p w14:paraId="37C3921E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...</w:t>
      </w:r>
    </w:p>
    <w:p w14:paraId="64C94E81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OLD: {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{{ print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('Error! File not found: passwords.txt'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) }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}}</w:t>
      </w:r>
    </w:p>
    <w:p w14:paraId="19D5A141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REFACTORED:</w:t>
      </w:r>
    </w:p>
    <w:p w14:paraId="3397EDCA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>"""</w:t>
      </w:r>
    </w:p>
    <w:p w14:paraId="668A3A8B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</w:p>
    <w:p w14:paraId="5FF4D05E" w14:textId="77777777" w:rsidR="00514B8B" w:rsidRPr="00C81A59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refactor_to_</w:t>
      </w:r>
      <w:proofErr w:type="gramStart"/>
      <w:r w:rsidRPr="00C81A59">
        <w:rPr>
          <w:rFonts w:asciiTheme="majorHAnsi" w:hAnsiTheme="majorHAnsi" w:cstheme="majorHAnsi"/>
          <w:sz w:val="28"/>
          <w:szCs w:val="28"/>
        </w:rPr>
        <w:t>logger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>old: str) -&gt; str:</w:t>
      </w:r>
    </w:p>
    <w:p w14:paraId="4DEA993D" w14:textId="77777777" w:rsidR="00514B8B" w:rsidRDefault="00514B8B" w:rsidP="00514B8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    ...</w:t>
      </w:r>
    </w:p>
    <w:p w14:paraId="6BE21CD9" w14:textId="0B51D53C" w:rsidR="003708B1" w:rsidRPr="003708B1" w:rsidRDefault="001A663D" w:rsidP="003708B1">
      <w:r>
        <w:rPr>
          <w:noProof/>
        </w:rPr>
        <w:drawing>
          <wp:inline distT="0" distB="0" distL="0" distR="0" wp14:anchorId="5D6E1365" wp14:editId="77D93A3A">
            <wp:extent cx="5943600" cy="3657600"/>
            <wp:effectExtent l="0" t="0" r="0" b="0"/>
            <wp:docPr id="290508321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8321" name="Picture 29050832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20" r="2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59300" w14:textId="2FF15127" w:rsidR="00514B8B" w:rsidRPr="00C81A59" w:rsidRDefault="00514B8B" w:rsidP="00514B8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43" w:name="_Toc224723426"/>
      <w:proofErr w:type="spellStart"/>
      <w:r w:rsidRPr="00C81A59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ChatGPT, OpenAI API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GitHub Copilot</w:t>
      </w:r>
      <w:bookmarkEnd w:id="43"/>
    </w:p>
    <w:p w14:paraId="3CE538AC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ChatGPT,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cuộc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hội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thoại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hồi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tục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chat.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khám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log, docstring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test case.</w:t>
      </w:r>
    </w:p>
    <w:p w14:paraId="40BBF7E0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OpenAI API,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lắp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ghép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cố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system prompt,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examples,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input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'style policy'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pipeline.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áp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lastRenderedPageBreak/>
        <w:t>lại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Tuy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API.</w:t>
      </w:r>
    </w:p>
    <w:p w14:paraId="06211A9B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GitHub Copilot,</w:t>
      </w:r>
      <w:proofErr w:type="gramEnd"/>
      <w:r w:rsidRPr="00C81A59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qua style guide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Thay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Copilot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lân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cận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Copilot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Cách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 completion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đoán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3F0651B3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three-way comparison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tắt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ChatGPT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; OpenAI API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; GitHub Copilot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chảy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IDE.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cốt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lõi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giống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ra.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70790C01" w14:textId="42F6CADA" w:rsidR="00514B8B" w:rsidRPr="00C81A59" w:rsidRDefault="00514B8B" w:rsidP="00514B8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44" w:name="_Toc224723427"/>
      <w:r w:rsidRPr="00C81A59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</w:t>
      </w:r>
      <w:bookmarkEnd w:id="44"/>
    </w:p>
    <w:p w14:paraId="6ECE633E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sâu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9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iterative prompting, template-based prompting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chain-of-thought prompting.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pattern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hồi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chiến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lược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7EC23C7A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sz w:val="28"/>
          <w:szCs w:val="28"/>
        </w:rPr>
        <w:t xml:space="preserve">Iterative prompting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failed test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feedback,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Template-based prompting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khuôn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placeholder;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'This code requires a fix because of {ERROR TYPE}. The fixed code is {CODE}'.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xa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7C97175E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dự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ta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cố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logic,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iterative prompting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dịch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Do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móng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dạy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9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tục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nền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móng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4B686583" w14:textId="77777777" w:rsidR="00514B8B" w:rsidRPr="00C81A59" w:rsidRDefault="00514B8B" w:rsidP="00514B8B">
      <w:pPr>
        <w:rPr>
          <w:rFonts w:asciiTheme="majorHAnsi" w:hAnsiTheme="majorHAnsi" w:cstheme="majorHAnsi"/>
          <w:sz w:val="28"/>
          <w:szCs w:val="28"/>
        </w:rPr>
      </w:pPr>
      <w:r w:rsidRPr="00C81A59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44EFE77" wp14:editId="3584EA95">
            <wp:extent cx="576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2FDF" w14:textId="77777777" w:rsidR="00514B8B" w:rsidRPr="00C81A59" w:rsidRDefault="00514B8B" w:rsidP="00514B8B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 w:rsidRPr="009135DF">
        <w:rPr>
          <w:rFonts w:asciiTheme="majorHAnsi" w:hAnsiTheme="majorHAnsi" w:cstheme="majorHAnsi"/>
          <w:b/>
          <w:bCs/>
          <w:sz w:val="28"/>
          <w:szCs w:val="28"/>
        </w:rPr>
        <w:t>Hình</w:t>
      </w:r>
      <w:proofErr w:type="spellEnd"/>
      <w:r w:rsidRPr="009135DF">
        <w:rPr>
          <w:rFonts w:asciiTheme="majorHAnsi" w:hAnsiTheme="majorHAnsi" w:cstheme="majorHAnsi"/>
          <w:b/>
          <w:bCs/>
          <w:sz w:val="28"/>
          <w:szCs w:val="28"/>
        </w:rPr>
        <w:t xml:space="preserve"> 2.</w:t>
      </w:r>
      <w:r w:rsidRPr="00C81A59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zero-shot, few-shot,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chaining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6B3883AE" w14:textId="29740CDD" w:rsidR="00514B8B" w:rsidRPr="00C81A59" w:rsidRDefault="00514B8B" w:rsidP="00514B8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45" w:name="_Toc224723428"/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lớn</w:t>
      </w:r>
      <w:bookmarkEnd w:id="45"/>
      <w:proofErr w:type="spellEnd"/>
    </w:p>
    <w:p w14:paraId="7220AC35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góp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LLM. Thay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ChatGPT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code',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zero-shot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baseline,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two-shot examples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logging,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Cách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6A7B7326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nữa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 guide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thiếu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quán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merge code.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examples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-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logger,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docstring,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test name -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tuân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thủ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ước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kéo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few-shot learning.</w:t>
      </w:r>
    </w:p>
    <w:p w14:paraId="1CFD696D" w14:textId="77777777" w:rsidR="00514B8B" w:rsidRPr="00C81A59" w:rsidRDefault="00514B8B" w:rsidP="00514B8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8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nhắc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tắc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prompt engineering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màu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kém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mâu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thuẫn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pattern. Do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mình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output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. Few-shot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khuếch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mực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81A59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C81A59">
        <w:rPr>
          <w:rFonts w:asciiTheme="majorHAnsi" w:hAnsiTheme="majorHAnsi" w:cstheme="majorHAnsi"/>
          <w:sz w:val="28"/>
          <w:szCs w:val="28"/>
        </w:rPr>
        <w:t>.</w:t>
      </w:r>
    </w:p>
    <w:p w14:paraId="5E4E8CAC" w14:textId="77777777" w:rsidR="00D17A5B" w:rsidRPr="002C4EDD" w:rsidRDefault="00D17A5B" w:rsidP="002C4EDD"/>
    <w:p w14:paraId="586A8A0D" w14:textId="77777777" w:rsidR="00464F3B" w:rsidRPr="00464F3B" w:rsidRDefault="00464F3B" w:rsidP="00A633B6">
      <w:pPr>
        <w:pStyle w:val="ListParagraph"/>
        <w:keepNext/>
        <w:numPr>
          <w:ilvl w:val="0"/>
          <w:numId w:val="65"/>
        </w:numPr>
        <w:spacing w:before="120" w:after="60"/>
        <w:contextualSpacing w:val="0"/>
        <w:outlineLvl w:val="0"/>
        <w:rPr>
          <w:rFonts w:ascii="Arial" w:hAnsi="Arial"/>
          <w:b/>
          <w:vanish/>
          <w:sz w:val="24"/>
        </w:rPr>
      </w:pPr>
      <w:bookmarkStart w:id="46" w:name="_Toc221571791"/>
      <w:bookmarkStart w:id="47" w:name="_Toc224160772"/>
      <w:bookmarkStart w:id="48" w:name="_Toc224160965"/>
      <w:bookmarkStart w:id="49" w:name="_Toc224723369"/>
      <w:bookmarkStart w:id="50" w:name="_Toc224723429"/>
      <w:bookmarkEnd w:id="46"/>
      <w:bookmarkEnd w:id="47"/>
      <w:bookmarkEnd w:id="48"/>
      <w:bookmarkEnd w:id="49"/>
      <w:bookmarkEnd w:id="50"/>
    </w:p>
    <w:p w14:paraId="711686FF" w14:textId="77777777" w:rsidR="00AC4ABD" w:rsidRDefault="00AC4ABD">
      <w:pPr>
        <w:widowControl/>
        <w:spacing w:line="240" w:lineRule="auto"/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br w:type="page"/>
      </w:r>
    </w:p>
    <w:p w14:paraId="5F8ABACF" w14:textId="6E98A59E" w:rsidR="00215518" w:rsidRDefault="009B1C13" w:rsidP="00F75380">
      <w:pPr>
        <w:pStyle w:val="Heading1"/>
        <w:numPr>
          <w:ilvl w:val="0"/>
          <w:numId w:val="0"/>
        </w:numPr>
        <w:ind w:left="720"/>
        <w:jc w:val="center"/>
        <w:rPr>
          <w:rFonts w:asciiTheme="majorHAnsi" w:hAnsiTheme="majorHAnsi" w:cstheme="majorHAnsi"/>
          <w:sz w:val="40"/>
          <w:szCs w:val="40"/>
        </w:rPr>
      </w:pPr>
      <w:bookmarkStart w:id="51" w:name="_Toc224723430"/>
      <w:proofErr w:type="spellStart"/>
      <w:r w:rsidRPr="009B1C13">
        <w:rPr>
          <w:rFonts w:asciiTheme="majorHAnsi" w:hAnsiTheme="majorHAnsi" w:cstheme="majorHAnsi"/>
          <w:sz w:val="40"/>
          <w:szCs w:val="40"/>
        </w:rPr>
        <w:lastRenderedPageBreak/>
        <w:t>Chương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9: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Kỹ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thuật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gợi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ý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nâng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cao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cho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các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tác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vụ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liên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quan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đến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lập</w:t>
      </w:r>
      <w:proofErr w:type="spellEnd"/>
      <w:r w:rsidRPr="009B1C1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9B1C13">
        <w:rPr>
          <w:rFonts w:asciiTheme="majorHAnsi" w:hAnsiTheme="majorHAnsi" w:cstheme="majorHAnsi"/>
          <w:sz w:val="40"/>
          <w:szCs w:val="40"/>
        </w:rPr>
        <w:t>trình</w:t>
      </w:r>
      <w:bookmarkEnd w:id="51"/>
      <w:proofErr w:type="spellEnd"/>
    </w:p>
    <w:p w14:paraId="473F5854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9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dấu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sang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average portfolio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returns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âm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lẻ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geometric mean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máy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móc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đạt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Do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9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chain-of-thought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chaining.</w:t>
      </w:r>
    </w:p>
    <w:p w14:paraId="642C685A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Chain-of-thought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hãy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nghĩ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'. Thay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Prompt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type hints,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docstring,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unit test.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16AC3CBC" w14:textId="77777777" w:rsidR="0007703B" w:rsidRPr="0007703B" w:rsidRDefault="0007703B" w:rsidP="0007703B">
      <w:pPr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DB388FE" wp14:editId="1B9B63CC">
            <wp:extent cx="5760000" cy="18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9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AB52" w14:textId="77777777" w:rsidR="0007703B" w:rsidRPr="0007703B" w:rsidRDefault="0007703B" w:rsidP="0007703B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 w:rsidRPr="00952AF5">
        <w:rPr>
          <w:rFonts w:asciiTheme="majorHAnsi" w:hAnsiTheme="majorHAnsi" w:cstheme="majorHAnsi"/>
          <w:b/>
          <w:bCs/>
          <w:sz w:val="28"/>
          <w:szCs w:val="28"/>
        </w:rPr>
        <w:t>Hình</w:t>
      </w:r>
      <w:proofErr w:type="spellEnd"/>
      <w:r w:rsidRPr="00952AF5">
        <w:rPr>
          <w:rFonts w:asciiTheme="majorHAnsi" w:hAnsiTheme="majorHAnsi" w:cstheme="majorHAnsi"/>
          <w:b/>
          <w:bCs/>
          <w:sz w:val="28"/>
          <w:szCs w:val="28"/>
        </w:rPr>
        <w:t xml:space="preserve"> 3.</w:t>
      </w:r>
      <w:r w:rsidRPr="0007703B">
        <w:rPr>
          <w:rFonts w:asciiTheme="majorHAnsi" w:hAnsiTheme="majorHAnsi" w:cstheme="majorHAnsi"/>
          <w:sz w:val="28"/>
          <w:szCs w:val="28"/>
        </w:rPr>
        <w:t xml:space="preserve"> Quy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average return.</w:t>
      </w:r>
    </w:p>
    <w:p w14:paraId="526A6B8F" w14:textId="77777777" w:rsidR="007D622E" w:rsidRPr="007D622E" w:rsidRDefault="007D622E" w:rsidP="007D622E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52" w:name="_Toc224723371"/>
      <w:bookmarkStart w:id="53" w:name="_Toc224723431"/>
      <w:bookmarkEnd w:id="52"/>
      <w:bookmarkEnd w:id="53"/>
    </w:p>
    <w:p w14:paraId="43935D61" w14:textId="16EB0D50" w:rsidR="0007703B" w:rsidRPr="00CB5736" w:rsidRDefault="0007703B" w:rsidP="007D622E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54" w:name="_Toc224723432"/>
      <w:proofErr w:type="spellStart"/>
      <w:r w:rsidRPr="00CB5736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CB573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B5736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CB573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B5736">
        <w:rPr>
          <w:rFonts w:asciiTheme="majorHAnsi" w:hAnsiTheme="majorHAnsi" w:cstheme="majorHAnsi"/>
          <w:sz w:val="28"/>
          <w:szCs w:val="28"/>
        </w:rPr>
        <w:t>phạm</w:t>
      </w:r>
      <w:proofErr w:type="spellEnd"/>
      <w:r w:rsidRPr="00CB5736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CB5736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CB573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B5736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CB573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B5736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CB573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B5736">
        <w:rPr>
          <w:rFonts w:asciiTheme="majorHAnsi" w:hAnsiTheme="majorHAnsi" w:cstheme="majorHAnsi"/>
          <w:sz w:val="28"/>
          <w:szCs w:val="28"/>
        </w:rPr>
        <w:t>nguồn</w:t>
      </w:r>
      <w:bookmarkEnd w:id="54"/>
      <w:proofErr w:type="spellEnd"/>
    </w:p>
    <w:p w14:paraId="07721DFF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9,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input,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chiến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trừu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tục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comment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thừa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3FF56540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average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returns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âm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geometric mean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returns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IBM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2000-2002: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âm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áp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returns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32%,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khoản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1.000 USD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xuống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730 </w:t>
      </w:r>
      <w:r w:rsidRPr="0007703B">
        <w:rPr>
          <w:rFonts w:asciiTheme="majorHAnsi" w:hAnsiTheme="majorHAnsi" w:cstheme="majorHAnsi"/>
          <w:sz w:val="28"/>
          <w:szCs w:val="28"/>
        </w:rPr>
        <w:lastRenderedPageBreak/>
        <w:t xml:space="preserve">USD,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-10%.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',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443A2922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gross return,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1 + net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Sau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returns sang gross returns, ta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căn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bậc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gross average,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trừ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1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quay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average.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lẫn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hay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9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ép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0648D1E0" w14:textId="770DDA56" w:rsidR="0007703B" w:rsidRPr="0007703B" w:rsidRDefault="0007703B" w:rsidP="0007703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55" w:name="_Toc224723433"/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baseline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bookmarkEnd w:id="55"/>
      <w:proofErr w:type="spellEnd"/>
    </w:p>
    <w:p w14:paraId="32A82DA8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baseline,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def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get_geometric_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07703B">
        <w:rPr>
          <w:rFonts w:asciiTheme="majorHAnsi" w:hAnsiTheme="majorHAnsi" w:cstheme="majorHAnsi"/>
          <w:sz w:val="28"/>
          <w:szCs w:val="28"/>
        </w:rPr>
        <w:t>net_returns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Dict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str, float]) -&gt; 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float:,</w:t>
      </w:r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 GitHub Copilot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returns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căn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ChatGPT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OpenAI API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chút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kèm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inline comments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import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validation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kém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78EC511B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chuyện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Thay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thẳng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hãy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average return', ta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get_average_return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con: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get_geometric_mean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get_net_average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con,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tôn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pipeline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1CF0792A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túy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liệt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kê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reasoning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reasoning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Nói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code skeleton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chain-of-thought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Copilot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LLM coding: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chỗ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trống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'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5064F994" w14:textId="6A679D64" w:rsidR="0007703B" w:rsidRPr="0007703B" w:rsidRDefault="0007703B" w:rsidP="0007703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56" w:name="_Toc224723434"/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file ch9_cot_and_chaining.py</w:t>
      </w:r>
      <w:bookmarkEnd w:id="56"/>
    </w:p>
    <w:p w14:paraId="4CC77AE1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File ch9_cot_and_chaining.py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9.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bốn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độc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get_geometric_mean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get_net_average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get_average_return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1BC1FAF5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Dict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str, float]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cộng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1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numpy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array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gross returns.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ròng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7BC54E16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get_geometric_mean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geometric mean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numpy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array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File code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bổ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sung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rỗng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gross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0. Hai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phòng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vệ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gross </w:t>
      </w:r>
      <w:r w:rsidRPr="0007703B">
        <w:rPr>
          <w:rFonts w:asciiTheme="majorHAnsi" w:hAnsiTheme="majorHAnsi" w:cstheme="majorHAnsi"/>
          <w:sz w:val="28"/>
          <w:szCs w:val="28"/>
        </w:rPr>
        <w:lastRenderedPageBreak/>
        <w:t xml:space="preserve">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0,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căn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bậc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miền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Như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5B518DF6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get_net_average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- 1.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pipeline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62C00CD4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get_average_return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orchestration: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logic.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tuyến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ròng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-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-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đáp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ý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NumPy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7CB90185" w14:textId="77777777" w:rsidR="0007703B" w:rsidRPr="0007703B" w:rsidRDefault="0007703B" w:rsidP="0007703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Đoạn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mã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trích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yếu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từ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file ch9_cot_and_chaining.py:</w:t>
      </w:r>
    </w:p>
    <w:p w14:paraId="607C49B8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get_gross_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07703B">
        <w:rPr>
          <w:rFonts w:asciiTheme="majorHAnsi" w:hAnsiTheme="majorHAnsi" w:cstheme="majorHAnsi"/>
          <w:sz w:val="28"/>
          <w:szCs w:val="28"/>
        </w:rPr>
        <w:t>net_returns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Dict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str, float]) -&gt;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np.ndarray</w:t>
      </w:r>
      <w:proofErr w:type="spellEnd"/>
      <w:proofErr w:type="gramEnd"/>
      <w:r w:rsidRPr="0007703B">
        <w:rPr>
          <w:rFonts w:asciiTheme="majorHAnsi" w:hAnsiTheme="majorHAnsi" w:cstheme="majorHAnsi"/>
          <w:sz w:val="28"/>
          <w:szCs w:val="28"/>
        </w:rPr>
        <w:t>:</w:t>
      </w:r>
    </w:p>
    <w:p w14:paraId="1B25022B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np.ndarray</w:t>
      </w:r>
      <w:proofErr w:type="spellEnd"/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np.array</w:t>
      </w:r>
      <w:proofErr w:type="spellEnd"/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([1 + r for r in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net_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returns.values</w:t>
      </w:r>
      <w:proofErr w:type="spellEnd"/>
      <w:proofErr w:type="gramEnd"/>
      <w:r w:rsidRPr="0007703B">
        <w:rPr>
          <w:rFonts w:asciiTheme="majorHAnsi" w:hAnsiTheme="majorHAnsi" w:cstheme="majorHAnsi"/>
          <w:sz w:val="28"/>
          <w:szCs w:val="28"/>
        </w:rPr>
        <w:t>()])</w:t>
      </w:r>
    </w:p>
    <w:p w14:paraId="75D0FBCB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</w:p>
    <w:p w14:paraId="6D588238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</w:p>
    <w:p w14:paraId="778898B3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get_geometric_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np.ndarray</w:t>
      </w:r>
      <w:proofErr w:type="spellEnd"/>
      <w:proofErr w:type="gramEnd"/>
      <w:r w:rsidRPr="0007703B">
        <w:rPr>
          <w:rFonts w:asciiTheme="majorHAnsi" w:hAnsiTheme="majorHAnsi" w:cstheme="majorHAnsi"/>
          <w:sz w:val="28"/>
          <w:szCs w:val="28"/>
        </w:rPr>
        <w:t>) -&gt; float:</w:t>
      </w:r>
    </w:p>
    <w:p w14:paraId="4E56FCB1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if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len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) == 0:</w:t>
      </w:r>
    </w:p>
    <w:p w14:paraId="7A290144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    raise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ValueError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(...)</w:t>
      </w:r>
    </w:p>
    <w:p w14:paraId="12228E48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if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np.any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&lt;= 0):</w:t>
      </w:r>
    </w:p>
    <w:p w14:paraId="52B92E4E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    raise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ValueError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(...)</w:t>
      </w:r>
    </w:p>
    <w:p w14:paraId="2532517C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product: float = float(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np.prod</w:t>
      </w:r>
      <w:proofErr w:type="spellEnd"/>
      <w:proofErr w:type="gram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))</w:t>
      </w:r>
    </w:p>
    <w:p w14:paraId="166CD226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power: float = 1 /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len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)</w:t>
      </w:r>
    </w:p>
    <w:p w14:paraId="67C6B5F2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geometric_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:</w:t>
      </w:r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 float = product ** power</w:t>
      </w:r>
    </w:p>
    <w:p w14:paraId="4D3F0351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geometric_mean</w:t>
      </w:r>
      <w:proofErr w:type="spellEnd"/>
    </w:p>
    <w:p w14:paraId="056F24AE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</w:p>
    <w:p w14:paraId="13DECA0E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get_average_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return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07703B">
        <w:rPr>
          <w:rFonts w:asciiTheme="majorHAnsi" w:hAnsiTheme="majorHAnsi" w:cstheme="majorHAnsi"/>
          <w:sz w:val="28"/>
          <w:szCs w:val="28"/>
        </w:rPr>
        <w:t>net_returns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Dict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07703B">
        <w:rPr>
          <w:rFonts w:asciiTheme="majorHAnsi" w:hAnsiTheme="majorHAnsi" w:cstheme="majorHAnsi"/>
          <w:sz w:val="28"/>
          <w:szCs w:val="28"/>
        </w:rPr>
        <w:t>str, float]) -&gt; float:</w:t>
      </w:r>
    </w:p>
    <w:p w14:paraId="64FA4051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np.ndarray</w:t>
      </w:r>
      <w:proofErr w:type="spellEnd"/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net_returns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)</w:t>
      </w:r>
    </w:p>
    <w:p w14:paraId="6F825D55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float =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get_geometric_mean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)</w:t>
      </w:r>
    </w:p>
    <w:p w14:paraId="77437405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net_average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float =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get_net_average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)</w:t>
      </w:r>
    </w:p>
    <w:p w14:paraId="71C6E49E" w14:textId="77777777" w:rsid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net_average</w:t>
      </w:r>
      <w:proofErr w:type="spellEnd"/>
    </w:p>
    <w:p w14:paraId="6FAC78D2" w14:textId="133FD4BB" w:rsidR="000A08DC" w:rsidRPr="000A08DC" w:rsidRDefault="008664FA" w:rsidP="000A08DC">
      <w:r>
        <w:rPr>
          <w:noProof/>
        </w:rPr>
        <w:lastRenderedPageBreak/>
        <w:drawing>
          <wp:inline distT="0" distB="0" distL="0" distR="0" wp14:anchorId="12D0C461" wp14:editId="25A04F31">
            <wp:extent cx="5943600" cy="3657600"/>
            <wp:effectExtent l="0" t="0" r="0" b="0"/>
            <wp:docPr id="85962955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9551" name="Picture 85962955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21" r="1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D6487" w14:textId="2283B709" w:rsidR="0007703B" w:rsidRPr="0007703B" w:rsidRDefault="0007703B" w:rsidP="0007703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57" w:name="_Toc224723435"/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file prompt_cot_solution.py</w:t>
      </w:r>
      <w:bookmarkEnd w:id="57"/>
    </w:p>
    <w:p w14:paraId="2C4674DF" w14:textId="77777777" w:rsid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File prompt_cot_solution.py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average_portfolio_return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list, tuple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ndarray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net return sang float,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gross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07703B">
        <w:rPr>
          <w:rFonts w:asciiTheme="majorHAnsi" w:hAnsiTheme="majorHAnsi" w:cstheme="majorHAnsi"/>
          <w:sz w:val="28"/>
          <w:szCs w:val="28"/>
        </w:rPr>
        <w:t>np.prod</w:t>
      </w:r>
      <w:proofErr w:type="spellEnd"/>
      <w:proofErr w:type="gram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) ** (1.0 /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len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))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geometric mean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geo_mean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- 1.0.</w:t>
      </w:r>
    </w:p>
    <w:p w14:paraId="7DAF3F4A" w14:textId="464716F7" w:rsidR="00E0400F" w:rsidRPr="0007703B" w:rsidRDefault="00E0400F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48CC49" wp14:editId="0696A8B5">
            <wp:extent cx="5943600" cy="3657600"/>
            <wp:effectExtent l="0" t="0" r="0" b="0"/>
            <wp:docPr id="203126347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3470" name="Picture 203126347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8" r="19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E6328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chỗ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Nói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'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'. Tuy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ch9_cot_and_chaining.py,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chút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dồn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2B2ECEB3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chiếu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prompt engineering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Con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lựa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script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3DBC6259" w14:textId="709018F4" w:rsidR="0007703B" w:rsidRPr="0007703B" w:rsidRDefault="0007703B" w:rsidP="0007703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58" w:name="_Toc224723436"/>
      <w:r w:rsidRPr="0007703B">
        <w:rPr>
          <w:rFonts w:asciiTheme="majorHAnsi" w:hAnsiTheme="majorHAnsi" w:cstheme="majorHAnsi"/>
          <w:sz w:val="28"/>
          <w:szCs w:val="28"/>
        </w:rPr>
        <w:t xml:space="preserve">Prompt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file prompt_chaining_solution.py</w:t>
      </w:r>
      <w:bookmarkEnd w:id="58"/>
    </w:p>
    <w:p w14:paraId="7F15C872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Prompt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đường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lộ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hiếm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hảo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type hints, docstring, test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validation.</w:t>
      </w:r>
    </w:p>
    <w:p w14:paraId="01B7AEA3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File prompt_chaining_solution.py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average return.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get_average_return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yearly_returns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list[float],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lastRenderedPageBreak/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Google-style-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ish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docstring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Returns, Raises,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rỗng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ép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sang float,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gross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product,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geometric_mean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net_average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kèm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test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positive, negative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mixed returns.</w:t>
      </w:r>
    </w:p>
    <w:p w14:paraId="7EB34202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chú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1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2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type hints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cục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3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docstring;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4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bổ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sung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5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unit tests.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gộp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single-tasked,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3DF839AB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khiển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type hints, ta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docstring, ta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test, ta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context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selective history,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76C93819" w14:textId="77777777" w:rsidR="0007703B" w:rsidRPr="0007703B" w:rsidRDefault="0007703B" w:rsidP="0007703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Đoạn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mã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trích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yếu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b/>
          <w:sz w:val="28"/>
          <w:szCs w:val="28"/>
        </w:rPr>
        <w:t>từ</w:t>
      </w:r>
      <w:proofErr w:type="spellEnd"/>
      <w:r w:rsidRPr="0007703B">
        <w:rPr>
          <w:rFonts w:asciiTheme="majorHAnsi" w:hAnsiTheme="majorHAnsi" w:cstheme="majorHAnsi"/>
          <w:b/>
          <w:sz w:val="28"/>
          <w:szCs w:val="28"/>
        </w:rPr>
        <w:t xml:space="preserve"> file prompt_chaining_solution.py:</w:t>
      </w:r>
    </w:p>
    <w:p w14:paraId="207A1543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get_average_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return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07703B">
        <w:rPr>
          <w:rFonts w:asciiTheme="majorHAnsi" w:hAnsiTheme="majorHAnsi" w:cstheme="majorHAnsi"/>
          <w:sz w:val="28"/>
          <w:szCs w:val="28"/>
        </w:rPr>
        <w:t>yearly_returns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: list[float]) -&gt; float:</w:t>
      </w:r>
    </w:p>
    <w:p w14:paraId="068E80B0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"""Compute the geometric average return from a list of annual net returns.</w:t>
      </w:r>
    </w:p>
    <w:p w14:paraId="23EB8F25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:</w:t>
      </w:r>
    </w:p>
    <w:p w14:paraId="1EDF428E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yearly_returns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(list[float]): Annual returns as decimal values...</w:t>
      </w:r>
    </w:p>
    <w:p w14:paraId="7608F954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Returns:</w:t>
      </w:r>
    </w:p>
    <w:p w14:paraId="5152111D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    float: Average annual net return (geometric mean minus 1).</w:t>
      </w:r>
    </w:p>
    <w:p w14:paraId="54675A47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Raises:</w:t>
      </w:r>
    </w:p>
    <w:p w14:paraId="1BFF4058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TypeError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If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yearly_returns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is not a list.</w:t>
      </w:r>
    </w:p>
    <w:p w14:paraId="2A542EAF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ValueError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: If list is empty or contains invalid values...</w:t>
      </w:r>
    </w:p>
    <w:p w14:paraId="7A8FCAAF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"""</w:t>
      </w:r>
    </w:p>
    <w:p w14:paraId="795F96FA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...</w:t>
      </w:r>
    </w:p>
    <w:p w14:paraId="632FFB51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geometric_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:</w:t>
      </w:r>
      <w:proofErr w:type="gramEnd"/>
      <w:r w:rsidRPr="0007703B">
        <w:rPr>
          <w:rFonts w:asciiTheme="majorHAnsi" w:hAnsiTheme="majorHAnsi" w:cstheme="majorHAnsi"/>
          <w:sz w:val="28"/>
          <w:szCs w:val="28"/>
        </w:rPr>
        <w:t xml:space="preserve"> float = product ** (1.0 /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len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))</w:t>
      </w:r>
    </w:p>
    <w:p w14:paraId="42C92E10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net_average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float =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geometric_mean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- 1.0</w:t>
      </w:r>
    </w:p>
    <w:p w14:paraId="3AF8FB46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return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net_average</w:t>
      </w:r>
      <w:proofErr w:type="spellEnd"/>
    </w:p>
    <w:p w14:paraId="7CCC6FA3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</w:p>
    <w:p w14:paraId="49E3BDCB" w14:textId="77777777" w:rsidR="0007703B" w:rsidRP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test_positive_</w:t>
      </w:r>
      <w:proofErr w:type="gramStart"/>
      <w:r w:rsidRPr="0007703B">
        <w:rPr>
          <w:rFonts w:asciiTheme="majorHAnsi" w:hAnsiTheme="majorHAnsi" w:cstheme="majorHAnsi"/>
          <w:sz w:val="28"/>
          <w:szCs w:val="28"/>
        </w:rPr>
        <w:t>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07703B">
        <w:rPr>
          <w:rFonts w:asciiTheme="majorHAnsi" w:hAnsiTheme="majorHAnsi" w:cstheme="majorHAnsi"/>
          <w:sz w:val="28"/>
          <w:szCs w:val="28"/>
        </w:rPr>
        <w:t>):</w:t>
      </w:r>
    </w:p>
    <w:p w14:paraId="40F4FF12" w14:textId="77777777" w:rsidR="0007703B" w:rsidRDefault="0007703B" w:rsidP="0007703B">
      <w:pPr>
        <w:pStyle w:val="CodeBlock"/>
        <w:shd w:val="clear" w:color="auto" w:fill="F5F7FA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    ...</w:t>
      </w:r>
    </w:p>
    <w:p w14:paraId="0D72D3BA" w14:textId="7197D26A" w:rsidR="00AB571A" w:rsidRPr="00AB571A" w:rsidRDefault="00773C27" w:rsidP="00AB571A">
      <w:r>
        <w:rPr>
          <w:noProof/>
        </w:rPr>
        <w:lastRenderedPageBreak/>
        <w:drawing>
          <wp:inline distT="0" distB="0" distL="0" distR="0" wp14:anchorId="68701C13" wp14:editId="1091EB0C">
            <wp:extent cx="5943600" cy="3657600"/>
            <wp:effectExtent l="0" t="0" r="0" b="0"/>
            <wp:docPr id="267945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451" name="Picture 267945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r="2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A25B7" w14:textId="2CC2F147" w:rsidR="0007703B" w:rsidRPr="0007703B" w:rsidRDefault="0007703B" w:rsidP="0007703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59" w:name="_Toc224723437"/>
      <w:r w:rsidRPr="0007703B">
        <w:rPr>
          <w:rFonts w:asciiTheme="majorHAnsi" w:hAnsiTheme="majorHAnsi" w:cstheme="majorHAnsi"/>
          <w:sz w:val="28"/>
          <w:szCs w:val="28"/>
        </w:rPr>
        <w:t xml:space="preserve">Selective history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chaining</w:t>
      </w:r>
      <w:bookmarkEnd w:id="59"/>
    </w:p>
    <w:p w14:paraId="5EB59E97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vấn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OpenAI API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lịch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hội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thoại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refactor, chi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chóng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lịch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selective history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tắc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output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78920123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average return,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chiến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skeleton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type hints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ta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ban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docstring sang Google Style,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cắt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bỏ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lịch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thừa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token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14428657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Xét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selective history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kém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quay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pipeline build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CI/CD: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stage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rollback. Do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prompt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mẹo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ngôn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455CCB9F" w14:textId="77777777" w:rsidR="0073363F" w:rsidRPr="0073363F" w:rsidRDefault="0073363F" w:rsidP="0073363F"/>
    <w:p w14:paraId="57287D5D" w14:textId="5129A2F1" w:rsidR="0007703B" w:rsidRPr="0007703B" w:rsidRDefault="0007703B" w:rsidP="0007703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60" w:name="_Toc224723438"/>
      <w:r w:rsidRPr="0007703B">
        <w:rPr>
          <w:rFonts w:asciiTheme="majorHAnsi" w:hAnsiTheme="majorHAnsi" w:cstheme="majorHAnsi"/>
          <w:sz w:val="28"/>
          <w:szCs w:val="28"/>
        </w:rPr>
        <w:lastRenderedPageBreak/>
        <w:t xml:space="preserve">So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bookmarkEnd w:id="60"/>
      <w:proofErr w:type="spellEnd"/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672"/>
        <w:gridCol w:w="2507"/>
        <w:gridCol w:w="2506"/>
        <w:gridCol w:w="2665"/>
      </w:tblGrid>
      <w:tr w:rsidR="0007703B" w:rsidRPr="0007703B" w14:paraId="5B28489E" w14:textId="77777777" w:rsidTr="0007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75E36BF" w14:textId="77777777" w:rsidR="0007703B" w:rsidRPr="0007703B" w:rsidRDefault="0007703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Tiêu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2551" w:type="dxa"/>
          </w:tcPr>
          <w:p w14:paraId="04670EB0" w14:textId="77777777" w:rsidR="0007703B" w:rsidRPr="0007703B" w:rsidRDefault="0007703B" w:rsidP="001326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Chain-of-Thought</w:t>
            </w:r>
          </w:p>
        </w:tc>
        <w:tc>
          <w:tcPr>
            <w:tcW w:w="2551" w:type="dxa"/>
          </w:tcPr>
          <w:p w14:paraId="00AB2C7D" w14:textId="77777777" w:rsidR="0007703B" w:rsidRPr="0007703B" w:rsidRDefault="0007703B" w:rsidP="001326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Prompt Chaining</w:t>
            </w:r>
          </w:p>
        </w:tc>
        <w:tc>
          <w:tcPr>
            <w:tcW w:w="2721" w:type="dxa"/>
          </w:tcPr>
          <w:p w14:paraId="41D673E1" w14:textId="77777777" w:rsidR="0007703B" w:rsidRPr="0007703B" w:rsidRDefault="0007703B" w:rsidP="001326AA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Nhận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xét</w:t>
            </w:r>
            <w:proofErr w:type="spellEnd"/>
          </w:p>
        </w:tc>
      </w:tr>
      <w:tr w:rsidR="0007703B" w:rsidRPr="0007703B" w14:paraId="6465B267" w14:textId="77777777" w:rsidTr="00077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76BE73" w14:textId="77777777" w:rsidR="0007703B" w:rsidRPr="0007703B" w:rsidRDefault="0007703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Mục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tiêu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2551" w:type="dxa"/>
          </w:tcPr>
          <w:p w14:paraId="6D750E94" w14:textId="77777777" w:rsidR="0007703B" w:rsidRPr="0007703B" w:rsidRDefault="0007703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rõ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các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bước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suy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luận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bên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</w:p>
        </w:tc>
        <w:tc>
          <w:tcPr>
            <w:tcW w:w="2551" w:type="dxa"/>
          </w:tcPr>
          <w:p w14:paraId="3EBD2493" w14:textId="77777777" w:rsidR="0007703B" w:rsidRPr="0007703B" w:rsidRDefault="0007703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Chia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nhỏ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nhiệm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vụ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theo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chuỗi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bước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2721" w:type="dxa"/>
          </w:tcPr>
          <w:p w14:paraId="7930E8F3" w14:textId="77777777" w:rsidR="0007703B" w:rsidRPr="0007703B" w:rsidRDefault="0007703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Hai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kỹ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thuật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bổ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trợ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nhau</w:t>
            </w:r>
            <w:proofErr w:type="spellEnd"/>
          </w:p>
        </w:tc>
      </w:tr>
      <w:tr w:rsidR="0007703B" w:rsidRPr="0007703B" w14:paraId="4E09F0B5" w14:textId="77777777" w:rsidTr="00077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C7A0AA3" w14:textId="77777777" w:rsidR="0007703B" w:rsidRPr="0007703B" w:rsidRDefault="0007703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Đầu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ra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trung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2551" w:type="dxa"/>
          </w:tcPr>
          <w:p w14:paraId="60F6D44C" w14:textId="77777777" w:rsidR="0007703B" w:rsidRPr="0007703B" w:rsidRDefault="0007703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Các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hoặc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bước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logic</w:t>
            </w:r>
          </w:p>
        </w:tc>
        <w:tc>
          <w:tcPr>
            <w:tcW w:w="2551" w:type="dxa"/>
          </w:tcPr>
          <w:p w14:paraId="783B5394" w14:textId="77777777" w:rsidR="0007703B" w:rsidRPr="0007703B" w:rsidRDefault="0007703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Các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phiên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bản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ngày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càng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hoàn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thiện</w:t>
            </w:r>
            <w:proofErr w:type="spellEnd"/>
          </w:p>
        </w:tc>
        <w:tc>
          <w:tcPr>
            <w:tcW w:w="2721" w:type="dxa"/>
          </w:tcPr>
          <w:p w14:paraId="17024B28" w14:textId="77777777" w:rsidR="0007703B" w:rsidRPr="0007703B" w:rsidRDefault="0007703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CoT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thiên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về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logic, chaining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thiên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về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quy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trình</w:t>
            </w:r>
            <w:proofErr w:type="spellEnd"/>
          </w:p>
        </w:tc>
      </w:tr>
      <w:tr w:rsidR="0007703B" w:rsidRPr="0007703B" w14:paraId="0796EA20" w14:textId="77777777" w:rsidTr="00077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642BEA" w14:textId="77777777" w:rsidR="0007703B" w:rsidRPr="0007703B" w:rsidRDefault="0007703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Công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cụ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phù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</w:p>
        </w:tc>
        <w:tc>
          <w:tcPr>
            <w:tcW w:w="2551" w:type="dxa"/>
          </w:tcPr>
          <w:p w14:paraId="13F599E2" w14:textId="77777777" w:rsidR="0007703B" w:rsidRPr="0007703B" w:rsidRDefault="0007703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Copilot, ChatGPT, OpenAI API</w:t>
            </w:r>
          </w:p>
        </w:tc>
        <w:tc>
          <w:tcPr>
            <w:tcW w:w="2551" w:type="dxa"/>
          </w:tcPr>
          <w:p w14:paraId="501D3FE7" w14:textId="77777777" w:rsidR="0007703B" w:rsidRPr="0007703B" w:rsidRDefault="0007703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ChatGPT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OpenAI API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đặc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biệt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thuận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tiện</w:t>
            </w:r>
            <w:proofErr w:type="spellEnd"/>
          </w:p>
        </w:tc>
        <w:tc>
          <w:tcPr>
            <w:tcW w:w="2721" w:type="dxa"/>
          </w:tcPr>
          <w:p w14:paraId="0D2961BB" w14:textId="77777777" w:rsidR="0007703B" w:rsidRPr="0007703B" w:rsidRDefault="0007703B" w:rsidP="001326AA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Copilot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cũng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hỗ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trợ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nếu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chat/edit</w:t>
            </w:r>
          </w:p>
        </w:tc>
      </w:tr>
      <w:tr w:rsidR="0007703B" w:rsidRPr="0007703B" w14:paraId="03EE538F" w14:textId="77777777" w:rsidTr="000770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A08107" w14:textId="77777777" w:rsidR="0007703B" w:rsidRPr="0007703B" w:rsidRDefault="0007703B" w:rsidP="001326AA">
            <w:pPr>
              <w:spacing w:after="4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Rủi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ro</w:t>
            </w:r>
            <w:proofErr w:type="spellEnd"/>
          </w:p>
        </w:tc>
        <w:tc>
          <w:tcPr>
            <w:tcW w:w="2551" w:type="dxa"/>
          </w:tcPr>
          <w:p w14:paraId="7F82B43E" w14:textId="77777777" w:rsidR="0007703B" w:rsidRPr="0007703B" w:rsidRDefault="0007703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Sinh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quá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nhiều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bước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nếu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prompt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gọn</w:t>
            </w:r>
            <w:proofErr w:type="spellEnd"/>
          </w:p>
        </w:tc>
        <w:tc>
          <w:tcPr>
            <w:tcW w:w="2551" w:type="dxa"/>
          </w:tcPr>
          <w:p w14:paraId="5449B265" w14:textId="77777777" w:rsidR="0007703B" w:rsidRPr="0007703B" w:rsidRDefault="0007703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Tăng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lần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gọi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mô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2721" w:type="dxa"/>
          </w:tcPr>
          <w:p w14:paraId="2A4DC0E8" w14:textId="77777777" w:rsidR="0007703B" w:rsidRPr="0007703B" w:rsidRDefault="0007703B" w:rsidP="001326A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Cần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đánh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đổi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giữa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chất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lượng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 xml:space="preserve"> chi </w:t>
            </w:r>
            <w:proofErr w:type="spellStart"/>
            <w:r w:rsidRPr="0007703B">
              <w:rPr>
                <w:rFonts w:asciiTheme="majorHAnsi" w:hAnsiTheme="majorHAnsi" w:cstheme="majorHAnsi"/>
                <w:sz w:val="28"/>
                <w:szCs w:val="28"/>
              </w:rPr>
              <w:t>phí</w:t>
            </w:r>
            <w:proofErr w:type="spellEnd"/>
          </w:p>
        </w:tc>
      </w:tr>
    </w:tbl>
    <w:p w14:paraId="69084F2B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giống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code,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giống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hoạch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sprint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phẩm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trạm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đảm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trạm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chốn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7ED203A0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skeleton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ở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CoT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get_gross_returns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get_geometric_mean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get_net_average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type hints, docstring, input validation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test. Khi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AI.</w:t>
      </w:r>
    </w:p>
    <w:p w14:paraId="59E21D9D" w14:textId="21C20A7E" w:rsidR="0007703B" w:rsidRPr="0007703B" w:rsidRDefault="0007703B" w:rsidP="0007703B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61" w:name="_Toc224723439"/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9</w:t>
      </w:r>
      <w:bookmarkEnd w:id="61"/>
    </w:p>
    <w:p w14:paraId="5297000D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9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'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đạt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Chain-of-thought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LLM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logic; prompt chaining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qua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05E9E1C5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r w:rsidRPr="0007703B">
        <w:rPr>
          <w:rFonts w:asciiTheme="majorHAnsi" w:hAnsiTheme="majorHAnsi" w:cstheme="majorHAnsi"/>
          <w:sz w:val="28"/>
          <w:szCs w:val="28"/>
        </w:rPr>
        <w:t xml:space="preserve">Ba file code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kèm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phục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ch9_cot_and_chaining.py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prompt_cot_solution.py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kém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prompt_chaining_solution.py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giai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hậu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type hints, docstring, validation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test. Khi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cạnh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output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lastRenderedPageBreak/>
        <w:t>cuối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>.</w:t>
      </w:r>
    </w:p>
    <w:p w14:paraId="7886FD62" w14:textId="77777777" w:rsidR="0007703B" w:rsidRPr="0007703B" w:rsidRDefault="0007703B" w:rsidP="0007703B">
      <w:pP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điệp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9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: LLM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thưởng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mơ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hồ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ngẫu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skeleton logic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lộ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cộng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7703B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7703B">
        <w:rPr>
          <w:rFonts w:asciiTheme="majorHAnsi" w:hAnsiTheme="majorHAnsi" w:cstheme="majorHAnsi"/>
          <w:sz w:val="28"/>
          <w:szCs w:val="28"/>
        </w:rPr>
        <w:t xml:space="preserve"> coding.</w:t>
      </w:r>
    </w:p>
    <w:p w14:paraId="266D5D74" w14:textId="77777777" w:rsidR="00312C63" w:rsidRPr="00362438" w:rsidRDefault="00312C63" w:rsidP="00362438"/>
    <w:p w14:paraId="35DA15D4" w14:textId="7A839EBB" w:rsidR="00215518" w:rsidRPr="00166627" w:rsidRDefault="00CB662E" w:rsidP="00166627">
      <w:pPr>
        <w:pStyle w:val="Heading1"/>
        <w:numPr>
          <w:ilvl w:val="0"/>
          <w:numId w:val="0"/>
        </w:numPr>
        <w:ind w:left="720"/>
        <w:jc w:val="center"/>
        <w:rPr>
          <w:rFonts w:asciiTheme="majorHAnsi" w:hAnsiTheme="majorHAnsi" w:cstheme="majorHAnsi"/>
          <w:sz w:val="40"/>
          <w:szCs w:val="40"/>
        </w:rPr>
      </w:pPr>
      <w:bookmarkStart w:id="62" w:name="_Toc224723440"/>
      <w:proofErr w:type="spellStart"/>
      <w:r w:rsidRPr="00CB662E">
        <w:rPr>
          <w:rFonts w:asciiTheme="majorHAnsi" w:hAnsiTheme="majorHAnsi" w:cstheme="majorHAnsi"/>
          <w:sz w:val="40"/>
          <w:szCs w:val="40"/>
        </w:rPr>
        <w:t>Chương</w:t>
      </w:r>
      <w:proofErr w:type="spellEnd"/>
      <w:r w:rsidRPr="00CB662E">
        <w:rPr>
          <w:rFonts w:asciiTheme="majorHAnsi" w:hAnsiTheme="majorHAnsi" w:cstheme="majorHAnsi"/>
          <w:sz w:val="40"/>
          <w:szCs w:val="40"/>
        </w:rPr>
        <w:t xml:space="preserve"> 10: Tái </w:t>
      </w:r>
      <w:proofErr w:type="spellStart"/>
      <w:r w:rsidRPr="00CB662E">
        <w:rPr>
          <w:rFonts w:asciiTheme="majorHAnsi" w:hAnsiTheme="majorHAnsi" w:cstheme="majorHAnsi"/>
          <w:sz w:val="40"/>
          <w:szCs w:val="40"/>
        </w:rPr>
        <w:t>cấu</w:t>
      </w:r>
      <w:proofErr w:type="spellEnd"/>
      <w:r w:rsidRPr="00CB662E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CB662E">
        <w:rPr>
          <w:rFonts w:asciiTheme="majorHAnsi" w:hAnsiTheme="majorHAnsi" w:cstheme="majorHAnsi"/>
          <w:sz w:val="40"/>
          <w:szCs w:val="40"/>
        </w:rPr>
        <w:t>trúc</w:t>
      </w:r>
      <w:proofErr w:type="spellEnd"/>
      <w:r w:rsidRPr="00CB662E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CB662E">
        <w:rPr>
          <w:rFonts w:asciiTheme="majorHAnsi" w:hAnsiTheme="majorHAnsi" w:cstheme="majorHAnsi"/>
          <w:sz w:val="40"/>
          <w:szCs w:val="40"/>
        </w:rPr>
        <w:t>mã</w:t>
      </w:r>
      <w:proofErr w:type="spellEnd"/>
      <w:r w:rsidRPr="00CB662E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CB662E">
        <w:rPr>
          <w:rFonts w:asciiTheme="majorHAnsi" w:hAnsiTheme="majorHAnsi" w:cstheme="majorHAnsi"/>
          <w:sz w:val="40"/>
          <w:szCs w:val="40"/>
        </w:rPr>
        <w:t>với</w:t>
      </w:r>
      <w:proofErr w:type="spellEnd"/>
      <w:r w:rsidRPr="00CB662E">
        <w:rPr>
          <w:rFonts w:asciiTheme="majorHAnsi" w:hAnsiTheme="majorHAnsi" w:cstheme="majorHAnsi"/>
          <w:sz w:val="40"/>
          <w:szCs w:val="40"/>
        </w:rPr>
        <w:t xml:space="preserve"> GenAI</w:t>
      </w:r>
      <w:bookmarkEnd w:id="62"/>
    </w:p>
    <w:p w14:paraId="2861523E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10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giao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Refactoring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tâm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mềm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389CD6D6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File cal_dist_old.py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lúc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lựa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mode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lồng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file ch10_refactor_distance_new.py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vector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10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73EAA010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ma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Manhattan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Euclidean.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chia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chiến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vật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hòa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trộn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thân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Refactoring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thuần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trang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đẹp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mắt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0BFC3B8C" w14:textId="77777777" w:rsidR="00860A22" w:rsidRPr="00860A22" w:rsidRDefault="00860A22" w:rsidP="00860A22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63" w:name="_Toc224723381"/>
      <w:bookmarkStart w:id="64" w:name="_Toc224723441"/>
      <w:bookmarkEnd w:id="63"/>
      <w:bookmarkEnd w:id="64"/>
    </w:p>
    <w:p w14:paraId="0B0B7B3B" w14:textId="146A8F1C" w:rsidR="00323CB8" w:rsidRPr="00860A22" w:rsidRDefault="00323CB8" w:rsidP="00860A22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65" w:name="_Toc224723442"/>
      <w:proofErr w:type="spellStart"/>
      <w:r w:rsidRPr="00860A22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860A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60A22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Pr="00860A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60A2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860A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60A22">
        <w:rPr>
          <w:rFonts w:asciiTheme="majorHAnsi" w:hAnsiTheme="majorHAnsi" w:cstheme="majorHAnsi"/>
          <w:sz w:val="28"/>
          <w:szCs w:val="28"/>
        </w:rPr>
        <w:t>thuyết</w:t>
      </w:r>
      <w:proofErr w:type="spellEnd"/>
      <w:r w:rsidRPr="00860A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60A22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860A22">
        <w:rPr>
          <w:rFonts w:asciiTheme="majorHAnsi" w:hAnsiTheme="majorHAnsi" w:cstheme="majorHAnsi"/>
          <w:sz w:val="28"/>
          <w:szCs w:val="28"/>
        </w:rPr>
        <w:t xml:space="preserve"> refactoring</w:t>
      </w:r>
      <w:bookmarkEnd w:id="65"/>
    </w:p>
    <w:p w14:paraId="52832BD2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chia refactoring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: readability, structure change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performance. Readability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bỏ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import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thừa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magic numbers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type hint. Structure change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Performance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tốc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nhớ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chẳng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Python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vector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NumPy.</w:t>
      </w:r>
    </w:p>
    <w:p w14:paraId="0D3509A2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lastRenderedPageBreak/>
        <w:t>Từ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refactoring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thỏa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nghiệp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rủi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ro.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chẳng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duplication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xuống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refactoring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; GenAI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thật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46BF465F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323CB8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ma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dấu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readability,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a, b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x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hồ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structure,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performance,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L2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lồng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iloc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kém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Do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tâm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10.</w:t>
      </w:r>
    </w:p>
    <w:p w14:paraId="32FB7F08" w14:textId="77777777" w:rsidR="00323CB8" w:rsidRPr="00323CB8" w:rsidRDefault="00323CB8" w:rsidP="00323CB8">
      <w:pPr>
        <w:spacing w:after="60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>gốc</w:t>
      </w:r>
      <w:proofErr w:type="spellEnd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file cal_dist_old.py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CB8" w:rsidRPr="00323CB8" w14:paraId="79A48B4C" w14:textId="77777777" w:rsidTr="001326AA">
        <w:trPr>
          <w:jc w:val="center"/>
        </w:trPr>
        <w:tc>
          <w:tcPr>
            <w:tcW w:w="9576" w:type="dxa"/>
            <w:shd w:val="clear" w:color="auto" w:fill="F5F7FA"/>
            <w:vAlign w:val="center"/>
          </w:tcPr>
          <w:p w14:paraId="75452B8C" w14:textId="77777777" w:rsidR="00323CB8" w:rsidRPr="00323CB8" w:rsidRDefault="00323CB8" w:rsidP="001326AA">
            <w:pPr>
              <w:spacing w:before="60" w:after="6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import math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>import pandas as pd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import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numpy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as np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def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calculate_distance_old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(a, b, mode):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if mode != "l1" and mode != "l2":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raise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ValueError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("mode must be l1 or l2")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if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a.shape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!=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b.shape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raise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ValueError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("shape mismatch")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x = 0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for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in range(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a.shape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[0]):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for j in range(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a.shape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[1]):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if mode == "l1":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    x = x + abs(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a.iloc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[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, j] -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b.iloc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[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, j])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else: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    x = x + (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a.iloc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[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, j] -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b.iloc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[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, j]) ** 2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if mode == "l2":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x =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math.sqrt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(x)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return x</w:t>
            </w:r>
          </w:p>
        </w:tc>
      </w:tr>
    </w:tbl>
    <w:p w14:paraId="439596CB" w14:textId="2F6B029B" w:rsidR="00323CB8" w:rsidRPr="00323CB8" w:rsidRDefault="00323CB8" w:rsidP="00323CB8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66" w:name="_Toc224723443"/>
      <w:proofErr w:type="spellStart"/>
      <w:r w:rsidRPr="00323CB8">
        <w:rPr>
          <w:rFonts w:asciiTheme="majorHAnsi" w:hAnsiTheme="majorHAnsi" w:cstheme="majorHAnsi"/>
          <w:sz w:val="28"/>
          <w:szCs w:val="28"/>
        </w:rPr>
        <w:lastRenderedPageBreak/>
        <w:t>Phân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cũ</w:t>
      </w:r>
      <w:bookmarkEnd w:id="66"/>
      <w:proofErr w:type="spellEnd"/>
    </w:p>
    <w:p w14:paraId="5CC6B99E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calculate_distance_old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hoạt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xét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clean code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mode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tục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shape mismatch.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x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lũy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chung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khiến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tin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lúc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4ECBD45D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L2.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dù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Euclidean distance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vốn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lồng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thước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ma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nặng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đẩy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xa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gốc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iloc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che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mờ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7C9ED830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323CB8">
        <w:rPr>
          <w:rFonts w:asciiTheme="majorHAnsi" w:hAnsiTheme="majorHAnsi" w:cstheme="majorHAnsi"/>
          <w:sz w:val="28"/>
          <w:szCs w:val="28"/>
        </w:rPr>
        <w:t xml:space="preserve">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code smell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điển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lựa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vừa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thân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kéo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nữa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thước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do refactoring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sớm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chờ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74D8928F" w14:textId="47B72133" w:rsidR="00323CB8" w:rsidRPr="00323CB8" w:rsidRDefault="00323CB8" w:rsidP="00323CB8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67" w:name="_Toc224723444"/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</w:t>
      </w:r>
      <w:bookmarkEnd w:id="67"/>
    </w:p>
    <w:p w14:paraId="337B7229" w14:textId="77777777" w:rsidR="00323CB8" w:rsidRPr="00323CB8" w:rsidRDefault="00323CB8" w:rsidP="00323CB8">
      <w:pPr>
        <w:spacing w:after="60"/>
        <w:rPr>
          <w:rFonts w:asciiTheme="majorHAnsi" w:hAnsiTheme="majorHAnsi" w:cstheme="majorHAnsi"/>
          <w:sz w:val="28"/>
          <w:szCs w:val="28"/>
        </w:rPr>
      </w:pPr>
      <w:proofErr w:type="spellStart"/>
      <w:proofErr w:type="gramStart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>Mã</w:t>
      </w:r>
      <w:proofErr w:type="spellEnd"/>
      <w:proofErr w:type="gramEnd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refactor </w:t>
      </w:r>
      <w:proofErr w:type="spellStart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file ch10_refactor_distance_new.py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CB8" w:rsidRPr="00323CB8" w14:paraId="5B95771C" w14:textId="77777777" w:rsidTr="001326AA">
        <w:trPr>
          <w:jc w:val="center"/>
        </w:trPr>
        <w:tc>
          <w:tcPr>
            <w:tcW w:w="9576" w:type="dxa"/>
            <w:shd w:val="clear" w:color="auto" w:fill="F5F7FA"/>
            <w:vAlign w:val="center"/>
          </w:tcPr>
          <w:p w14:paraId="21D74C43" w14:textId="77777777" w:rsidR="00323CB8" w:rsidRPr="00323CB8" w:rsidRDefault="00323CB8" w:rsidP="001326AA">
            <w:pPr>
              <w:spacing w:before="60" w:after="6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import math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>import pandas as pd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import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numpy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as np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>try: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from ch10.cal_dist_old import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calculate_distance_old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except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ModuleNotFoundError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# fallback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khi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chạy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trực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tiếp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thư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mục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ch10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from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cal_dist_old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import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calculate_distance_old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def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get_manhattan_distance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(df1: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, df2: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) -&gt; float: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Compute Manhattan distance (L1 norm) between two matrices.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diff: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= (df1 - df2).abs()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distance: float = float(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diff.to_numpy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().sum())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return distance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br/>
              <w:t xml:space="preserve">def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get_euclidean_distance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(df1: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, df2: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) -&gt; float: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Compute Euclidean distance (L2 / Frobenius norm) between two matrices.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diff: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np.ndarray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= (df1 - df2).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to_numpy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squared_sum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: float = float((diff ** 2).sum())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distance: float =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math.sqrt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squared_sum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return distance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def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calculate_distance_refactored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df1: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,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df2: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,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mode: str,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>) -&gt; float: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Dispatch distance calculation based on mode.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if df1.shape != df2.shape: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raise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ValueError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("df1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df2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phải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cùng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shape.")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if mode == "l1":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return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get_manhattan_distance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(df1, df2)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if mode == "l2":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return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get_euclidean_distance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(df1, df2)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raise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ValueError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("mode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phải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là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'l1'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hoặc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'l2'")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>if __name__ == "__main__":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df1 =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([[1, 2], [3, 4]])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df2 =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pd.DataFrame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([[5, 6], [7, 8]])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print("Old L1:",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calculate_distance_old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(df1, df2, "l1"))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print("New L1:",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calculate_distance_refactored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(df1, df2, "l1"))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print("Old L2:",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calculate_distance_old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(df1, df2, "l2"))</w:t>
            </w:r>
            <w:r w:rsidRPr="00323CB8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print("New L2:",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calculate_distance_refactored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(df1, df2, "l2"))</w:t>
            </w:r>
          </w:p>
        </w:tc>
      </w:tr>
    </w:tbl>
    <w:p w14:paraId="10076609" w14:textId="260B603F" w:rsidR="00323CB8" w:rsidRPr="00323CB8" w:rsidRDefault="005C540C" w:rsidP="00323CB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D78263C" wp14:editId="052C5C63">
            <wp:extent cx="5943600" cy="3657600"/>
            <wp:effectExtent l="0" t="0" r="0" b="0"/>
            <wp:docPr id="889140223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40223" name="Picture 88914022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0" r="1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21A39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Manhattan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Euclidean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get_manhattan_distance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get_euclidean_distance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Nhờ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phản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khớp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niệm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đọc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con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df1, df2, diff,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squared_sum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distance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2B14C3F7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calculate_distance_refactored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shape,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dispatch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mode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structure.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bổ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sung metric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thuận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56AEAA9A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323CB8">
        <w:rPr>
          <w:rFonts w:asciiTheme="majorHAnsi" w:hAnsiTheme="majorHAnsi" w:cstheme="majorHAnsi"/>
          <w:sz w:val="28"/>
          <w:szCs w:val="28"/>
        </w:rPr>
        <w:t xml:space="preserve">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performance,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Python sang vector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get_euclidean_distance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ma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lấy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NumPy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căn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bậc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Frobenius norm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phép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Dù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benchmark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tạp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tắc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3AED0D12" w14:textId="77777777" w:rsidR="00485F9D" w:rsidRDefault="00485F9D">
      <w:pPr>
        <w:widowControl/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05D3C7EA" w14:textId="4DB1D960" w:rsidR="00323CB8" w:rsidRPr="00323CB8" w:rsidRDefault="00323CB8" w:rsidP="00323CB8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68" w:name="_Toc224723445"/>
      <w:r w:rsidRPr="00323CB8">
        <w:rPr>
          <w:rFonts w:asciiTheme="majorHAnsi" w:hAnsiTheme="majorHAnsi" w:cstheme="majorHAnsi"/>
          <w:sz w:val="28"/>
          <w:szCs w:val="28"/>
        </w:rPr>
        <w:lastRenderedPageBreak/>
        <w:t xml:space="preserve">So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chí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nghệ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mềm</w:t>
      </w:r>
      <w:bookmarkEnd w:id="68"/>
      <w:proofErr w:type="spellEnd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109"/>
        <w:gridCol w:w="3113"/>
        <w:gridCol w:w="3128"/>
      </w:tblGrid>
      <w:tr w:rsidR="00323CB8" w:rsidRPr="00323CB8" w14:paraId="19CF95C4" w14:textId="77777777" w:rsidTr="0013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8A91A0D" w14:textId="77777777" w:rsidR="00323CB8" w:rsidRPr="00323CB8" w:rsidRDefault="00323CB8" w:rsidP="001326A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Tiêu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192" w:type="dxa"/>
          </w:tcPr>
          <w:p w14:paraId="7A59277B" w14:textId="77777777" w:rsidR="00323CB8" w:rsidRPr="00323CB8" w:rsidRDefault="00323CB8" w:rsidP="001326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3192" w:type="dxa"/>
          </w:tcPr>
          <w:p w14:paraId="494C93D1" w14:textId="77777777" w:rsidR="00323CB8" w:rsidRPr="00323CB8" w:rsidRDefault="00323CB8" w:rsidP="001326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Mã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gram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refactor</w:t>
            </w:r>
            <w:proofErr w:type="gramEnd"/>
          </w:p>
        </w:tc>
      </w:tr>
      <w:tr w:rsidR="00323CB8" w:rsidRPr="00323CB8" w14:paraId="5A79A379" w14:textId="77777777" w:rsidTr="0013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BB135B4" w14:textId="77777777" w:rsidR="00323CB8" w:rsidRPr="00323CB8" w:rsidRDefault="00323CB8" w:rsidP="001326AA">
            <w:pPr>
              <w:spacing w:after="40" w:line="264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dễ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đọc</w:t>
            </w:r>
            <w:proofErr w:type="spellEnd"/>
          </w:p>
        </w:tc>
        <w:tc>
          <w:tcPr>
            <w:tcW w:w="3192" w:type="dxa"/>
          </w:tcPr>
          <w:p w14:paraId="68660864" w14:textId="77777777" w:rsidR="00323CB8" w:rsidRPr="00323CB8" w:rsidRDefault="00323CB8" w:rsidP="001326AA">
            <w:pPr>
              <w:spacing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Biến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mơ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hồ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nhiều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nhánh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một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</w:p>
        </w:tc>
        <w:tc>
          <w:tcPr>
            <w:tcW w:w="3192" w:type="dxa"/>
          </w:tcPr>
          <w:p w14:paraId="2D5CC18A" w14:textId="77777777" w:rsidR="00323CB8" w:rsidRPr="00323CB8" w:rsidRDefault="00323CB8" w:rsidP="001326AA">
            <w:pPr>
              <w:spacing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Tên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biến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phản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ánh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đúng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khái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niệm</w:t>
            </w:r>
            <w:proofErr w:type="spellEnd"/>
          </w:p>
        </w:tc>
      </w:tr>
      <w:tr w:rsidR="00323CB8" w:rsidRPr="00323CB8" w14:paraId="5E13599A" w14:textId="77777777" w:rsidTr="0013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78138B8" w14:textId="77777777" w:rsidR="00323CB8" w:rsidRPr="00323CB8" w:rsidRDefault="00323CB8" w:rsidP="001326AA">
            <w:pPr>
              <w:spacing w:after="40" w:line="264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Tính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mô-đun</w:t>
            </w:r>
            <w:proofErr w:type="spellEnd"/>
          </w:p>
        </w:tc>
        <w:tc>
          <w:tcPr>
            <w:tcW w:w="3192" w:type="dxa"/>
          </w:tcPr>
          <w:p w14:paraId="0369A392" w14:textId="77777777" w:rsidR="00323CB8" w:rsidRPr="00323CB8" w:rsidRDefault="00323CB8" w:rsidP="001326AA">
            <w:pPr>
              <w:spacing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Thấp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vì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mọi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thứ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nằm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chung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một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thân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</w:p>
        </w:tc>
        <w:tc>
          <w:tcPr>
            <w:tcW w:w="3192" w:type="dxa"/>
          </w:tcPr>
          <w:p w14:paraId="06B4B869" w14:textId="77777777" w:rsidR="00323CB8" w:rsidRPr="00323CB8" w:rsidRDefault="00323CB8" w:rsidP="001326AA">
            <w:pPr>
              <w:spacing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Cao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hơn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nhờ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tách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L1, L2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dispatcher</w:t>
            </w:r>
          </w:p>
        </w:tc>
      </w:tr>
      <w:tr w:rsidR="00323CB8" w:rsidRPr="00323CB8" w14:paraId="120CA912" w14:textId="77777777" w:rsidTr="0013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7615166" w14:textId="77777777" w:rsidR="00323CB8" w:rsidRPr="00323CB8" w:rsidRDefault="00323CB8" w:rsidP="001326AA">
            <w:pPr>
              <w:spacing w:after="40" w:line="264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Khả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năng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mở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rộng</w:t>
            </w:r>
            <w:proofErr w:type="spellEnd"/>
          </w:p>
        </w:tc>
        <w:tc>
          <w:tcPr>
            <w:tcW w:w="3192" w:type="dxa"/>
          </w:tcPr>
          <w:p w14:paraId="5B7C7179" w14:textId="77777777" w:rsidR="00323CB8" w:rsidRPr="00323CB8" w:rsidRDefault="00323CB8" w:rsidP="001326AA">
            <w:pPr>
              <w:spacing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Khó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thêm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metric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3192" w:type="dxa"/>
          </w:tcPr>
          <w:p w14:paraId="501A0A5E" w14:textId="77777777" w:rsidR="00323CB8" w:rsidRPr="00323CB8" w:rsidRDefault="00323CB8" w:rsidP="001326AA">
            <w:pPr>
              <w:spacing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thể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thêm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mới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nối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vào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mode</w:t>
            </w:r>
          </w:p>
        </w:tc>
      </w:tr>
      <w:tr w:rsidR="00323CB8" w:rsidRPr="00323CB8" w14:paraId="5AF766E6" w14:textId="77777777" w:rsidTr="0013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ABEC0C1" w14:textId="77777777" w:rsidR="00323CB8" w:rsidRPr="00323CB8" w:rsidRDefault="00323CB8" w:rsidP="001326AA">
            <w:pPr>
              <w:spacing w:after="40" w:line="264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Khả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năng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3192" w:type="dxa"/>
          </w:tcPr>
          <w:p w14:paraId="52F55BD7" w14:textId="77777777" w:rsidR="00323CB8" w:rsidRPr="00323CB8" w:rsidRDefault="00323CB8" w:rsidP="001326AA">
            <w:pPr>
              <w:spacing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Khó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test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riêng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từng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thành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3192" w:type="dxa"/>
          </w:tcPr>
          <w:p w14:paraId="29D13BFF" w14:textId="77777777" w:rsidR="00323CB8" w:rsidRPr="00323CB8" w:rsidRDefault="00323CB8" w:rsidP="001326AA">
            <w:pPr>
              <w:spacing w:after="4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thể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viết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test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đơn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vị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từng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hàm</w:t>
            </w:r>
            <w:proofErr w:type="spellEnd"/>
          </w:p>
        </w:tc>
      </w:tr>
      <w:tr w:rsidR="00323CB8" w:rsidRPr="00323CB8" w14:paraId="16D98646" w14:textId="77777777" w:rsidTr="0013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0336769" w14:textId="77777777" w:rsidR="00323CB8" w:rsidRPr="00323CB8" w:rsidRDefault="00323CB8" w:rsidP="001326AA">
            <w:pPr>
              <w:spacing w:after="40" w:line="264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Mức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gần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công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thức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3192" w:type="dxa"/>
          </w:tcPr>
          <w:p w14:paraId="2F130987" w14:textId="77777777" w:rsidR="00323CB8" w:rsidRPr="00323CB8" w:rsidRDefault="00323CB8" w:rsidP="001326AA">
            <w:pPr>
              <w:spacing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Thấp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hơn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do loop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lồng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nhau</w:t>
            </w:r>
            <w:proofErr w:type="spellEnd"/>
          </w:p>
        </w:tc>
        <w:tc>
          <w:tcPr>
            <w:tcW w:w="3192" w:type="dxa"/>
          </w:tcPr>
          <w:p w14:paraId="0861467B" w14:textId="77777777" w:rsidR="00323CB8" w:rsidRPr="00323CB8" w:rsidRDefault="00323CB8" w:rsidP="001326AA">
            <w:pPr>
              <w:spacing w:after="4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Cao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hơn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do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toán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tử</w:t>
            </w:r>
            <w:proofErr w:type="spellEnd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323CB8">
              <w:rPr>
                <w:rFonts w:asciiTheme="majorHAnsi" w:hAnsiTheme="majorHAnsi" w:cstheme="majorHAnsi"/>
                <w:sz w:val="28"/>
                <w:szCs w:val="28"/>
              </w:rPr>
              <w:t>mảng</w:t>
            </w:r>
            <w:proofErr w:type="spellEnd"/>
          </w:p>
        </w:tc>
      </w:tr>
    </w:tbl>
    <w:p w14:paraId="3200D7A3" w14:textId="77777777" w:rsidR="00323CB8" w:rsidRPr="00323CB8" w:rsidRDefault="00323CB8" w:rsidP="00323CB8">
      <w:pPr>
        <w:rPr>
          <w:rFonts w:asciiTheme="majorHAnsi" w:hAnsiTheme="majorHAnsi" w:cstheme="majorHAnsi"/>
          <w:sz w:val="28"/>
          <w:szCs w:val="28"/>
        </w:rPr>
      </w:pPr>
    </w:p>
    <w:p w14:paraId="655D687F" w14:textId="602E920E" w:rsidR="00323CB8" w:rsidRPr="00323CB8" w:rsidRDefault="00323CB8" w:rsidP="00323CB8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69" w:name="_Toc224723446"/>
      <w:proofErr w:type="spellStart"/>
      <w:r w:rsidRPr="00323CB8">
        <w:rPr>
          <w:rFonts w:asciiTheme="majorHAnsi" w:hAnsiTheme="majorHAnsi" w:cstheme="majorHAnsi"/>
          <w:sz w:val="28"/>
          <w:szCs w:val="28"/>
        </w:rPr>
        <w:t>Gắn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GenAI</w:t>
      </w:r>
      <w:bookmarkEnd w:id="69"/>
    </w:p>
    <w:p w14:paraId="4B7EB9A3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323CB8">
        <w:rPr>
          <w:rFonts w:asciiTheme="majorHAnsi" w:hAnsiTheme="majorHAnsi" w:cstheme="majorHAnsi"/>
          <w:sz w:val="28"/>
          <w:szCs w:val="28"/>
        </w:rPr>
        <w:t xml:space="preserve">Theo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10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IDE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xuất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chain-of-thought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khung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: parse request,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khoảng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thiếu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giữ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semantics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57A47276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323CB8">
        <w:rPr>
          <w:rFonts w:asciiTheme="majorHAnsi" w:hAnsiTheme="majorHAnsi" w:cstheme="majorHAnsi"/>
          <w:sz w:val="28"/>
          <w:szCs w:val="28"/>
        </w:rPr>
        <w:t xml:space="preserve">Ý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đích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lấp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đầy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refactoring.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chịu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tưởng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5AC8074F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vi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khai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chạy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old/new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test. Quy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chân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tuyệt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46CD57DC" w14:textId="75669F17" w:rsidR="00323CB8" w:rsidRPr="00323CB8" w:rsidRDefault="00323CB8" w:rsidP="00323CB8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70" w:name="_Toc224723447"/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10</w:t>
      </w:r>
      <w:bookmarkEnd w:id="70"/>
    </w:p>
    <w:p w14:paraId="4EB07DEB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10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refactoring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kỹ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kế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cú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cốt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lõi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dưới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sẵn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sàng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63DB88E5" w14:textId="77777777" w:rsidR="00323CB8" w:rsidRPr="00323CB8" w:rsidRDefault="00323CB8" w:rsidP="00323CB8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323CB8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refactor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thiện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readability, structure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lẫn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performance. Quan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r w:rsidRPr="00323CB8">
        <w:rPr>
          <w:rFonts w:asciiTheme="majorHAnsi" w:hAnsiTheme="majorHAnsi" w:cstheme="majorHAnsi"/>
          <w:sz w:val="28"/>
          <w:szCs w:val="28"/>
        </w:rPr>
        <w:lastRenderedPageBreak/>
        <w:t xml:space="preserve">refactor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truyền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lực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GenAI. Khi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dắt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yêu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, GenAI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rút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đáng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sang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323CB8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323CB8">
        <w:rPr>
          <w:rFonts w:asciiTheme="majorHAnsi" w:hAnsiTheme="majorHAnsi" w:cstheme="majorHAnsi"/>
          <w:sz w:val="28"/>
          <w:szCs w:val="28"/>
        </w:rPr>
        <w:t>.</w:t>
      </w:r>
    </w:p>
    <w:p w14:paraId="7CCA2614" w14:textId="1AEC5B1C" w:rsidR="00AE41F2" w:rsidRPr="004E7B41" w:rsidRDefault="00AE41F2" w:rsidP="00B02F14">
      <w:pPr>
        <w:rPr>
          <w:sz w:val="28"/>
          <w:szCs w:val="28"/>
        </w:rPr>
      </w:pPr>
    </w:p>
    <w:p w14:paraId="7A95877D" w14:textId="6C222B99" w:rsidR="00217C83" w:rsidRPr="00166627" w:rsidRDefault="00B90065" w:rsidP="00217C83">
      <w:pPr>
        <w:pStyle w:val="Heading1"/>
        <w:numPr>
          <w:ilvl w:val="0"/>
          <w:numId w:val="0"/>
        </w:numPr>
        <w:ind w:left="720"/>
        <w:jc w:val="center"/>
        <w:rPr>
          <w:rFonts w:asciiTheme="majorHAnsi" w:hAnsiTheme="majorHAnsi" w:cstheme="majorHAnsi"/>
          <w:sz w:val="40"/>
          <w:szCs w:val="40"/>
        </w:rPr>
      </w:pPr>
      <w:bookmarkStart w:id="71" w:name="_Toc224723448"/>
      <w:proofErr w:type="spellStart"/>
      <w:r w:rsidRPr="00B90065">
        <w:rPr>
          <w:rFonts w:asciiTheme="majorHAnsi" w:hAnsiTheme="majorHAnsi" w:cstheme="majorHAnsi"/>
          <w:sz w:val="40"/>
          <w:szCs w:val="40"/>
        </w:rPr>
        <w:t>Chương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11: Tinh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chỉnh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mô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hình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với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OpenAI+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Tóm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tắt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lý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thuyết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và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lab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minh</w:t>
      </w:r>
      <w:proofErr w:type="spellEnd"/>
      <w:r w:rsidRPr="00B90065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B90065">
        <w:rPr>
          <w:rFonts w:asciiTheme="majorHAnsi" w:hAnsiTheme="majorHAnsi" w:cstheme="majorHAnsi"/>
          <w:sz w:val="40"/>
          <w:szCs w:val="40"/>
        </w:rPr>
        <w:t>họa</w:t>
      </w:r>
      <w:bookmarkEnd w:id="71"/>
      <w:proofErr w:type="spellEnd"/>
    </w:p>
    <w:p w14:paraId="437791CC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11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khép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2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tâm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engineering sang model specialization.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few-shot learning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chước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xa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tham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số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xu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GenAI,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ít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thừa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5D212ADB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cung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phỏng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pipeline fine-tuning. File ch11_finetune_demo.py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upload. File ch11_finetune_training.jsonl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messages. File sau_finetune.py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cuối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qua OpenAI API.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Nhìn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vòng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lab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thật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5C75F50A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engineering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vị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tri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engineering, specialization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request.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fine-tuning, specialization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hấp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chi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thấp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ổn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29415B2E" w14:textId="77777777" w:rsidR="00E531F6" w:rsidRPr="00E531F6" w:rsidRDefault="00E531F6" w:rsidP="00E531F6">
      <w:pPr>
        <w:pStyle w:val="ListParagraph"/>
        <w:keepNext/>
        <w:numPr>
          <w:ilvl w:val="0"/>
          <w:numId w:val="1"/>
        </w:numPr>
        <w:spacing w:before="120" w:after="60"/>
        <w:ind w:hanging="720"/>
        <w:contextualSpacing w:val="0"/>
        <w:outlineLvl w:val="0"/>
        <w:rPr>
          <w:rFonts w:ascii="Arial" w:hAnsi="Arial"/>
          <w:b/>
          <w:vanish/>
          <w:sz w:val="24"/>
        </w:rPr>
      </w:pPr>
      <w:bookmarkStart w:id="72" w:name="_Toc224723389"/>
      <w:bookmarkStart w:id="73" w:name="_Toc224723449"/>
      <w:bookmarkEnd w:id="72"/>
      <w:bookmarkEnd w:id="73"/>
    </w:p>
    <w:p w14:paraId="34466689" w14:textId="0CDA91A2" w:rsidR="000167FF" w:rsidRPr="00E531F6" w:rsidRDefault="000167FF" w:rsidP="00E531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74" w:name="_Toc224723450"/>
      <w:r w:rsidRPr="00E531F6">
        <w:rPr>
          <w:rFonts w:asciiTheme="majorHAnsi" w:hAnsiTheme="majorHAnsi" w:cstheme="majorHAnsi"/>
          <w:sz w:val="28"/>
          <w:szCs w:val="28"/>
        </w:rPr>
        <w:t xml:space="preserve">Ý </w:t>
      </w:r>
      <w:proofErr w:type="spellStart"/>
      <w:r w:rsidRPr="00E531F6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E531F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31F6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E531F6">
        <w:rPr>
          <w:rFonts w:asciiTheme="majorHAnsi" w:hAnsiTheme="majorHAnsi" w:cstheme="majorHAnsi"/>
          <w:sz w:val="28"/>
          <w:szCs w:val="28"/>
        </w:rPr>
        <w:t xml:space="preserve"> fine-tuning </w:t>
      </w:r>
      <w:proofErr w:type="spellStart"/>
      <w:r w:rsidRPr="00E531F6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E531F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31F6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E531F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31F6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E531F6">
        <w:rPr>
          <w:rFonts w:asciiTheme="majorHAnsi" w:hAnsiTheme="majorHAnsi" w:cstheme="majorHAnsi"/>
          <w:sz w:val="28"/>
          <w:szCs w:val="28"/>
        </w:rPr>
        <w:t xml:space="preserve"> GenAI</w:t>
      </w:r>
      <w:bookmarkEnd w:id="74"/>
    </w:p>
    <w:p w14:paraId="0BD870D0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0167FF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coding assistant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code,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viết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thêm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comment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hay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kèm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thân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sửa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bền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vững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096C8347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mạnh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rằng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những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specialization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docstring, hay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test suite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mẫu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ngang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nội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dung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thuật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Nói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dạy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”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dạy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”.</w:t>
      </w:r>
    </w:p>
    <w:p w14:paraId="22F4F89C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11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hai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lastRenderedPageBreak/>
        <w:t>tầng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chọn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lúc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cố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kéo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bù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2AF24CE5" w14:textId="1DEE0D48" w:rsidR="000167FF" w:rsidRPr="000167FF" w:rsidRDefault="000167FF" w:rsidP="000167FF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75" w:name="_Toc224723451"/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ch11_finetune_demo.py</w:t>
      </w:r>
      <w:bookmarkEnd w:id="75"/>
    </w:p>
    <w:p w14:paraId="2C7CA6F6" w14:textId="77777777" w:rsidR="000167FF" w:rsidRPr="000167FF" w:rsidRDefault="000167FF" w:rsidP="000167FF">
      <w:pPr>
        <w:spacing w:after="60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Mã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tra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file ch11_finetune_demo.py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67FF" w:rsidRPr="000167FF" w14:paraId="2BFCB0F4" w14:textId="77777777" w:rsidTr="001326AA">
        <w:trPr>
          <w:jc w:val="center"/>
        </w:trPr>
        <w:tc>
          <w:tcPr>
            <w:tcW w:w="9576" w:type="dxa"/>
            <w:shd w:val="clear" w:color="auto" w:fill="F5F7FA"/>
            <w:vAlign w:val="center"/>
          </w:tcPr>
          <w:p w14:paraId="451E06EE" w14:textId="77777777" w:rsidR="000167FF" w:rsidRPr="000167FF" w:rsidRDefault="000167FF" w:rsidP="001326AA">
            <w:pPr>
              <w:spacing w:before="60" w:after="6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import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json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from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pathlib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import Path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def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validate_jsonl_file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(path: str) -&gt; None: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tra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nhanh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file JSONL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trước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khi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upload fine-tuning.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file_path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= Path(path)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if not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file_path.exists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():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raise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FileNotFoundError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f"Không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tìm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thấy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file: {path}")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with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file_path.open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("r", encoding="utf-8") as f: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for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line_number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, line in enumerate(f, start=1):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line =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line.strip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if not line: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    continue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try: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    obj =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json.loads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(line)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except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json.JSONDecodeError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as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exc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    raise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ValueError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f"Dòng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{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line_number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}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phải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JSON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lệ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: {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exc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}") from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exc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if "messages" not in obj: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    raise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ValueError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f"Dòng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{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line_number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}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thiếu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key 'messages'.")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if not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isinstance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(obj["messages"], list) or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len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(obj["messages"]) &lt; 2: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    raise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ValueError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f"Dòng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{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line_number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}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phải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danh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sách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'messages'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lệ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.")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print(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f"File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{path}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lệ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dữ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liệu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fine-tuning.")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 xml:space="preserve">def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print_openai_cli_steps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() -&gt; None: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In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ra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các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bước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minh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họa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để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đưa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vào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báo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cáo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/lab.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"""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print("=== Các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bước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fine-tuning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minh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họa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===")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print("1.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Chuẩn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bị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file JSONL training data")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print(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"2.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tra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file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lệ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print(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"3. Upload file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lên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OpenAI platform")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print(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"4.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Tạo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fine-tuning job")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print(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"5. Sau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khi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job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hoàn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tất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dùng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model fine-tuned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API call")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>if __name__ == "__main__":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script_dir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= Path(__file__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).resolve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).parent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training_file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=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script_dir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/ "ch11_finetune_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training.jsonl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"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validate_jsonl_file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(str(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training_file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))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print_openai_cli_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steps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</w:tr>
    </w:tbl>
    <w:p w14:paraId="181D47FA" w14:textId="36E955FA" w:rsidR="000167FF" w:rsidRPr="000167FF" w:rsidRDefault="00BE427F" w:rsidP="000167F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30941AA8" wp14:editId="3F3F56C3">
            <wp:extent cx="5943600" cy="3657600"/>
            <wp:effectExtent l="0" t="0" r="0" b="0"/>
            <wp:docPr id="2135919625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19625" name="Picture 213591962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0" r="19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EF24D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validate_jsonl_file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pipeline.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tồn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hay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parse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JSON hay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khóa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messages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hay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messages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danh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hay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tư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Trong fine-tuning,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bẩn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ít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lastRenderedPageBreak/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hỏng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tiến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lệch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73823B74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Path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pathlib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ném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ngoại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script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tiền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chờ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lúc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upload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lỗi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local.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thói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quen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pipeline machine learning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chứ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OpenAI fine-tuning.</w:t>
      </w:r>
    </w:p>
    <w:p w14:paraId="662FB5EB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print_openai_cli_steps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vai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trò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checklist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thao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Dù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góp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niệm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trừu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tượng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chuỗi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file, upload,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job,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model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Trong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lab, chi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tiết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nói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quát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suông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4F62DE0C" w14:textId="1ED2062C" w:rsidR="000167FF" w:rsidRPr="000167FF" w:rsidRDefault="000167FF" w:rsidP="000167FF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76" w:name="_Toc224723452"/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ch11_finetune_</w:t>
      </w:r>
      <w:proofErr w:type="gramStart"/>
      <w:r w:rsidRPr="000167FF">
        <w:rPr>
          <w:rFonts w:asciiTheme="majorHAnsi" w:hAnsiTheme="majorHAnsi" w:cstheme="majorHAnsi"/>
          <w:sz w:val="28"/>
          <w:szCs w:val="28"/>
        </w:rPr>
        <w:t>training.jsonl</w:t>
      </w:r>
      <w:bookmarkEnd w:id="76"/>
      <w:proofErr w:type="gramEnd"/>
    </w:p>
    <w:p w14:paraId="1EED5EDC" w14:textId="77777777" w:rsidR="000167FF" w:rsidRPr="000167FF" w:rsidRDefault="000167FF" w:rsidP="000167FF">
      <w:pPr>
        <w:spacing w:after="60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Trích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đoạn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JSONL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67FF" w:rsidRPr="000167FF" w14:paraId="6AF106B1" w14:textId="77777777" w:rsidTr="001326AA">
        <w:trPr>
          <w:jc w:val="center"/>
        </w:trPr>
        <w:tc>
          <w:tcPr>
            <w:tcW w:w="9576" w:type="dxa"/>
            <w:shd w:val="clear" w:color="auto" w:fill="F5F7FA"/>
            <w:vAlign w:val="center"/>
          </w:tcPr>
          <w:p w14:paraId="135CD200" w14:textId="77777777" w:rsidR="000167FF" w:rsidRPr="000167FF" w:rsidRDefault="000167FF" w:rsidP="001326AA">
            <w:pPr>
              <w:spacing w:before="60" w:after="6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{"messages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":[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{"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role":"system","content":"You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will be provided with a Python function signature enclosed with {</w:t>
            </w:r>
            <w:proofErr w:type="gram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{{ FUNCTION</w:t>
            </w:r>
            <w:proofErr w:type="gram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}}}. Your task is to implement it."},{"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role":"user","content":"FUNCTION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: {{{def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get_euclidean_distance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(x1, y1, x2, y2):}}}\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nCODE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:"},{"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role":"assistant","content":"def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get_euclidean_distance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(x1, y1, x2, y2):\n    return ((x1 - x2) ** 2 + (y1 - y2) ** 2) ** 0.5","weight":1}]}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>{"messages":[{"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role":"system","content":"You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will be provided with a Python function signature enclosed with {{{ FUNCTION }}}. Your task is to implement it."},{"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role":"user","content":"FUNCTION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: {{{def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get_area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(radius: float) -&gt; float:}}}\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nCODE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:"},{"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role":"assistant","content":"def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get_area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(radius: float) -&gt; float:\n    area: float = 3.141592653589793 * radius ** 2\n    return area","weight":1}]}</w:t>
            </w:r>
          </w:p>
        </w:tc>
      </w:tr>
    </w:tbl>
    <w:p w14:paraId="3409844A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0167FF">
        <w:rPr>
          <w:rFonts w:asciiTheme="majorHAnsi" w:hAnsiTheme="majorHAnsi" w:cstheme="majorHAnsi"/>
          <w:sz w:val="28"/>
          <w:szCs w:val="28"/>
        </w:rPr>
        <w:t xml:space="preserve">File JSONL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tim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11.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độc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gồm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message. Message system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khung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function signature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implement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Message user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Message assistant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-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cảnh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nhiệm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6C24E7CB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0167FF">
        <w:rPr>
          <w:rFonts w:asciiTheme="majorHAnsi" w:hAnsiTheme="majorHAnsi" w:cstheme="majorHAnsi"/>
          <w:sz w:val="28"/>
          <w:szCs w:val="28"/>
        </w:rPr>
        <w:t xml:space="preserve">Các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specialization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đặt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ngoài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xu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type hint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then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chốt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tránh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comment clutter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comment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biểu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diễn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5EDD3993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đạt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lastRenderedPageBreak/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mở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rộng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validation,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trung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muốn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suất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càng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67F6ACB8" w14:textId="51B82924" w:rsidR="000167FF" w:rsidRPr="000167FF" w:rsidRDefault="000167FF" w:rsidP="000167FF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77" w:name="_Toc224723453"/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sau_finetune.py</w:t>
      </w:r>
      <w:bookmarkEnd w:id="77"/>
    </w:p>
    <w:p w14:paraId="7D4CF365" w14:textId="77777777" w:rsidR="000167FF" w:rsidRPr="000167FF" w:rsidRDefault="000167FF" w:rsidP="000167FF">
      <w:pPr>
        <w:spacing w:after="60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Mã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gọi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API </w:t>
      </w:r>
      <w:proofErr w:type="spellStart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b/>
          <w:color w:val="1F4E79"/>
          <w:sz w:val="28"/>
          <w:szCs w:val="28"/>
        </w:rPr>
        <w:t xml:space="preserve"> file sau_finetune.py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67FF" w:rsidRPr="000167FF" w14:paraId="1DE697B8" w14:textId="77777777" w:rsidTr="001326AA">
        <w:trPr>
          <w:jc w:val="center"/>
        </w:trPr>
        <w:tc>
          <w:tcPr>
            <w:tcW w:w="9576" w:type="dxa"/>
            <w:shd w:val="clear" w:color="auto" w:fill="F5F7FA"/>
            <w:vAlign w:val="center"/>
          </w:tcPr>
          <w:p w14:paraId="0C2260C2" w14:textId="77777777" w:rsidR="000167FF" w:rsidRPr="000167FF" w:rsidRDefault="000167FF" w:rsidP="001326AA">
            <w:pPr>
              <w:spacing w:before="60" w:after="60"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import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os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from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openai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import OpenAI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# Load variables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từ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.env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nếu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bạn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quản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key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bằng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file .env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>try: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from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dotenv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import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load_dotenv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load_dotenv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dotenv_path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=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os.path.join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os.path.dirname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(__file__), '.env'))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except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ImportError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pass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api_key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=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os.getenv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("OPENAI_API_KEY")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if not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api_key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: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raise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RuntimeError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("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Thiếu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OPENAI_API_KEY.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Thiết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lập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biến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môi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trường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OPENAI_API_KEY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trước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khi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chạy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.")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>client = OpenAI(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api_key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=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api_key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response =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client.chat.completions.create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model="gpt-4o-mini",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messages=[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{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"role": "user",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    "content": "FUNCTION: {{{def 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get_square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(x: int) -&gt; int:}}}\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nCODE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:"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    }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 xml:space="preserve">    ]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>)</w:t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</w:r>
            <w:r w:rsidRPr="000167FF">
              <w:rPr>
                <w:rFonts w:asciiTheme="majorHAnsi" w:hAnsiTheme="majorHAnsi" w:cstheme="majorHAnsi"/>
                <w:sz w:val="28"/>
                <w:szCs w:val="28"/>
              </w:rPr>
              <w:br/>
              <w:t>print(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response.choices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[0].</w:t>
            </w:r>
            <w:proofErr w:type="spellStart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message.content</w:t>
            </w:r>
            <w:proofErr w:type="spellEnd"/>
            <w:r w:rsidRPr="000167FF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</w:tr>
    </w:tbl>
    <w:p w14:paraId="32572BE3" w14:textId="24CC7384" w:rsidR="000167FF" w:rsidRPr="000167FF" w:rsidRDefault="009E1DF0" w:rsidP="000167F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27852D6" wp14:editId="2749DFBD">
            <wp:extent cx="5943600" cy="3657600"/>
            <wp:effectExtent l="0" t="0" r="0" b="0"/>
            <wp:docPr id="1760987966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87966" name="Picture 1760987966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r="19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B663A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0167FF">
        <w:rPr>
          <w:rFonts w:asciiTheme="majorHAnsi" w:hAnsiTheme="majorHAnsi" w:cstheme="majorHAnsi"/>
          <w:sz w:val="28"/>
          <w:szCs w:val="28"/>
        </w:rPr>
        <w:t xml:space="preserve">File sau_finetune.py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tầng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Script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nạp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OPENAI_API_KEY,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khởi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client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rồi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0167FF">
        <w:rPr>
          <w:rFonts w:asciiTheme="majorHAnsi" w:hAnsiTheme="majorHAnsi" w:cstheme="majorHAnsi"/>
          <w:sz w:val="28"/>
          <w:szCs w:val="28"/>
        </w:rPr>
        <w:t>chat.completions</w:t>
      </w:r>
      <w:proofErr w:type="gramEnd"/>
      <w:r w:rsidRPr="000167FF">
        <w:rPr>
          <w:rFonts w:asciiTheme="majorHAnsi" w:hAnsiTheme="majorHAnsi" w:cstheme="majorHAnsi"/>
          <w:sz w:val="28"/>
          <w:szCs w:val="28"/>
        </w:rPr>
        <w:t>.create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giản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few-shot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nhắc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tắc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nữa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62CD92D7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0167FF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model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vẫn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gpt-4o-mini. Trong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ID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fine-tune.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nhỏ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cú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mặt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trở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tổ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chức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specialization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request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hệ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code ở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phục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phát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triển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03871ECC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góc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độ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lab, file sau_finetune.py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cũng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tốt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khỏi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logic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API.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model,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dễ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soát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secrets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thuận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tiện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gói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71B51FAB" w14:textId="6EC97E0E" w:rsidR="000167FF" w:rsidRPr="000167FF" w:rsidRDefault="000167FF" w:rsidP="000167FF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78" w:name="_Toc224723454"/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chế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10</w:t>
      </w:r>
      <w:bookmarkEnd w:id="78"/>
    </w:p>
    <w:p w14:paraId="4C8CDFBA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ra.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ước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request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ngắn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rẻ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so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engineering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thuần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túy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mỗi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gọi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nhắc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ràng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buộc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cạnh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còn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trải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nghiệm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viên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nhóm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mọi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dựa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model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536FBF1B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lastRenderedPageBreak/>
        <w:t>Nhược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chuẩn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bị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đánh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ý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xuyên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dùng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đích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huấn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luyện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kém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lượng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dẫn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specialization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sai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lệch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vậy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thường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bắt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few-shot;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few-shot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chi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lớn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sang fine-tuning.</w:t>
      </w:r>
    </w:p>
    <w:p w14:paraId="0103552A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10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11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tự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nhiên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10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chí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refactor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cũ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11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ta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cụ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dạy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ngay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Nói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10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trông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như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nào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'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thì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11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câu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hỏi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'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sao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khiến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xu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tạo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loại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'.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nối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trọng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GenAI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lập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77E6E460" w14:textId="356B5F45" w:rsidR="000167FF" w:rsidRPr="000167FF" w:rsidRDefault="000167FF" w:rsidP="000167FF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79" w:name="_Toc224723455"/>
      <w:proofErr w:type="spellStart"/>
      <w:r w:rsidRPr="000167F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11</w:t>
      </w:r>
      <w:bookmarkEnd w:id="79"/>
    </w:p>
    <w:p w14:paraId="6FD438F3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r w:rsidRPr="000167FF">
        <w:rPr>
          <w:rFonts w:asciiTheme="majorHAnsi" w:hAnsiTheme="majorHAnsi" w:cstheme="majorHAnsi"/>
          <w:sz w:val="28"/>
          <w:szCs w:val="28"/>
        </w:rPr>
        <w:t xml:space="preserve">Fine-tuning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bước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khiển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đầu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sang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chuyên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hóa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mô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toán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sinh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code,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giá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nằm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ở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năng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giảm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dài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hỗ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tính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lặp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3B99B43E" w14:textId="77777777" w:rsidR="000167FF" w:rsidRPr="000167FF" w:rsidRDefault="000167FF" w:rsidP="000167FF">
      <w:pPr>
        <w:spacing w:after="12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file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11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gọn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nhưng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thấy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phần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thiết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yếu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: script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JSONL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cấu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trúc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hội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thoại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script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suy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luận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sau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khi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model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. Khi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hiểu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biết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prompt engineering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học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xây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dựng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pipeline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chỉnh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hơn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coding assistant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mang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dấu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ấn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phong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cách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riêng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67FF">
        <w:rPr>
          <w:rFonts w:asciiTheme="majorHAnsi" w:hAnsiTheme="majorHAnsi" w:cstheme="majorHAnsi"/>
          <w:sz w:val="28"/>
          <w:szCs w:val="28"/>
        </w:rPr>
        <w:t>mình</w:t>
      </w:r>
      <w:proofErr w:type="spellEnd"/>
      <w:r w:rsidRPr="000167FF">
        <w:rPr>
          <w:rFonts w:asciiTheme="majorHAnsi" w:hAnsiTheme="majorHAnsi" w:cstheme="majorHAnsi"/>
          <w:sz w:val="28"/>
          <w:szCs w:val="28"/>
        </w:rPr>
        <w:t>.</w:t>
      </w:r>
    </w:p>
    <w:p w14:paraId="6F8912CC" w14:textId="41B39004" w:rsidR="00BB5195" w:rsidRPr="00BB5195" w:rsidRDefault="00BB5195" w:rsidP="0068547C">
      <w:pPr>
        <w:spacing w:before="240" w:after="240"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sectPr w:rsidR="00BB5195" w:rsidRPr="00BB5195" w:rsidSect="00D02771">
      <w:footerReference w:type="default" r:id="rId21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A2C7" w14:textId="77777777" w:rsidR="00A752A0" w:rsidRDefault="00A752A0">
      <w:r>
        <w:separator/>
      </w:r>
    </w:p>
  </w:endnote>
  <w:endnote w:type="continuationSeparator" w:id="0">
    <w:p w14:paraId="460C71A1" w14:textId="77777777" w:rsidR="00A752A0" w:rsidRDefault="00A75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3365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16FF1" w14:textId="444D7441" w:rsidR="0056326A" w:rsidRDefault="005632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E1C217" w14:textId="77777777" w:rsidR="00114C16" w:rsidRDefault="00114C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D6D9" w14:textId="77777777" w:rsidR="00A752A0" w:rsidRDefault="00A752A0">
      <w:r>
        <w:separator/>
      </w:r>
    </w:p>
  </w:footnote>
  <w:footnote w:type="continuationSeparator" w:id="0">
    <w:p w14:paraId="01537233" w14:textId="77777777" w:rsidR="00A752A0" w:rsidRDefault="00A75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C723CB"/>
    <w:multiLevelType w:val="singleLevel"/>
    <w:tmpl w:val="C8C723CB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0CF4412"/>
    <w:multiLevelType w:val="multilevel"/>
    <w:tmpl w:val="42BC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C5EBE"/>
    <w:multiLevelType w:val="multilevel"/>
    <w:tmpl w:val="D68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0CC2"/>
    <w:multiLevelType w:val="multilevel"/>
    <w:tmpl w:val="1B1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971C8"/>
    <w:multiLevelType w:val="multilevel"/>
    <w:tmpl w:val="CA5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3026A"/>
    <w:multiLevelType w:val="hybridMultilevel"/>
    <w:tmpl w:val="8E02555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CC44BB"/>
    <w:multiLevelType w:val="multilevel"/>
    <w:tmpl w:val="1C6C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D36688"/>
    <w:multiLevelType w:val="multilevel"/>
    <w:tmpl w:val="7C0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B5990"/>
    <w:multiLevelType w:val="multilevel"/>
    <w:tmpl w:val="4810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EE11C3"/>
    <w:multiLevelType w:val="hybridMultilevel"/>
    <w:tmpl w:val="546C137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51FE0"/>
    <w:multiLevelType w:val="hybridMultilevel"/>
    <w:tmpl w:val="0900935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9539B"/>
    <w:multiLevelType w:val="hybridMultilevel"/>
    <w:tmpl w:val="2D14C19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6E57A0"/>
    <w:multiLevelType w:val="hybridMultilevel"/>
    <w:tmpl w:val="B0346B4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240F95"/>
    <w:multiLevelType w:val="multilevel"/>
    <w:tmpl w:val="7CF65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38624C7"/>
    <w:multiLevelType w:val="multilevel"/>
    <w:tmpl w:val="1B68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A287E"/>
    <w:multiLevelType w:val="hybridMultilevel"/>
    <w:tmpl w:val="57445924"/>
    <w:lvl w:ilvl="0" w:tplc="6C685E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1913B6"/>
    <w:multiLevelType w:val="multilevel"/>
    <w:tmpl w:val="C17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A2066"/>
    <w:multiLevelType w:val="multilevel"/>
    <w:tmpl w:val="63B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E59B4"/>
    <w:multiLevelType w:val="hybridMultilevel"/>
    <w:tmpl w:val="4A12F10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9E0713"/>
    <w:multiLevelType w:val="hybridMultilevel"/>
    <w:tmpl w:val="09DC8730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67733"/>
    <w:multiLevelType w:val="hybridMultilevel"/>
    <w:tmpl w:val="7950530E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E577C3"/>
    <w:multiLevelType w:val="hybridMultilevel"/>
    <w:tmpl w:val="712C0F9A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3C10F1"/>
    <w:multiLevelType w:val="hybridMultilevel"/>
    <w:tmpl w:val="FE800FFA"/>
    <w:lvl w:ilvl="0" w:tplc="FCFE62E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2772D4"/>
    <w:multiLevelType w:val="multilevel"/>
    <w:tmpl w:val="F5E4F4B6"/>
    <w:lvl w:ilvl="0">
      <w:start w:val="8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21B56583"/>
    <w:multiLevelType w:val="multilevel"/>
    <w:tmpl w:val="5C2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07EB0"/>
    <w:multiLevelType w:val="hybridMultilevel"/>
    <w:tmpl w:val="0C5095F8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B5364C"/>
    <w:multiLevelType w:val="hybridMultilevel"/>
    <w:tmpl w:val="6D48C964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162D50"/>
    <w:multiLevelType w:val="multilevel"/>
    <w:tmpl w:val="055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3780B"/>
    <w:multiLevelType w:val="hybridMultilevel"/>
    <w:tmpl w:val="14847D8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AA1431"/>
    <w:multiLevelType w:val="multilevel"/>
    <w:tmpl w:val="9DEC081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31C3312A"/>
    <w:multiLevelType w:val="multilevel"/>
    <w:tmpl w:val="BAC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857D8"/>
    <w:multiLevelType w:val="hybridMultilevel"/>
    <w:tmpl w:val="9DD816A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2372CA"/>
    <w:multiLevelType w:val="hybridMultilevel"/>
    <w:tmpl w:val="A458425C"/>
    <w:lvl w:ilvl="0" w:tplc="6D0619D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5D4BF8"/>
    <w:multiLevelType w:val="multilevel"/>
    <w:tmpl w:val="365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A30D5"/>
    <w:multiLevelType w:val="multilevel"/>
    <w:tmpl w:val="4482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A759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10D47EF"/>
    <w:multiLevelType w:val="hybridMultilevel"/>
    <w:tmpl w:val="CA4AF9D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35032F"/>
    <w:multiLevelType w:val="hybridMultilevel"/>
    <w:tmpl w:val="932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746C8F"/>
    <w:multiLevelType w:val="multilevel"/>
    <w:tmpl w:val="08C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F53A2E"/>
    <w:multiLevelType w:val="hybridMultilevel"/>
    <w:tmpl w:val="521C5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254E0E"/>
    <w:multiLevelType w:val="multilevel"/>
    <w:tmpl w:val="684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035A5"/>
    <w:multiLevelType w:val="multilevel"/>
    <w:tmpl w:val="6B8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27B98"/>
    <w:multiLevelType w:val="multilevel"/>
    <w:tmpl w:val="98E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8F78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BCB01DF"/>
    <w:multiLevelType w:val="hybridMultilevel"/>
    <w:tmpl w:val="1562C984"/>
    <w:lvl w:ilvl="0" w:tplc="F0F205A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E130157"/>
    <w:multiLevelType w:val="multilevel"/>
    <w:tmpl w:val="42AAF0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510B5127"/>
    <w:multiLevelType w:val="hybridMultilevel"/>
    <w:tmpl w:val="09960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3C689B"/>
    <w:multiLevelType w:val="hybridMultilevel"/>
    <w:tmpl w:val="9A369A34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DC40D0"/>
    <w:multiLevelType w:val="hybridMultilevel"/>
    <w:tmpl w:val="388491F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DE3BD5"/>
    <w:multiLevelType w:val="hybridMultilevel"/>
    <w:tmpl w:val="17E2961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C062B3"/>
    <w:multiLevelType w:val="hybridMultilevel"/>
    <w:tmpl w:val="70F00D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63243045"/>
    <w:multiLevelType w:val="multilevel"/>
    <w:tmpl w:val="40D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6E2D3D"/>
    <w:multiLevelType w:val="multilevel"/>
    <w:tmpl w:val="935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671BB7"/>
    <w:multiLevelType w:val="multilevel"/>
    <w:tmpl w:val="D5B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F34F0C"/>
    <w:multiLevelType w:val="hybridMultilevel"/>
    <w:tmpl w:val="BDBC523A"/>
    <w:lvl w:ilvl="0" w:tplc="D1E24498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6" w15:restartNumberingAfterBreak="0">
    <w:nsid w:val="67C12279"/>
    <w:multiLevelType w:val="multilevel"/>
    <w:tmpl w:val="826E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E05D04"/>
    <w:multiLevelType w:val="multilevel"/>
    <w:tmpl w:val="734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A51D22"/>
    <w:multiLevelType w:val="hybridMultilevel"/>
    <w:tmpl w:val="C060A61A"/>
    <w:lvl w:ilvl="0" w:tplc="BEBEFBBC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9" w15:restartNumberingAfterBreak="0">
    <w:nsid w:val="72CD66E4"/>
    <w:multiLevelType w:val="multilevel"/>
    <w:tmpl w:val="15B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8A1154"/>
    <w:multiLevelType w:val="multilevel"/>
    <w:tmpl w:val="DA6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C25691"/>
    <w:multiLevelType w:val="multilevel"/>
    <w:tmpl w:val="6F1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E45167"/>
    <w:multiLevelType w:val="hybridMultilevel"/>
    <w:tmpl w:val="1DD007E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701B29"/>
    <w:multiLevelType w:val="hybridMultilevel"/>
    <w:tmpl w:val="B3EA8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A781850"/>
    <w:multiLevelType w:val="multilevel"/>
    <w:tmpl w:val="F10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D63F7F"/>
    <w:multiLevelType w:val="hybridMultilevel"/>
    <w:tmpl w:val="6ED451E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5A6E7C"/>
    <w:multiLevelType w:val="multilevel"/>
    <w:tmpl w:val="84E2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D740DB3"/>
    <w:multiLevelType w:val="hybridMultilevel"/>
    <w:tmpl w:val="9B48ABD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73289">
    <w:abstractNumId w:val="1"/>
  </w:num>
  <w:num w:numId="2" w16cid:durableId="1773741659">
    <w:abstractNumId w:val="30"/>
  </w:num>
  <w:num w:numId="3" w16cid:durableId="1385055825">
    <w:abstractNumId w:val="66"/>
  </w:num>
  <w:num w:numId="4" w16cid:durableId="717163333">
    <w:abstractNumId w:val="52"/>
  </w:num>
  <w:num w:numId="5" w16cid:durableId="835418043">
    <w:abstractNumId w:val="1"/>
    <w:lvlOverride w:ilvl="0">
      <w:startOverride w:val="1"/>
    </w:lvlOverride>
  </w:num>
  <w:num w:numId="6" w16cid:durableId="237641977">
    <w:abstractNumId w:val="16"/>
  </w:num>
  <w:num w:numId="7" w16cid:durableId="1150943866">
    <w:abstractNumId w:val="33"/>
  </w:num>
  <w:num w:numId="8" w16cid:durableId="682392236">
    <w:abstractNumId w:val="45"/>
  </w:num>
  <w:num w:numId="9" w16cid:durableId="318579963">
    <w:abstractNumId w:val="55"/>
  </w:num>
  <w:num w:numId="10" w16cid:durableId="1608194346">
    <w:abstractNumId w:val="58"/>
  </w:num>
  <w:num w:numId="11" w16cid:durableId="690835601">
    <w:abstractNumId w:val="9"/>
  </w:num>
  <w:num w:numId="12" w16cid:durableId="686175122">
    <w:abstractNumId w:val="14"/>
  </w:num>
  <w:num w:numId="13" w16cid:durableId="1789620938">
    <w:abstractNumId w:val="23"/>
  </w:num>
  <w:num w:numId="14" w16cid:durableId="579102908">
    <w:abstractNumId w:val="44"/>
  </w:num>
  <w:num w:numId="15" w16cid:durableId="2113820432">
    <w:abstractNumId w:val="36"/>
  </w:num>
  <w:num w:numId="16" w16cid:durableId="793061622">
    <w:abstractNumId w:val="46"/>
  </w:num>
  <w:num w:numId="17" w16cid:durableId="295185629">
    <w:abstractNumId w:val="57"/>
  </w:num>
  <w:num w:numId="18" w16cid:durableId="2092963630">
    <w:abstractNumId w:val="8"/>
  </w:num>
  <w:num w:numId="19" w16cid:durableId="1061093918">
    <w:abstractNumId w:val="5"/>
  </w:num>
  <w:num w:numId="20" w16cid:durableId="1050156016">
    <w:abstractNumId w:val="64"/>
  </w:num>
  <w:num w:numId="21" w16cid:durableId="765804039">
    <w:abstractNumId w:val="63"/>
  </w:num>
  <w:num w:numId="22" w16cid:durableId="180169536">
    <w:abstractNumId w:val="62"/>
  </w:num>
  <w:num w:numId="23" w16cid:durableId="300815702">
    <w:abstractNumId w:val="32"/>
  </w:num>
  <w:num w:numId="24" w16cid:durableId="417675455">
    <w:abstractNumId w:val="29"/>
  </w:num>
  <w:num w:numId="25" w16cid:durableId="1336760603">
    <w:abstractNumId w:val="19"/>
  </w:num>
  <w:num w:numId="26" w16cid:durableId="1075250121">
    <w:abstractNumId w:val="50"/>
  </w:num>
  <w:num w:numId="27" w16cid:durableId="273100599">
    <w:abstractNumId w:val="21"/>
  </w:num>
  <w:num w:numId="28" w16cid:durableId="373965388">
    <w:abstractNumId w:val="10"/>
  </w:num>
  <w:num w:numId="29" w16cid:durableId="610669072">
    <w:abstractNumId w:val="20"/>
  </w:num>
  <w:num w:numId="30" w16cid:durableId="1105882443">
    <w:abstractNumId w:val="26"/>
  </w:num>
  <w:num w:numId="31" w16cid:durableId="476609467">
    <w:abstractNumId w:val="65"/>
  </w:num>
  <w:num w:numId="32" w16cid:durableId="1226575400">
    <w:abstractNumId w:val="48"/>
  </w:num>
  <w:num w:numId="33" w16cid:durableId="673454114">
    <w:abstractNumId w:val="11"/>
  </w:num>
  <w:num w:numId="34" w16cid:durableId="1655913804">
    <w:abstractNumId w:val="37"/>
  </w:num>
  <w:num w:numId="35" w16cid:durableId="591856022">
    <w:abstractNumId w:val="67"/>
  </w:num>
  <w:num w:numId="36" w16cid:durableId="744378486">
    <w:abstractNumId w:val="6"/>
  </w:num>
  <w:num w:numId="37" w16cid:durableId="352389374">
    <w:abstractNumId w:val="27"/>
  </w:num>
  <w:num w:numId="38" w16cid:durableId="459611471">
    <w:abstractNumId w:val="12"/>
  </w:num>
  <w:num w:numId="39" w16cid:durableId="419331150">
    <w:abstractNumId w:val="13"/>
  </w:num>
  <w:num w:numId="40" w16cid:durableId="1478641874">
    <w:abstractNumId w:val="49"/>
  </w:num>
  <w:num w:numId="41" w16cid:durableId="2102215107">
    <w:abstractNumId w:val="22"/>
  </w:num>
  <w:num w:numId="42" w16cid:durableId="1028335614">
    <w:abstractNumId w:val="0"/>
  </w:num>
  <w:num w:numId="43" w16cid:durableId="293682857">
    <w:abstractNumId w:val="7"/>
  </w:num>
  <w:num w:numId="44" w16cid:durableId="1555241418">
    <w:abstractNumId w:val="28"/>
  </w:num>
  <w:num w:numId="45" w16cid:durableId="1397507388">
    <w:abstractNumId w:val="15"/>
  </w:num>
  <w:num w:numId="46" w16cid:durableId="410079833">
    <w:abstractNumId w:val="59"/>
  </w:num>
  <w:num w:numId="47" w16cid:durableId="637148049">
    <w:abstractNumId w:val="4"/>
  </w:num>
  <w:num w:numId="48" w16cid:durableId="2011519092">
    <w:abstractNumId w:val="35"/>
  </w:num>
  <w:num w:numId="49" w16cid:durableId="898322188">
    <w:abstractNumId w:val="31"/>
  </w:num>
  <w:num w:numId="50" w16cid:durableId="346565626">
    <w:abstractNumId w:val="34"/>
  </w:num>
  <w:num w:numId="51" w16cid:durableId="1211649184">
    <w:abstractNumId w:val="43"/>
  </w:num>
  <w:num w:numId="52" w16cid:durableId="1241476639">
    <w:abstractNumId w:val="54"/>
  </w:num>
  <w:num w:numId="53" w16cid:durableId="1641764958">
    <w:abstractNumId w:val="60"/>
  </w:num>
  <w:num w:numId="54" w16cid:durableId="1745834433">
    <w:abstractNumId w:val="56"/>
  </w:num>
  <w:num w:numId="55" w16cid:durableId="1704013694">
    <w:abstractNumId w:val="17"/>
  </w:num>
  <w:num w:numId="56" w16cid:durableId="443771310">
    <w:abstractNumId w:val="53"/>
  </w:num>
  <w:num w:numId="57" w16cid:durableId="1818644887">
    <w:abstractNumId w:val="3"/>
  </w:num>
  <w:num w:numId="58" w16cid:durableId="2064673552">
    <w:abstractNumId w:val="39"/>
  </w:num>
  <w:num w:numId="59" w16cid:durableId="1015111746">
    <w:abstractNumId w:val="25"/>
  </w:num>
  <w:num w:numId="60" w16cid:durableId="1774395864">
    <w:abstractNumId w:val="18"/>
  </w:num>
  <w:num w:numId="61" w16cid:durableId="1782141525">
    <w:abstractNumId w:val="61"/>
  </w:num>
  <w:num w:numId="62" w16cid:durableId="1038823031">
    <w:abstractNumId w:val="42"/>
  </w:num>
  <w:num w:numId="63" w16cid:durableId="76708413">
    <w:abstractNumId w:val="2"/>
  </w:num>
  <w:num w:numId="64" w16cid:durableId="535889818">
    <w:abstractNumId w:val="41"/>
  </w:num>
  <w:num w:numId="65" w16cid:durableId="1030766467">
    <w:abstractNumId w:val="24"/>
  </w:num>
  <w:num w:numId="66" w16cid:durableId="1886720276">
    <w:abstractNumId w:val="1"/>
    <w:lvlOverride w:ilvl="0">
      <w:startOverride w:val="8"/>
    </w:lvlOverride>
    <w:lvlOverride w:ilvl="1">
      <w:startOverride w:val="3"/>
    </w:lvlOverride>
  </w:num>
  <w:num w:numId="67" w16cid:durableId="1508983277">
    <w:abstractNumId w:val="51"/>
  </w:num>
  <w:num w:numId="68" w16cid:durableId="217017092">
    <w:abstractNumId w:val="47"/>
  </w:num>
  <w:num w:numId="69" w16cid:durableId="1083987074">
    <w:abstractNumId w:val="38"/>
  </w:num>
  <w:num w:numId="70" w16cid:durableId="2040398188">
    <w:abstractNumId w:val="4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D3"/>
    <w:rsid w:val="000003D8"/>
    <w:rsid w:val="00004D58"/>
    <w:rsid w:val="000113A7"/>
    <w:rsid w:val="00011944"/>
    <w:rsid w:val="00011E9E"/>
    <w:rsid w:val="00012567"/>
    <w:rsid w:val="00012B4B"/>
    <w:rsid w:val="00013889"/>
    <w:rsid w:val="000167FF"/>
    <w:rsid w:val="000209A6"/>
    <w:rsid w:val="000218B8"/>
    <w:rsid w:val="00023A79"/>
    <w:rsid w:val="00024693"/>
    <w:rsid w:val="00027298"/>
    <w:rsid w:val="00035E29"/>
    <w:rsid w:val="00035FFA"/>
    <w:rsid w:val="00037D4F"/>
    <w:rsid w:val="00047411"/>
    <w:rsid w:val="0005014A"/>
    <w:rsid w:val="00050514"/>
    <w:rsid w:val="00051144"/>
    <w:rsid w:val="00052BF7"/>
    <w:rsid w:val="00053225"/>
    <w:rsid w:val="00053FA8"/>
    <w:rsid w:val="00054D4A"/>
    <w:rsid w:val="0005570D"/>
    <w:rsid w:val="00056F33"/>
    <w:rsid w:val="00061C4B"/>
    <w:rsid w:val="00062665"/>
    <w:rsid w:val="00067F98"/>
    <w:rsid w:val="0007703B"/>
    <w:rsid w:val="00080598"/>
    <w:rsid w:val="000820C5"/>
    <w:rsid w:val="00083E00"/>
    <w:rsid w:val="00087DB3"/>
    <w:rsid w:val="00095D89"/>
    <w:rsid w:val="000976F1"/>
    <w:rsid w:val="000A08DC"/>
    <w:rsid w:val="000A7D74"/>
    <w:rsid w:val="000B1BD3"/>
    <w:rsid w:val="000C0F3F"/>
    <w:rsid w:val="000C37F5"/>
    <w:rsid w:val="000D2853"/>
    <w:rsid w:val="000E03BB"/>
    <w:rsid w:val="000E0FC9"/>
    <w:rsid w:val="000E3FFA"/>
    <w:rsid w:val="000F2035"/>
    <w:rsid w:val="000F3497"/>
    <w:rsid w:val="000F5849"/>
    <w:rsid w:val="000F6C60"/>
    <w:rsid w:val="00101867"/>
    <w:rsid w:val="001102E3"/>
    <w:rsid w:val="0011127B"/>
    <w:rsid w:val="00111C6B"/>
    <w:rsid w:val="00114C16"/>
    <w:rsid w:val="0011644B"/>
    <w:rsid w:val="00124523"/>
    <w:rsid w:val="00131751"/>
    <w:rsid w:val="001331F0"/>
    <w:rsid w:val="00133ABE"/>
    <w:rsid w:val="00134574"/>
    <w:rsid w:val="0013601E"/>
    <w:rsid w:val="00140057"/>
    <w:rsid w:val="00142D49"/>
    <w:rsid w:val="001525D7"/>
    <w:rsid w:val="00154532"/>
    <w:rsid w:val="00156787"/>
    <w:rsid w:val="00166334"/>
    <w:rsid w:val="00166627"/>
    <w:rsid w:val="0016679D"/>
    <w:rsid w:val="00183D64"/>
    <w:rsid w:val="00185813"/>
    <w:rsid w:val="00186365"/>
    <w:rsid w:val="001875AE"/>
    <w:rsid w:val="00192B4E"/>
    <w:rsid w:val="00193F03"/>
    <w:rsid w:val="001A10DF"/>
    <w:rsid w:val="001A15BF"/>
    <w:rsid w:val="001A611C"/>
    <w:rsid w:val="001A663D"/>
    <w:rsid w:val="001B73B1"/>
    <w:rsid w:val="001C1DCB"/>
    <w:rsid w:val="001C7B25"/>
    <w:rsid w:val="001C7E7B"/>
    <w:rsid w:val="001D1CE4"/>
    <w:rsid w:val="001D5488"/>
    <w:rsid w:val="001E0A75"/>
    <w:rsid w:val="001E0F2A"/>
    <w:rsid w:val="001E2C4C"/>
    <w:rsid w:val="001E2DB2"/>
    <w:rsid w:val="001E4006"/>
    <w:rsid w:val="001E590F"/>
    <w:rsid w:val="001E6875"/>
    <w:rsid w:val="001E7148"/>
    <w:rsid w:val="001F5AF0"/>
    <w:rsid w:val="001F5E3F"/>
    <w:rsid w:val="001F61B4"/>
    <w:rsid w:val="001F7805"/>
    <w:rsid w:val="001F7B09"/>
    <w:rsid w:val="002062E7"/>
    <w:rsid w:val="00213D60"/>
    <w:rsid w:val="00215518"/>
    <w:rsid w:val="00217C83"/>
    <w:rsid w:val="00220D4E"/>
    <w:rsid w:val="00222D9A"/>
    <w:rsid w:val="00222EC6"/>
    <w:rsid w:val="002259E9"/>
    <w:rsid w:val="002271F4"/>
    <w:rsid w:val="00230961"/>
    <w:rsid w:val="002335B1"/>
    <w:rsid w:val="0023439B"/>
    <w:rsid w:val="00236BB3"/>
    <w:rsid w:val="00236D79"/>
    <w:rsid w:val="00237624"/>
    <w:rsid w:val="00242665"/>
    <w:rsid w:val="00244316"/>
    <w:rsid w:val="00245212"/>
    <w:rsid w:val="0024639E"/>
    <w:rsid w:val="00246920"/>
    <w:rsid w:val="0025315C"/>
    <w:rsid w:val="00254622"/>
    <w:rsid w:val="002575AA"/>
    <w:rsid w:val="00257FEC"/>
    <w:rsid w:val="00260148"/>
    <w:rsid w:val="00262CAC"/>
    <w:rsid w:val="00262DF7"/>
    <w:rsid w:val="00265AB9"/>
    <w:rsid w:val="00266FB7"/>
    <w:rsid w:val="00271C69"/>
    <w:rsid w:val="002726D1"/>
    <w:rsid w:val="00277AD8"/>
    <w:rsid w:val="0028391C"/>
    <w:rsid w:val="0028552E"/>
    <w:rsid w:val="00287C2D"/>
    <w:rsid w:val="00290DCF"/>
    <w:rsid w:val="00292E15"/>
    <w:rsid w:val="002A3FBE"/>
    <w:rsid w:val="002A5B13"/>
    <w:rsid w:val="002A64E9"/>
    <w:rsid w:val="002B1958"/>
    <w:rsid w:val="002B1B62"/>
    <w:rsid w:val="002B308C"/>
    <w:rsid w:val="002B5211"/>
    <w:rsid w:val="002B534B"/>
    <w:rsid w:val="002C0EA1"/>
    <w:rsid w:val="002C2B49"/>
    <w:rsid w:val="002C3F74"/>
    <w:rsid w:val="002C4EDD"/>
    <w:rsid w:val="002D188B"/>
    <w:rsid w:val="002D1B71"/>
    <w:rsid w:val="002D25C1"/>
    <w:rsid w:val="002D3D46"/>
    <w:rsid w:val="002D454D"/>
    <w:rsid w:val="002D7974"/>
    <w:rsid w:val="002E74AC"/>
    <w:rsid w:val="002F017E"/>
    <w:rsid w:val="002F0C2D"/>
    <w:rsid w:val="002F2FC9"/>
    <w:rsid w:val="002F365A"/>
    <w:rsid w:val="002F735E"/>
    <w:rsid w:val="003066C9"/>
    <w:rsid w:val="00312C63"/>
    <w:rsid w:val="00313043"/>
    <w:rsid w:val="00315E73"/>
    <w:rsid w:val="00315E83"/>
    <w:rsid w:val="00320916"/>
    <w:rsid w:val="0032381A"/>
    <w:rsid w:val="00323A57"/>
    <w:rsid w:val="00323CB8"/>
    <w:rsid w:val="00326564"/>
    <w:rsid w:val="00326849"/>
    <w:rsid w:val="0033019B"/>
    <w:rsid w:val="00342887"/>
    <w:rsid w:val="00342F78"/>
    <w:rsid w:val="00344281"/>
    <w:rsid w:val="003449BE"/>
    <w:rsid w:val="0034530C"/>
    <w:rsid w:val="003465CB"/>
    <w:rsid w:val="003467F7"/>
    <w:rsid w:val="00346C2F"/>
    <w:rsid w:val="003506A2"/>
    <w:rsid w:val="0035495D"/>
    <w:rsid w:val="00354E45"/>
    <w:rsid w:val="00356B96"/>
    <w:rsid w:val="003577E7"/>
    <w:rsid w:val="0036010F"/>
    <w:rsid w:val="0036137B"/>
    <w:rsid w:val="00361FEC"/>
    <w:rsid w:val="00362438"/>
    <w:rsid w:val="003644D5"/>
    <w:rsid w:val="003708B1"/>
    <w:rsid w:val="003709A5"/>
    <w:rsid w:val="00374BAF"/>
    <w:rsid w:val="00376316"/>
    <w:rsid w:val="003812F1"/>
    <w:rsid w:val="00382ACE"/>
    <w:rsid w:val="00390728"/>
    <w:rsid w:val="00393E41"/>
    <w:rsid w:val="003A21DF"/>
    <w:rsid w:val="003A4818"/>
    <w:rsid w:val="003B15CA"/>
    <w:rsid w:val="003B3187"/>
    <w:rsid w:val="003C0420"/>
    <w:rsid w:val="003C203D"/>
    <w:rsid w:val="003C2FEE"/>
    <w:rsid w:val="003C330A"/>
    <w:rsid w:val="003C60BC"/>
    <w:rsid w:val="003C650B"/>
    <w:rsid w:val="003D0670"/>
    <w:rsid w:val="003D463C"/>
    <w:rsid w:val="003D4CE0"/>
    <w:rsid w:val="003D79E5"/>
    <w:rsid w:val="003E6203"/>
    <w:rsid w:val="003F71C6"/>
    <w:rsid w:val="00403185"/>
    <w:rsid w:val="00403625"/>
    <w:rsid w:val="00403D1D"/>
    <w:rsid w:val="00404453"/>
    <w:rsid w:val="0040637D"/>
    <w:rsid w:val="0040644D"/>
    <w:rsid w:val="00410980"/>
    <w:rsid w:val="00415A4F"/>
    <w:rsid w:val="00416B38"/>
    <w:rsid w:val="00422678"/>
    <w:rsid w:val="00434B94"/>
    <w:rsid w:val="004376E4"/>
    <w:rsid w:val="004431A8"/>
    <w:rsid w:val="00444DCD"/>
    <w:rsid w:val="00447F44"/>
    <w:rsid w:val="0045061C"/>
    <w:rsid w:val="00452E15"/>
    <w:rsid w:val="004532E4"/>
    <w:rsid w:val="0046372C"/>
    <w:rsid w:val="00464F3B"/>
    <w:rsid w:val="00470685"/>
    <w:rsid w:val="00472318"/>
    <w:rsid w:val="00476802"/>
    <w:rsid w:val="0047755A"/>
    <w:rsid w:val="0048375E"/>
    <w:rsid w:val="00485AEF"/>
    <w:rsid w:val="00485F9D"/>
    <w:rsid w:val="00492687"/>
    <w:rsid w:val="00492D81"/>
    <w:rsid w:val="0049484D"/>
    <w:rsid w:val="00494F9C"/>
    <w:rsid w:val="00495056"/>
    <w:rsid w:val="00497478"/>
    <w:rsid w:val="00497E00"/>
    <w:rsid w:val="004A2E42"/>
    <w:rsid w:val="004A37B5"/>
    <w:rsid w:val="004B06A8"/>
    <w:rsid w:val="004B15BF"/>
    <w:rsid w:val="004B2C39"/>
    <w:rsid w:val="004B6B08"/>
    <w:rsid w:val="004B6C71"/>
    <w:rsid w:val="004D4BE8"/>
    <w:rsid w:val="004D738E"/>
    <w:rsid w:val="004E001F"/>
    <w:rsid w:val="004E0F78"/>
    <w:rsid w:val="004E27ED"/>
    <w:rsid w:val="004E2DB2"/>
    <w:rsid w:val="004E2E3A"/>
    <w:rsid w:val="004E4563"/>
    <w:rsid w:val="004E467D"/>
    <w:rsid w:val="004E6FC0"/>
    <w:rsid w:val="004E7B41"/>
    <w:rsid w:val="004F24BB"/>
    <w:rsid w:val="004F2D41"/>
    <w:rsid w:val="004F35C0"/>
    <w:rsid w:val="004F574D"/>
    <w:rsid w:val="004F6BFB"/>
    <w:rsid w:val="00501F60"/>
    <w:rsid w:val="00503E5F"/>
    <w:rsid w:val="0050672D"/>
    <w:rsid w:val="00513C29"/>
    <w:rsid w:val="00514B8B"/>
    <w:rsid w:val="00515053"/>
    <w:rsid w:val="00515BC6"/>
    <w:rsid w:val="00520810"/>
    <w:rsid w:val="0052242F"/>
    <w:rsid w:val="00525D95"/>
    <w:rsid w:val="0053122A"/>
    <w:rsid w:val="00531B1A"/>
    <w:rsid w:val="00531EA0"/>
    <w:rsid w:val="00537C1B"/>
    <w:rsid w:val="00537F5C"/>
    <w:rsid w:val="0054550B"/>
    <w:rsid w:val="00545786"/>
    <w:rsid w:val="00546A49"/>
    <w:rsid w:val="00554382"/>
    <w:rsid w:val="00556E89"/>
    <w:rsid w:val="00556FF9"/>
    <w:rsid w:val="00561852"/>
    <w:rsid w:val="0056326A"/>
    <w:rsid w:val="00563B3B"/>
    <w:rsid w:val="0056421E"/>
    <w:rsid w:val="00564E66"/>
    <w:rsid w:val="0056529D"/>
    <w:rsid w:val="00566AD2"/>
    <w:rsid w:val="005672FF"/>
    <w:rsid w:val="00571C19"/>
    <w:rsid w:val="00577957"/>
    <w:rsid w:val="00580F5A"/>
    <w:rsid w:val="00582B6B"/>
    <w:rsid w:val="005841FA"/>
    <w:rsid w:val="0059333F"/>
    <w:rsid w:val="005956E1"/>
    <w:rsid w:val="005A0C60"/>
    <w:rsid w:val="005A1A63"/>
    <w:rsid w:val="005A1AEA"/>
    <w:rsid w:val="005A1C0B"/>
    <w:rsid w:val="005A214C"/>
    <w:rsid w:val="005A3C73"/>
    <w:rsid w:val="005A5359"/>
    <w:rsid w:val="005A5AC3"/>
    <w:rsid w:val="005B181E"/>
    <w:rsid w:val="005B672D"/>
    <w:rsid w:val="005B70A1"/>
    <w:rsid w:val="005C16FA"/>
    <w:rsid w:val="005C27BC"/>
    <w:rsid w:val="005C4986"/>
    <w:rsid w:val="005C540C"/>
    <w:rsid w:val="005C608D"/>
    <w:rsid w:val="005C7CBF"/>
    <w:rsid w:val="005D0F65"/>
    <w:rsid w:val="005D1511"/>
    <w:rsid w:val="005D4E19"/>
    <w:rsid w:val="005D516F"/>
    <w:rsid w:val="005E2D02"/>
    <w:rsid w:val="005E3D65"/>
    <w:rsid w:val="005E63F5"/>
    <w:rsid w:val="005F34DE"/>
    <w:rsid w:val="005F5D5E"/>
    <w:rsid w:val="005F70DE"/>
    <w:rsid w:val="0060158C"/>
    <w:rsid w:val="00602955"/>
    <w:rsid w:val="00603631"/>
    <w:rsid w:val="00606157"/>
    <w:rsid w:val="00607969"/>
    <w:rsid w:val="0061331C"/>
    <w:rsid w:val="00623A95"/>
    <w:rsid w:val="00626F12"/>
    <w:rsid w:val="006330EC"/>
    <w:rsid w:val="00633441"/>
    <w:rsid w:val="0064650C"/>
    <w:rsid w:val="006466EB"/>
    <w:rsid w:val="00651B0C"/>
    <w:rsid w:val="00660FBB"/>
    <w:rsid w:val="00663752"/>
    <w:rsid w:val="0066493D"/>
    <w:rsid w:val="00670442"/>
    <w:rsid w:val="00670F94"/>
    <w:rsid w:val="0067104D"/>
    <w:rsid w:val="00671403"/>
    <w:rsid w:val="00671F47"/>
    <w:rsid w:val="00677F8A"/>
    <w:rsid w:val="0068547C"/>
    <w:rsid w:val="00695AB1"/>
    <w:rsid w:val="006A4979"/>
    <w:rsid w:val="006A7291"/>
    <w:rsid w:val="006B6079"/>
    <w:rsid w:val="006C4F46"/>
    <w:rsid w:val="006D17F1"/>
    <w:rsid w:val="006D25E3"/>
    <w:rsid w:val="006D2F31"/>
    <w:rsid w:val="006D3C6A"/>
    <w:rsid w:val="006E03CE"/>
    <w:rsid w:val="006E19C3"/>
    <w:rsid w:val="006E4C38"/>
    <w:rsid w:val="006E4CDD"/>
    <w:rsid w:val="006E5B52"/>
    <w:rsid w:val="006E7133"/>
    <w:rsid w:val="006F0DAB"/>
    <w:rsid w:val="006F50E4"/>
    <w:rsid w:val="0070167D"/>
    <w:rsid w:val="00701841"/>
    <w:rsid w:val="007040D4"/>
    <w:rsid w:val="00707AF7"/>
    <w:rsid w:val="00711E2A"/>
    <w:rsid w:val="007149B7"/>
    <w:rsid w:val="00716425"/>
    <w:rsid w:val="007165FD"/>
    <w:rsid w:val="00720285"/>
    <w:rsid w:val="00720732"/>
    <w:rsid w:val="007209CB"/>
    <w:rsid w:val="0072722E"/>
    <w:rsid w:val="0073097F"/>
    <w:rsid w:val="0073363F"/>
    <w:rsid w:val="00740300"/>
    <w:rsid w:val="007417F1"/>
    <w:rsid w:val="007466A3"/>
    <w:rsid w:val="007473A6"/>
    <w:rsid w:val="00747478"/>
    <w:rsid w:val="007541E4"/>
    <w:rsid w:val="0075757C"/>
    <w:rsid w:val="00762604"/>
    <w:rsid w:val="007655E4"/>
    <w:rsid w:val="00770D3F"/>
    <w:rsid w:val="00771147"/>
    <w:rsid w:val="007713D7"/>
    <w:rsid w:val="00771E04"/>
    <w:rsid w:val="0077312C"/>
    <w:rsid w:val="00773C27"/>
    <w:rsid w:val="007829B3"/>
    <w:rsid w:val="00784733"/>
    <w:rsid w:val="00790951"/>
    <w:rsid w:val="007959AB"/>
    <w:rsid w:val="00796E1C"/>
    <w:rsid w:val="00797539"/>
    <w:rsid w:val="007A0BEA"/>
    <w:rsid w:val="007A4EEF"/>
    <w:rsid w:val="007B0094"/>
    <w:rsid w:val="007B4604"/>
    <w:rsid w:val="007B55E5"/>
    <w:rsid w:val="007C1210"/>
    <w:rsid w:val="007C2118"/>
    <w:rsid w:val="007C57E1"/>
    <w:rsid w:val="007D622E"/>
    <w:rsid w:val="007F11E6"/>
    <w:rsid w:val="007F193E"/>
    <w:rsid w:val="007F2463"/>
    <w:rsid w:val="007F71DE"/>
    <w:rsid w:val="007F722F"/>
    <w:rsid w:val="008032C1"/>
    <w:rsid w:val="00804E40"/>
    <w:rsid w:val="00816056"/>
    <w:rsid w:val="00816106"/>
    <w:rsid w:val="00821D55"/>
    <w:rsid w:val="00822BD5"/>
    <w:rsid w:val="00834385"/>
    <w:rsid w:val="0084065B"/>
    <w:rsid w:val="0084243F"/>
    <w:rsid w:val="0084471E"/>
    <w:rsid w:val="00851DB7"/>
    <w:rsid w:val="00853285"/>
    <w:rsid w:val="00854752"/>
    <w:rsid w:val="00854E89"/>
    <w:rsid w:val="0085785D"/>
    <w:rsid w:val="00860A22"/>
    <w:rsid w:val="00860FFB"/>
    <w:rsid w:val="0086377A"/>
    <w:rsid w:val="00863BAC"/>
    <w:rsid w:val="00865ED7"/>
    <w:rsid w:val="008664FA"/>
    <w:rsid w:val="00872E5B"/>
    <w:rsid w:val="00876101"/>
    <w:rsid w:val="00880B90"/>
    <w:rsid w:val="00881B4B"/>
    <w:rsid w:val="00887463"/>
    <w:rsid w:val="00891EBF"/>
    <w:rsid w:val="00897DD1"/>
    <w:rsid w:val="00897FBA"/>
    <w:rsid w:val="008A217D"/>
    <w:rsid w:val="008A3241"/>
    <w:rsid w:val="008A3A7B"/>
    <w:rsid w:val="008A43B8"/>
    <w:rsid w:val="008A5E15"/>
    <w:rsid w:val="008A75D5"/>
    <w:rsid w:val="008B0840"/>
    <w:rsid w:val="008B1F90"/>
    <w:rsid w:val="008B7744"/>
    <w:rsid w:val="008C4578"/>
    <w:rsid w:val="008C5064"/>
    <w:rsid w:val="008C52F0"/>
    <w:rsid w:val="008C7058"/>
    <w:rsid w:val="008D195C"/>
    <w:rsid w:val="008D1FDB"/>
    <w:rsid w:val="008D631F"/>
    <w:rsid w:val="008D74BB"/>
    <w:rsid w:val="008E5B94"/>
    <w:rsid w:val="008E7362"/>
    <w:rsid w:val="008F2BC8"/>
    <w:rsid w:val="008F33C7"/>
    <w:rsid w:val="008F5618"/>
    <w:rsid w:val="0090121B"/>
    <w:rsid w:val="00903A43"/>
    <w:rsid w:val="00905996"/>
    <w:rsid w:val="00910432"/>
    <w:rsid w:val="00910858"/>
    <w:rsid w:val="009113D4"/>
    <w:rsid w:val="009135DF"/>
    <w:rsid w:val="00915A6B"/>
    <w:rsid w:val="00916B57"/>
    <w:rsid w:val="0092046A"/>
    <w:rsid w:val="009323CD"/>
    <w:rsid w:val="009328A1"/>
    <w:rsid w:val="00933EA4"/>
    <w:rsid w:val="009370A4"/>
    <w:rsid w:val="009404C2"/>
    <w:rsid w:val="00940DA6"/>
    <w:rsid w:val="00940F8B"/>
    <w:rsid w:val="00941676"/>
    <w:rsid w:val="00946652"/>
    <w:rsid w:val="009508D6"/>
    <w:rsid w:val="00952AF5"/>
    <w:rsid w:val="00955371"/>
    <w:rsid w:val="009557D7"/>
    <w:rsid w:val="00956447"/>
    <w:rsid w:val="009613E9"/>
    <w:rsid w:val="00970793"/>
    <w:rsid w:val="00970A82"/>
    <w:rsid w:val="00973DC4"/>
    <w:rsid w:val="0097449B"/>
    <w:rsid w:val="00976A41"/>
    <w:rsid w:val="0097793B"/>
    <w:rsid w:val="009801D2"/>
    <w:rsid w:val="00985619"/>
    <w:rsid w:val="00986CF2"/>
    <w:rsid w:val="00991C5E"/>
    <w:rsid w:val="0099722B"/>
    <w:rsid w:val="009A2405"/>
    <w:rsid w:val="009A3CE6"/>
    <w:rsid w:val="009A4E16"/>
    <w:rsid w:val="009A6D4C"/>
    <w:rsid w:val="009B0D24"/>
    <w:rsid w:val="009B1C13"/>
    <w:rsid w:val="009C08F4"/>
    <w:rsid w:val="009C2FCE"/>
    <w:rsid w:val="009C5905"/>
    <w:rsid w:val="009C5CF5"/>
    <w:rsid w:val="009D304B"/>
    <w:rsid w:val="009D3BE5"/>
    <w:rsid w:val="009D4F3A"/>
    <w:rsid w:val="009D5AC3"/>
    <w:rsid w:val="009E177C"/>
    <w:rsid w:val="009E1DF0"/>
    <w:rsid w:val="009E4444"/>
    <w:rsid w:val="009E55D0"/>
    <w:rsid w:val="009F559D"/>
    <w:rsid w:val="009F6A83"/>
    <w:rsid w:val="009F72F1"/>
    <w:rsid w:val="009F7D08"/>
    <w:rsid w:val="00A02543"/>
    <w:rsid w:val="00A0537D"/>
    <w:rsid w:val="00A0574C"/>
    <w:rsid w:val="00A1328E"/>
    <w:rsid w:val="00A14EB0"/>
    <w:rsid w:val="00A151C3"/>
    <w:rsid w:val="00A17DCE"/>
    <w:rsid w:val="00A20DEA"/>
    <w:rsid w:val="00A233BA"/>
    <w:rsid w:val="00A23D70"/>
    <w:rsid w:val="00A31BE1"/>
    <w:rsid w:val="00A326FC"/>
    <w:rsid w:val="00A3343F"/>
    <w:rsid w:val="00A337C3"/>
    <w:rsid w:val="00A40CB7"/>
    <w:rsid w:val="00A4337F"/>
    <w:rsid w:val="00A43930"/>
    <w:rsid w:val="00A5228B"/>
    <w:rsid w:val="00A54DA4"/>
    <w:rsid w:val="00A57CCF"/>
    <w:rsid w:val="00A633B6"/>
    <w:rsid w:val="00A64B9F"/>
    <w:rsid w:val="00A67D61"/>
    <w:rsid w:val="00A72BFE"/>
    <w:rsid w:val="00A741E1"/>
    <w:rsid w:val="00A7491E"/>
    <w:rsid w:val="00A752A0"/>
    <w:rsid w:val="00A75F0C"/>
    <w:rsid w:val="00A771D5"/>
    <w:rsid w:val="00A80AD0"/>
    <w:rsid w:val="00A8124E"/>
    <w:rsid w:val="00A81BF8"/>
    <w:rsid w:val="00A8216D"/>
    <w:rsid w:val="00A83444"/>
    <w:rsid w:val="00A900FD"/>
    <w:rsid w:val="00A94018"/>
    <w:rsid w:val="00A94151"/>
    <w:rsid w:val="00AA084B"/>
    <w:rsid w:val="00AA1207"/>
    <w:rsid w:val="00AA14AB"/>
    <w:rsid w:val="00AA2A8A"/>
    <w:rsid w:val="00AA3E73"/>
    <w:rsid w:val="00AB03E0"/>
    <w:rsid w:val="00AB39DB"/>
    <w:rsid w:val="00AB4583"/>
    <w:rsid w:val="00AB571A"/>
    <w:rsid w:val="00AB7AC2"/>
    <w:rsid w:val="00AC052F"/>
    <w:rsid w:val="00AC113C"/>
    <w:rsid w:val="00AC1666"/>
    <w:rsid w:val="00AC4ABD"/>
    <w:rsid w:val="00AD1E04"/>
    <w:rsid w:val="00AD2136"/>
    <w:rsid w:val="00AD39BB"/>
    <w:rsid w:val="00AD7F09"/>
    <w:rsid w:val="00AE300B"/>
    <w:rsid w:val="00AE41F2"/>
    <w:rsid w:val="00AE5672"/>
    <w:rsid w:val="00AE7DFA"/>
    <w:rsid w:val="00AF5A7E"/>
    <w:rsid w:val="00B02F14"/>
    <w:rsid w:val="00B04DE2"/>
    <w:rsid w:val="00B10A54"/>
    <w:rsid w:val="00B153B6"/>
    <w:rsid w:val="00B1605B"/>
    <w:rsid w:val="00B17DFC"/>
    <w:rsid w:val="00B26C28"/>
    <w:rsid w:val="00B26DDF"/>
    <w:rsid w:val="00B27E37"/>
    <w:rsid w:val="00B32A25"/>
    <w:rsid w:val="00B3318F"/>
    <w:rsid w:val="00B403C8"/>
    <w:rsid w:val="00B43001"/>
    <w:rsid w:val="00B4402B"/>
    <w:rsid w:val="00B4511C"/>
    <w:rsid w:val="00B46BA1"/>
    <w:rsid w:val="00B4778D"/>
    <w:rsid w:val="00B52AFA"/>
    <w:rsid w:val="00B54009"/>
    <w:rsid w:val="00B55336"/>
    <w:rsid w:val="00B7107F"/>
    <w:rsid w:val="00B725D1"/>
    <w:rsid w:val="00B733FF"/>
    <w:rsid w:val="00B73775"/>
    <w:rsid w:val="00B75793"/>
    <w:rsid w:val="00B76AEF"/>
    <w:rsid w:val="00B8572F"/>
    <w:rsid w:val="00B86486"/>
    <w:rsid w:val="00B871DB"/>
    <w:rsid w:val="00B90065"/>
    <w:rsid w:val="00B905ED"/>
    <w:rsid w:val="00B90DE4"/>
    <w:rsid w:val="00B91601"/>
    <w:rsid w:val="00B93F1A"/>
    <w:rsid w:val="00B95324"/>
    <w:rsid w:val="00B96C6C"/>
    <w:rsid w:val="00BA13E5"/>
    <w:rsid w:val="00BA2FE1"/>
    <w:rsid w:val="00BA4CE8"/>
    <w:rsid w:val="00BA4E8E"/>
    <w:rsid w:val="00BA50A4"/>
    <w:rsid w:val="00BA6472"/>
    <w:rsid w:val="00BB2316"/>
    <w:rsid w:val="00BB2F3D"/>
    <w:rsid w:val="00BB5195"/>
    <w:rsid w:val="00BB5F37"/>
    <w:rsid w:val="00BC149C"/>
    <w:rsid w:val="00BC2820"/>
    <w:rsid w:val="00BC57A8"/>
    <w:rsid w:val="00BC6804"/>
    <w:rsid w:val="00BE427F"/>
    <w:rsid w:val="00BE5707"/>
    <w:rsid w:val="00BE5FE2"/>
    <w:rsid w:val="00BF0CF3"/>
    <w:rsid w:val="00BF5636"/>
    <w:rsid w:val="00C043F4"/>
    <w:rsid w:val="00C1054F"/>
    <w:rsid w:val="00C13BB3"/>
    <w:rsid w:val="00C15293"/>
    <w:rsid w:val="00C159F2"/>
    <w:rsid w:val="00C15DE8"/>
    <w:rsid w:val="00C1668F"/>
    <w:rsid w:val="00C16ED0"/>
    <w:rsid w:val="00C17A22"/>
    <w:rsid w:val="00C26A86"/>
    <w:rsid w:val="00C32AC1"/>
    <w:rsid w:val="00C3517B"/>
    <w:rsid w:val="00C367DF"/>
    <w:rsid w:val="00C4283B"/>
    <w:rsid w:val="00C43394"/>
    <w:rsid w:val="00C4548F"/>
    <w:rsid w:val="00C45C33"/>
    <w:rsid w:val="00C45FAF"/>
    <w:rsid w:val="00C47FE9"/>
    <w:rsid w:val="00C5729E"/>
    <w:rsid w:val="00C5741E"/>
    <w:rsid w:val="00C60577"/>
    <w:rsid w:val="00C6103F"/>
    <w:rsid w:val="00C64E7F"/>
    <w:rsid w:val="00C64E9A"/>
    <w:rsid w:val="00C65094"/>
    <w:rsid w:val="00C66E52"/>
    <w:rsid w:val="00C70112"/>
    <w:rsid w:val="00C746E3"/>
    <w:rsid w:val="00C76073"/>
    <w:rsid w:val="00C76626"/>
    <w:rsid w:val="00C810B7"/>
    <w:rsid w:val="00C81A59"/>
    <w:rsid w:val="00C93279"/>
    <w:rsid w:val="00C94312"/>
    <w:rsid w:val="00C95A2E"/>
    <w:rsid w:val="00C967A4"/>
    <w:rsid w:val="00CA4437"/>
    <w:rsid w:val="00CA6E3D"/>
    <w:rsid w:val="00CB2748"/>
    <w:rsid w:val="00CB2A36"/>
    <w:rsid w:val="00CB4605"/>
    <w:rsid w:val="00CB5736"/>
    <w:rsid w:val="00CB662E"/>
    <w:rsid w:val="00CC06B2"/>
    <w:rsid w:val="00CC0A37"/>
    <w:rsid w:val="00CC3FE0"/>
    <w:rsid w:val="00CC5B82"/>
    <w:rsid w:val="00CD1E87"/>
    <w:rsid w:val="00CD4C7A"/>
    <w:rsid w:val="00CD4CCD"/>
    <w:rsid w:val="00CD63CF"/>
    <w:rsid w:val="00CE1EF4"/>
    <w:rsid w:val="00CE56BB"/>
    <w:rsid w:val="00CE74A3"/>
    <w:rsid w:val="00CF1B99"/>
    <w:rsid w:val="00CF203F"/>
    <w:rsid w:val="00CF223C"/>
    <w:rsid w:val="00CF3B4D"/>
    <w:rsid w:val="00CF6A01"/>
    <w:rsid w:val="00D0271B"/>
    <w:rsid w:val="00D02771"/>
    <w:rsid w:val="00D04073"/>
    <w:rsid w:val="00D04873"/>
    <w:rsid w:val="00D04FB4"/>
    <w:rsid w:val="00D05550"/>
    <w:rsid w:val="00D05E67"/>
    <w:rsid w:val="00D11F66"/>
    <w:rsid w:val="00D131AA"/>
    <w:rsid w:val="00D17A5B"/>
    <w:rsid w:val="00D2047A"/>
    <w:rsid w:val="00D215B9"/>
    <w:rsid w:val="00D23D57"/>
    <w:rsid w:val="00D24E1A"/>
    <w:rsid w:val="00D26637"/>
    <w:rsid w:val="00D30A80"/>
    <w:rsid w:val="00D30D10"/>
    <w:rsid w:val="00D328FF"/>
    <w:rsid w:val="00D36B74"/>
    <w:rsid w:val="00D37549"/>
    <w:rsid w:val="00D406C1"/>
    <w:rsid w:val="00D424BF"/>
    <w:rsid w:val="00D44E29"/>
    <w:rsid w:val="00D45FE7"/>
    <w:rsid w:val="00D46AE4"/>
    <w:rsid w:val="00D56DA9"/>
    <w:rsid w:val="00D61F98"/>
    <w:rsid w:val="00D6388A"/>
    <w:rsid w:val="00D64E82"/>
    <w:rsid w:val="00D6731E"/>
    <w:rsid w:val="00D72D10"/>
    <w:rsid w:val="00D7363D"/>
    <w:rsid w:val="00D80A6F"/>
    <w:rsid w:val="00D81438"/>
    <w:rsid w:val="00D81B85"/>
    <w:rsid w:val="00D83C15"/>
    <w:rsid w:val="00D85B7E"/>
    <w:rsid w:val="00D86D87"/>
    <w:rsid w:val="00D877D8"/>
    <w:rsid w:val="00D87957"/>
    <w:rsid w:val="00D904DD"/>
    <w:rsid w:val="00D90772"/>
    <w:rsid w:val="00D922EC"/>
    <w:rsid w:val="00D9377C"/>
    <w:rsid w:val="00DA3D81"/>
    <w:rsid w:val="00DA6CD3"/>
    <w:rsid w:val="00DB03C3"/>
    <w:rsid w:val="00DB05FA"/>
    <w:rsid w:val="00DB2661"/>
    <w:rsid w:val="00DB2F7C"/>
    <w:rsid w:val="00DB3EC5"/>
    <w:rsid w:val="00DB6E61"/>
    <w:rsid w:val="00DD283F"/>
    <w:rsid w:val="00DD5BE7"/>
    <w:rsid w:val="00DD6080"/>
    <w:rsid w:val="00DE08E6"/>
    <w:rsid w:val="00DE19F9"/>
    <w:rsid w:val="00DE5D7A"/>
    <w:rsid w:val="00DE7B2F"/>
    <w:rsid w:val="00DF2AD1"/>
    <w:rsid w:val="00DF5B02"/>
    <w:rsid w:val="00E02112"/>
    <w:rsid w:val="00E0400F"/>
    <w:rsid w:val="00E1045C"/>
    <w:rsid w:val="00E15747"/>
    <w:rsid w:val="00E158CD"/>
    <w:rsid w:val="00E16093"/>
    <w:rsid w:val="00E166F5"/>
    <w:rsid w:val="00E23056"/>
    <w:rsid w:val="00E25364"/>
    <w:rsid w:val="00E2672E"/>
    <w:rsid w:val="00E26D4A"/>
    <w:rsid w:val="00E27ACD"/>
    <w:rsid w:val="00E30ADE"/>
    <w:rsid w:val="00E34320"/>
    <w:rsid w:val="00E34C3C"/>
    <w:rsid w:val="00E43D15"/>
    <w:rsid w:val="00E458D8"/>
    <w:rsid w:val="00E45A20"/>
    <w:rsid w:val="00E468BF"/>
    <w:rsid w:val="00E46CDF"/>
    <w:rsid w:val="00E531F6"/>
    <w:rsid w:val="00E53DD3"/>
    <w:rsid w:val="00E54145"/>
    <w:rsid w:val="00E56529"/>
    <w:rsid w:val="00E56E2F"/>
    <w:rsid w:val="00E6508B"/>
    <w:rsid w:val="00E65193"/>
    <w:rsid w:val="00E66884"/>
    <w:rsid w:val="00E70819"/>
    <w:rsid w:val="00E708F9"/>
    <w:rsid w:val="00E74CA6"/>
    <w:rsid w:val="00E828A3"/>
    <w:rsid w:val="00E8391B"/>
    <w:rsid w:val="00E8730E"/>
    <w:rsid w:val="00E87B71"/>
    <w:rsid w:val="00E92E2B"/>
    <w:rsid w:val="00E96F31"/>
    <w:rsid w:val="00EA6554"/>
    <w:rsid w:val="00EB0AE0"/>
    <w:rsid w:val="00EB75C6"/>
    <w:rsid w:val="00EC28D5"/>
    <w:rsid w:val="00EC3C76"/>
    <w:rsid w:val="00EC6CFB"/>
    <w:rsid w:val="00EC7B17"/>
    <w:rsid w:val="00EC7E6C"/>
    <w:rsid w:val="00ED25D0"/>
    <w:rsid w:val="00ED29D3"/>
    <w:rsid w:val="00ED2DE2"/>
    <w:rsid w:val="00ED3EAE"/>
    <w:rsid w:val="00ED5290"/>
    <w:rsid w:val="00ED57B7"/>
    <w:rsid w:val="00EE0AD3"/>
    <w:rsid w:val="00EE1C27"/>
    <w:rsid w:val="00EE555D"/>
    <w:rsid w:val="00EF02B1"/>
    <w:rsid w:val="00EF23EE"/>
    <w:rsid w:val="00F01BB6"/>
    <w:rsid w:val="00F044AF"/>
    <w:rsid w:val="00F0682A"/>
    <w:rsid w:val="00F126F6"/>
    <w:rsid w:val="00F12D3A"/>
    <w:rsid w:val="00F16403"/>
    <w:rsid w:val="00F21677"/>
    <w:rsid w:val="00F21D05"/>
    <w:rsid w:val="00F2262F"/>
    <w:rsid w:val="00F311CE"/>
    <w:rsid w:val="00F40CD8"/>
    <w:rsid w:val="00F51C48"/>
    <w:rsid w:val="00F52BBA"/>
    <w:rsid w:val="00F532B6"/>
    <w:rsid w:val="00F53CE9"/>
    <w:rsid w:val="00F62A56"/>
    <w:rsid w:val="00F653DE"/>
    <w:rsid w:val="00F65AB3"/>
    <w:rsid w:val="00F704DA"/>
    <w:rsid w:val="00F72833"/>
    <w:rsid w:val="00F748B8"/>
    <w:rsid w:val="00F7510C"/>
    <w:rsid w:val="00F75380"/>
    <w:rsid w:val="00F80776"/>
    <w:rsid w:val="00F81255"/>
    <w:rsid w:val="00F849B3"/>
    <w:rsid w:val="00F863F8"/>
    <w:rsid w:val="00F912CE"/>
    <w:rsid w:val="00F91B57"/>
    <w:rsid w:val="00F967B1"/>
    <w:rsid w:val="00FA0BFD"/>
    <w:rsid w:val="00FA34A5"/>
    <w:rsid w:val="00FA4172"/>
    <w:rsid w:val="00FA5202"/>
    <w:rsid w:val="00FA639E"/>
    <w:rsid w:val="00FC5D91"/>
    <w:rsid w:val="00FC5E0A"/>
    <w:rsid w:val="00FC6531"/>
    <w:rsid w:val="00FD158D"/>
    <w:rsid w:val="00FD5B52"/>
    <w:rsid w:val="00FD5C9C"/>
    <w:rsid w:val="00FD6197"/>
    <w:rsid w:val="00FD68E1"/>
    <w:rsid w:val="00FD7E93"/>
    <w:rsid w:val="00FE18E3"/>
    <w:rsid w:val="00FE2595"/>
    <w:rsid w:val="00FE4162"/>
    <w:rsid w:val="00FF2633"/>
    <w:rsid w:val="00FF2CD8"/>
    <w:rsid w:val="00FF44F1"/>
    <w:rsid w:val="00FF72A9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B4DF3"/>
  <w15:chartTrackingRefBased/>
  <w15:docId w15:val="{1830F96B-5754-B64B-B3C0-304AE57F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CD8"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E708F9"/>
    <w:pPr>
      <w:spacing w:after="120"/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rsid w:val="00F1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D283F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59333F"/>
    <w:rPr>
      <w:b/>
      <w:bCs/>
    </w:rPr>
  </w:style>
  <w:style w:type="paragraph" w:styleId="NormalWeb">
    <w:name w:val="Normal (Web)"/>
    <w:basedOn w:val="Normal"/>
    <w:uiPriority w:val="99"/>
    <w:unhideWhenUsed/>
    <w:rsid w:val="00970793"/>
    <w:pPr>
      <w:widowControl/>
      <w:spacing w:before="100" w:beforeAutospacing="1" w:after="100" w:afterAutospacing="1" w:line="240" w:lineRule="auto"/>
    </w:pPr>
    <w:rPr>
      <w:sz w:val="24"/>
      <w:szCs w:val="24"/>
      <w:lang w:val="vi-VN" w:eastAsia="vi-VN"/>
    </w:rPr>
  </w:style>
  <w:style w:type="character" w:customStyle="1" w:styleId="Heading1Char">
    <w:name w:val="Heading 1 Char"/>
    <w:basedOn w:val="DefaultParagraphFont"/>
    <w:link w:val="Heading1"/>
    <w:rsid w:val="00FE4162"/>
    <w:rPr>
      <w:rFonts w:ascii="Arial" w:hAnsi="Arial"/>
      <w:b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35FF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D5AC3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F7510C"/>
  </w:style>
  <w:style w:type="character" w:customStyle="1" w:styleId="FooterChar">
    <w:name w:val="Footer Char"/>
    <w:basedOn w:val="DefaultParagraphFont"/>
    <w:link w:val="Footer"/>
    <w:uiPriority w:val="99"/>
    <w:rsid w:val="00114C16"/>
    <w:rPr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C282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2F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2FC9"/>
    <w:rPr>
      <w:rFonts w:ascii="Courier New" w:hAnsi="Courier New" w:cs="Courier New"/>
      <w:lang w:val="en-US" w:eastAsia="en-US"/>
    </w:rPr>
  </w:style>
  <w:style w:type="paragraph" w:customStyle="1" w:styleId="CodeBlock">
    <w:name w:val="CodeBlock"/>
    <w:rsid w:val="00514B8B"/>
    <w:pPr>
      <w:spacing w:before="40" w:after="40"/>
    </w:pPr>
    <w:rPr>
      <w:rFonts w:ascii="Courier New" w:eastAsia="Courier New" w:hAnsi="Courier New" w:cstheme="minorBidi"/>
      <w:sz w:val="18"/>
      <w:szCs w:val="22"/>
      <w:lang w:val="en-US" w:eastAsia="en-US"/>
    </w:rPr>
  </w:style>
  <w:style w:type="table" w:styleId="GridTable5Dark-Accent1">
    <w:name w:val="Grid Table 5 Dark Accent 1"/>
    <w:basedOn w:val="TableNormal"/>
    <w:uiPriority w:val="50"/>
    <w:rsid w:val="005618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5618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5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520and%2520Settings\Owner\Desktop\Senior%2520Project\glossary.do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4E0AB-13FC-4C66-97E5-ECB815EC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324</TotalTime>
  <Pages>44</Pages>
  <Words>14118</Words>
  <Characters>61841</Characters>
  <Application>Microsoft Office Word</Application>
  <DocSecurity>0</DocSecurity>
  <Lines>1472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Glossary</vt:lpstr>
    </vt:vector>
  </TitlesOfParts>
  <Company>&lt;Company Name&gt;</Company>
  <LinksUpToDate>false</LinksUpToDate>
  <CharactersWithSpaces>75549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Glossary</dc:title>
  <dc:subject>&lt;Project Name&gt;</dc:subject>
  <dc:creator>Amanda</dc:creator>
  <cp:keywords/>
  <dc:description/>
  <cp:lastModifiedBy>Lê Song Nhật Quyền</cp:lastModifiedBy>
  <cp:revision>1128</cp:revision>
  <cp:lastPrinted>2025-04-18T13:39:00Z</cp:lastPrinted>
  <dcterms:created xsi:type="dcterms:W3CDTF">2025-04-18T04:35:00Z</dcterms:created>
  <dcterms:modified xsi:type="dcterms:W3CDTF">2026-03-18T03:49:00Z</dcterms:modified>
</cp:coreProperties>
</file>