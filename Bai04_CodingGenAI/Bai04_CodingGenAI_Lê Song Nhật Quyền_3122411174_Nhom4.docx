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A987" w14:textId="77777777" w:rsidR="000209A6" w:rsidRDefault="000209A6">
      <w:pPr>
        <w:ind w:firstLine="357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5D3FF0" wp14:editId="116A8B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1320800"/>
            <wp:effectExtent l="0" t="0" r="0" b="0"/>
            <wp:wrapSquare wrapText="bothSides" distT="0" distB="0" distL="114300" distR="114300"/>
            <wp:docPr id="17842427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C5588A" w14:textId="1CFF5A0C" w:rsidR="000209A6" w:rsidRDefault="000209A6">
      <w:pPr>
        <w:ind w:firstLine="35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BÁO CÁO</w:t>
      </w:r>
      <w:r w:rsidR="00313043">
        <w:rPr>
          <w:b/>
          <w:sz w:val="72"/>
          <w:szCs w:val="72"/>
        </w:rPr>
        <w:t xml:space="preserve"> </w:t>
      </w:r>
      <w:r w:rsidR="00DD6080">
        <w:rPr>
          <w:b/>
          <w:sz w:val="72"/>
          <w:szCs w:val="72"/>
        </w:rPr>
        <w:t xml:space="preserve">BÀI TẬP LAB </w:t>
      </w:r>
      <w:r w:rsidR="003C330A">
        <w:rPr>
          <w:b/>
          <w:sz w:val="72"/>
          <w:szCs w:val="72"/>
        </w:rPr>
        <w:t>4</w:t>
      </w:r>
    </w:p>
    <w:p w14:paraId="6DB1E4AD" w14:textId="77777777" w:rsidR="00035E29" w:rsidRDefault="00035E29" w:rsidP="000A5881">
      <w:pPr>
        <w:ind w:firstLine="357"/>
        <w:jc w:val="center"/>
        <w:rPr>
          <w:b/>
          <w:sz w:val="72"/>
          <w:szCs w:val="72"/>
        </w:rPr>
      </w:pPr>
    </w:p>
    <w:p w14:paraId="50C5F3D5" w14:textId="77777777" w:rsidR="0028552E" w:rsidRDefault="0028552E" w:rsidP="000A5881">
      <w:pPr>
        <w:ind w:firstLine="357"/>
        <w:jc w:val="center"/>
        <w:rPr>
          <w:b/>
          <w:sz w:val="52"/>
          <w:szCs w:val="52"/>
        </w:rPr>
      </w:pPr>
    </w:p>
    <w:p w14:paraId="1EEC3ECD" w14:textId="123C1CB9" w:rsidR="002062E7" w:rsidRDefault="000209A6" w:rsidP="002062E7">
      <w:pPr>
        <w:jc w:val="center"/>
      </w:pPr>
      <w:r w:rsidRPr="00D32C44">
        <w:rPr>
          <w:b/>
          <w:sz w:val="52"/>
          <w:szCs w:val="52"/>
        </w:rPr>
        <w:t xml:space="preserve">Môn </w:t>
      </w:r>
      <w:proofErr w:type="spellStart"/>
      <w:proofErr w:type="gramStart"/>
      <w:r w:rsidRPr="00D32C44">
        <w:rPr>
          <w:b/>
          <w:sz w:val="52"/>
          <w:szCs w:val="52"/>
        </w:rPr>
        <w:t>học</w:t>
      </w:r>
      <w:proofErr w:type="spellEnd"/>
      <w:r w:rsidRPr="00D32C44">
        <w:rPr>
          <w:b/>
          <w:sz w:val="52"/>
          <w:szCs w:val="52"/>
        </w:rPr>
        <w:t xml:space="preserve"> :</w:t>
      </w:r>
      <w:proofErr w:type="gramEnd"/>
      <w:r w:rsidRPr="00D32C44">
        <w:rPr>
          <w:b/>
          <w:sz w:val="52"/>
          <w:szCs w:val="52"/>
        </w:rPr>
        <w:t xml:space="preserve"> </w:t>
      </w:r>
      <w:r w:rsidR="007C1210">
        <w:rPr>
          <w:b/>
          <w:bCs/>
          <w:sz w:val="52"/>
          <w:szCs w:val="52"/>
        </w:rPr>
        <w:t>Semi</w:t>
      </w:r>
      <w:r w:rsidR="00F532B6">
        <w:rPr>
          <w:b/>
          <w:bCs/>
          <w:sz w:val="52"/>
          <w:szCs w:val="52"/>
        </w:rPr>
        <w:t xml:space="preserve">nar </w:t>
      </w:r>
      <w:proofErr w:type="spellStart"/>
      <w:r w:rsidR="00F532B6">
        <w:rPr>
          <w:b/>
          <w:bCs/>
          <w:sz w:val="52"/>
          <w:szCs w:val="52"/>
        </w:rPr>
        <w:t>chuyên</w:t>
      </w:r>
      <w:proofErr w:type="spellEnd"/>
      <w:r w:rsidR="00F532B6">
        <w:rPr>
          <w:b/>
          <w:bCs/>
          <w:sz w:val="52"/>
          <w:szCs w:val="52"/>
        </w:rPr>
        <w:t xml:space="preserve"> </w:t>
      </w:r>
      <w:proofErr w:type="spellStart"/>
      <w:r w:rsidR="00F532B6">
        <w:rPr>
          <w:b/>
          <w:bCs/>
          <w:sz w:val="52"/>
          <w:szCs w:val="52"/>
        </w:rPr>
        <w:t>đề</w:t>
      </w:r>
      <w:proofErr w:type="spellEnd"/>
    </w:p>
    <w:p w14:paraId="4933F741" w14:textId="1A2137C5" w:rsidR="00BE5707" w:rsidRPr="00BE5707" w:rsidRDefault="000209A6" w:rsidP="00BE5707">
      <w:pPr>
        <w:jc w:val="center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>
        <w:rPr>
          <w:b/>
          <w:sz w:val="48"/>
          <w:szCs w:val="48"/>
        </w:rPr>
        <w:t xml:space="preserve">ĐỀ TÀI: </w:t>
      </w:r>
      <w:r w:rsidR="004E2E3A" w:rsidRPr="004E2E3A">
        <w:rPr>
          <w:b/>
          <w:bCs/>
          <w:color w:val="000000" w:themeColor="text1"/>
          <w:sz w:val="48"/>
          <w:szCs w:val="48"/>
        </w:rPr>
        <w:t>CƠ SỞ LẬP TRÌNH VỚI GENAI</w:t>
      </w:r>
    </w:p>
    <w:p w14:paraId="4879CEE3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79E54250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59A82929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358C55BD" w14:textId="5FCD56F9" w:rsidR="000209A6" w:rsidRPr="00B26DDF" w:rsidRDefault="00B26DDF" w:rsidP="003A21DF">
      <w:pPr>
        <w:ind w:firstLine="714"/>
        <w:rPr>
          <w:b/>
          <w:sz w:val="36"/>
          <w:szCs w:val="36"/>
        </w:rPr>
      </w:pPr>
      <w:proofErr w:type="spellStart"/>
      <w:r w:rsidRPr="00B26DDF">
        <w:rPr>
          <w:b/>
          <w:sz w:val="36"/>
          <w:szCs w:val="36"/>
        </w:rPr>
        <w:t>Giảng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viên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hướng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dẫn</w:t>
      </w:r>
      <w:proofErr w:type="spellEnd"/>
      <w:r w:rsidRPr="00B26DDF">
        <w:rPr>
          <w:b/>
          <w:sz w:val="36"/>
          <w:szCs w:val="36"/>
        </w:rPr>
        <w:t>:</w:t>
      </w:r>
      <w:r w:rsidR="003A21DF">
        <w:rPr>
          <w:b/>
          <w:sz w:val="36"/>
          <w:szCs w:val="36"/>
        </w:rPr>
        <w:tab/>
      </w:r>
      <w:r w:rsidR="003A21DF">
        <w:rPr>
          <w:b/>
          <w:sz w:val="36"/>
          <w:szCs w:val="36"/>
        </w:rPr>
        <w:tab/>
      </w:r>
      <w:proofErr w:type="spellStart"/>
      <w:r w:rsidR="0090121B">
        <w:rPr>
          <w:b/>
          <w:sz w:val="36"/>
          <w:szCs w:val="36"/>
        </w:rPr>
        <w:t>Đỗ</w:t>
      </w:r>
      <w:proofErr w:type="spellEnd"/>
      <w:r w:rsidR="0090121B">
        <w:rPr>
          <w:b/>
          <w:sz w:val="36"/>
          <w:szCs w:val="36"/>
        </w:rPr>
        <w:t xml:space="preserve"> Như Tài</w:t>
      </w:r>
    </w:p>
    <w:p w14:paraId="63C1F49F" w14:textId="7CC24C91" w:rsidR="000209A6" w:rsidRDefault="000209A6">
      <w:pPr>
        <w:ind w:left="714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Lớp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 </w:t>
      </w:r>
      <w:r>
        <w:rPr>
          <w:b/>
          <w:sz w:val="32"/>
          <w:szCs w:val="32"/>
        </w:rPr>
        <w:t xml:space="preserve">DCT122C3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</w:t>
      </w:r>
      <w:r>
        <w:rPr>
          <w:b/>
          <w:sz w:val="32"/>
          <w:szCs w:val="32"/>
        </w:rPr>
        <w:t xml:space="preserve"> </w:t>
      </w:r>
    </w:p>
    <w:p w14:paraId="7C5752AC" w14:textId="7111DCBD" w:rsidR="000209A6" w:rsidRDefault="000209A6" w:rsidP="002062E7">
      <w:pPr>
        <w:ind w:left="71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Sinh </w:t>
      </w:r>
      <w:proofErr w:type="spellStart"/>
      <w:r>
        <w:rPr>
          <w:b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  <w:t xml:space="preserve"> </w:t>
      </w:r>
      <w:r w:rsidR="00CE56BB">
        <w:rPr>
          <w:b/>
          <w:sz w:val="32"/>
          <w:szCs w:val="32"/>
        </w:rPr>
        <w:t>Lê Song Nhật Quyền</w:t>
      </w:r>
      <w:r>
        <w:rPr>
          <w:b/>
          <w:sz w:val="32"/>
          <w:szCs w:val="32"/>
        </w:rPr>
        <w:t xml:space="preserve"> </w:t>
      </w:r>
      <w:r w:rsidR="002062E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 xml:space="preserve"> 31224111</w:t>
      </w:r>
      <w:r w:rsidR="00CE56BB">
        <w:rPr>
          <w:b/>
          <w:sz w:val="32"/>
          <w:szCs w:val="32"/>
        </w:rPr>
        <w:t>74</w:t>
      </w:r>
    </w:p>
    <w:p w14:paraId="1BE0AB4D" w14:textId="4D35B02E" w:rsidR="002062E7" w:rsidRDefault="0035495D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 w:rsidR="00FD7E93">
        <w:rPr>
          <w:b/>
          <w:sz w:val="32"/>
          <w:szCs w:val="32"/>
        </w:rPr>
        <w:t>Hồ</w:t>
      </w:r>
      <w:proofErr w:type="spellEnd"/>
      <w:r w:rsidR="00FD7E93">
        <w:rPr>
          <w:b/>
          <w:sz w:val="32"/>
          <w:szCs w:val="32"/>
        </w:rPr>
        <w:t xml:space="preserve"> Thái Vũ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>–</w:t>
      </w:r>
      <w:proofErr w:type="gramEnd"/>
      <w:r w:rsidR="00D46AE4">
        <w:rPr>
          <w:b/>
          <w:sz w:val="32"/>
          <w:szCs w:val="32"/>
        </w:rPr>
        <w:t xml:space="preserve"> </w:t>
      </w:r>
      <w:r w:rsidR="00FD7E93">
        <w:rPr>
          <w:b/>
          <w:sz w:val="32"/>
          <w:szCs w:val="32"/>
        </w:rPr>
        <w:t>3122411251</w:t>
      </w:r>
    </w:p>
    <w:p w14:paraId="3739EFD3" w14:textId="11CCA6C0" w:rsidR="00FD7E93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Trần</w:t>
      </w:r>
      <w:proofErr w:type="spellEnd"/>
      <w:r>
        <w:rPr>
          <w:b/>
          <w:sz w:val="32"/>
          <w:szCs w:val="32"/>
        </w:rPr>
        <w:t xml:space="preserve"> Minh Trí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 w:rsidR="00671F47">
        <w:rPr>
          <w:b/>
          <w:sz w:val="32"/>
          <w:szCs w:val="32"/>
        </w:rPr>
        <w:t>–</w:t>
      </w:r>
      <w:proofErr w:type="gramEnd"/>
      <w:r w:rsidR="00671F4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3122411222</w:t>
      </w:r>
    </w:p>
    <w:p w14:paraId="51208A17" w14:textId="04365296" w:rsidR="0047755A" w:rsidRPr="00D32C44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Nguyễn Lê Nhật Minh</w:t>
      </w:r>
      <w:r w:rsidR="00671F4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>3122411125</w:t>
      </w:r>
    </w:p>
    <w:p w14:paraId="3D0B7BC8" w14:textId="77777777" w:rsidR="000209A6" w:rsidRDefault="000209A6">
      <w:pPr>
        <w:ind w:left="714"/>
        <w:jc w:val="center"/>
        <w:rPr>
          <w:color w:val="000000"/>
          <w:sz w:val="28"/>
          <w:szCs w:val="28"/>
        </w:rPr>
      </w:pPr>
    </w:p>
    <w:p w14:paraId="7C9885B0" w14:textId="77777777" w:rsidR="000209A6" w:rsidRDefault="000209A6" w:rsidP="000A5881">
      <w:pPr>
        <w:rPr>
          <w:color w:val="000000"/>
          <w:sz w:val="28"/>
          <w:szCs w:val="28"/>
        </w:rPr>
      </w:pPr>
    </w:p>
    <w:p w14:paraId="0807A0ED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760110A3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62F9A11A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0E67C4FB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599491A2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32B71BB1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74C69B98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3AF10B66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2473F9C7" w14:textId="0FDA7924" w:rsidR="00492687" w:rsidRPr="001E4006" w:rsidRDefault="000209A6" w:rsidP="001E4006">
      <w:pPr>
        <w:ind w:left="71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Thành </w:t>
      </w:r>
      <w:proofErr w:type="spellStart"/>
      <w:r>
        <w:rPr>
          <w:color w:val="000000"/>
          <w:sz w:val="28"/>
          <w:szCs w:val="28"/>
        </w:rPr>
        <w:t>phố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Hồ</w:t>
      </w:r>
      <w:proofErr w:type="spellEnd"/>
      <w:r>
        <w:rPr>
          <w:color w:val="000000"/>
          <w:sz w:val="28"/>
          <w:szCs w:val="28"/>
        </w:rPr>
        <w:t xml:space="preserve"> Chí Minh, </w:t>
      </w:r>
      <w:proofErr w:type="spellStart"/>
      <w:r>
        <w:rPr>
          <w:color w:val="000000"/>
          <w:sz w:val="28"/>
          <w:szCs w:val="28"/>
        </w:rPr>
        <w:t>tháng</w:t>
      </w:r>
      <w:proofErr w:type="spellEnd"/>
      <w:r>
        <w:rPr>
          <w:color w:val="000000"/>
          <w:sz w:val="28"/>
          <w:szCs w:val="28"/>
        </w:rPr>
        <w:t xml:space="preserve"> </w:t>
      </w:r>
      <w:r w:rsidR="00D02771">
        <w:rPr>
          <w:color w:val="000000"/>
          <w:sz w:val="28"/>
          <w:szCs w:val="28"/>
        </w:rPr>
        <w:t>3</w:t>
      </w:r>
      <w:r w:rsidR="00EE555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</w:t>
      </w:r>
      <w:bookmarkStart w:id="0" w:name="_Toc195898488"/>
      <w:bookmarkStart w:id="1" w:name="_Toc195898528"/>
      <w:r w:rsidR="009613E9">
        <w:rPr>
          <w:color w:val="000000"/>
          <w:sz w:val="28"/>
          <w:szCs w:val="28"/>
        </w:rPr>
        <w:t>6</w:t>
      </w:r>
      <w:r w:rsidR="00A326FC">
        <w:rPr>
          <w:rFonts w:asciiTheme="majorHAnsi" w:hAnsiTheme="majorHAnsi" w:cstheme="majorHAnsi"/>
          <w:bCs/>
          <w:noProof/>
          <w:sz w:val="48"/>
          <w:szCs w:val="48"/>
        </w:rPr>
        <w:br w:type="page"/>
      </w:r>
    </w:p>
    <w:sdt>
      <w:sdtPr>
        <w:rPr>
          <w:rFonts w:ascii="Times New Roman" w:eastAsia="Times New Roman" w:hAnsi="Times New Roman" w:cstheme="majorHAnsi"/>
          <w:b/>
          <w:bCs/>
          <w:color w:val="auto"/>
          <w:sz w:val="40"/>
          <w:szCs w:val="40"/>
        </w:rPr>
        <w:id w:val="456147755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6C74D4B0" w14:textId="537CF6D8" w:rsidR="00DB03C3" w:rsidRPr="00865ED7" w:rsidRDefault="009A4E16" w:rsidP="009A4E16">
          <w:pPr>
            <w:pStyle w:val="TOCHeading"/>
            <w:jc w:val="center"/>
            <w:rPr>
              <w:rFonts w:cstheme="majorHAnsi"/>
              <w:b/>
              <w:bCs/>
              <w:color w:val="000000" w:themeColor="text1"/>
              <w:sz w:val="40"/>
              <w:szCs w:val="40"/>
            </w:rPr>
          </w:pPr>
          <w:proofErr w:type="spellStart"/>
          <w:r w:rsidRPr="00865ED7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>Mục</w:t>
          </w:r>
          <w:proofErr w:type="spellEnd"/>
          <w:r w:rsidRPr="00865ED7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 xml:space="preserve"> </w:t>
          </w:r>
          <w:proofErr w:type="spellStart"/>
          <w:r w:rsidRPr="00865ED7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>Lục</w:t>
          </w:r>
          <w:proofErr w:type="spellEnd"/>
        </w:p>
        <w:p w14:paraId="4E434B1B" w14:textId="6ED662D2" w:rsidR="006E4CDD" w:rsidRPr="00865ED7" w:rsidRDefault="00DB03C3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r w:rsidRPr="00865ED7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begin"/>
          </w:r>
          <w:r w:rsidRPr="00865ED7">
            <w:rPr>
              <w:rFonts w:asciiTheme="majorHAnsi" w:hAnsiTheme="majorHAnsi" w:cs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865ED7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separate"/>
          </w:r>
          <w:hyperlink w:anchor="_Toc224160940" w:history="1">
            <w:r w:rsidR="006E4CDD"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Chapter 1: Từ Tự động hóa đến Chu kỳ Phát triển Phần mềm Hoàn chỉnh: Cơ hội Hiện tại cho GenAI</w:t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_Toc224160940 \h </w:instrText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6E4CDD"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53D14" w14:textId="7B47B5B6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1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1.1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Giới thiệu về Generative AI trong phát triển phần mềm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_Toc224160941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4DBD2" w14:textId="37D66017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2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1.2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Sự thay đổi trong lĩnh vực kỹ thuật phần mềm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_Toc224160942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1B990" w14:textId="14AD8C0A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3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1.3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Sự phát triển của mô hình ngôn ngữ lớn (LLMs)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_Toc224160943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8C4F2" w14:textId="5FA62616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4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1.4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Vòng đời phát triển phần mềm (Software Development Lifecycle – SDLC)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_Toc224160944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846A9" w14:textId="75DB8396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5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1.5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Vai trò của GenAI trong SDLC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_Toc224160945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BBDEE" w14:textId="115D09A8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6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1.6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Lợi ích và hạn chế của GenAI trong lập trình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_Toc224160946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20297" w14:textId="233AC237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7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1.6.1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Lợi ích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_Toc224160947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A3E5C" w14:textId="5A9662BA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8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1.6.2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Hạn chế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_Toc224160948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731A7" w14:textId="4D2EA240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49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1.7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Kết luận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_Toc224160949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8B287" w14:textId="2C2063EF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0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Chapter 2: Làm việc với API OpenAI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_Toc224160950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5BD3C" w14:textId="1F1679A2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1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1. GIỚI THIỆU CHƯƠNG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_Toc224160951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9789E" w14:textId="3D3668D3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2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3. KIẾN THỨC NỀN TẢNG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_Toc224160952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9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52CBA" w14:textId="65100508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3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4. PHÂN TÍCH CÁC BÀI LAB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_Toc224160953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1A18E" w14:textId="70C61239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4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 SO SÁNH TIẾN TRÌNH QUA 3 LAB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_Toc224160954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F9116" w14:textId="58BD46DB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5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 CÁC KHÁI NIỆM QUAN TRỌNG CẦN NHỚ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_Toc224160955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DE44A" w14:textId="687E4BC6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6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 KẾT LUẬN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_Toc224160956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BC8EB" w14:textId="079A82F7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57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Chapter 3: Sử dụng GitHub Copilot với PyCharm, VS Code và Jupyter Notebook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_Toc224160957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7B7B6" w14:textId="663F086C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0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3.1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Giới thiệu bài thực hành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_Toc224160960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FA0DF" w14:textId="10B28566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1" w:history="1"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3.2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Lab 3.1: Tính geometric mean của hai số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_Toc224160961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B9075" w14:textId="40D557A5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2" w:history="1"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3.3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Lab 3.2: Tính geometric mean của nhiều số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_Toc224160962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18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1C5AD" w14:textId="5D767F4B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3" w:history="1"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3.4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Lab 3.3: Phân tích và cải tiến chương trình với GitHub Copilot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_Toc224160963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18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94A47" w14:textId="25C4E721" w:rsidR="006E4CDD" w:rsidRPr="00865ED7" w:rsidRDefault="006E4CDD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4" w:history="1"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3.5</w:t>
            </w:r>
            <w:r w:rsidRPr="00865ED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5ED7">
              <w:rPr>
                <w:rStyle w:val="Hyperlink"/>
                <w:b/>
                <w:bCs/>
                <w:noProof/>
                <w:sz w:val="28"/>
                <w:szCs w:val="28"/>
              </w:rPr>
              <w:t>Phân tích kết quả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_Toc224160964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21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343C3" w14:textId="73543B69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6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Chapter 4: Các Phương pháp Tốt nhất để Hỏi đáp với ChatGPT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_Toc224160966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21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B4BA3" w14:textId="77B12345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7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4.1. Mức Ý tưởng: Tư duy Lập trình bằng Ngôn ngữ Tự nhiên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_Toc224160967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21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15DBE" w14:textId="4508C591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8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4.2. Mức Luận lý: Khung Cấu trúc Prompt Tiêu chuẩn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_Toc224160968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21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61E55" w14:textId="3ED70354" w:rsidR="006E4CDD" w:rsidRPr="00865ED7" w:rsidRDefault="006E4CDD">
          <w:pPr>
            <w:pStyle w:val="TOC2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69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4.3. Mức Vật lý: Triển khai lặp và Tối ưu hóa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_Toc224160969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22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69AB0" w14:textId="082C2053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1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Chapter 5: Các Phương pháp Tốt nhất để Hỏi đáp với API OpenAI và GitHub Copilot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_Toc224160971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693CDD" w14:textId="0D140549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2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kern w:val="36"/>
                <w:sz w:val="28"/>
                <w:szCs w:val="28"/>
              </w:rPr>
              <w:t>5.1 Phân tích Lab 5.1 – Tạo Google-style docstring bằng OpenAI API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_Toc224160972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0A57B" w14:textId="3B0B3BD4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3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5.1.1 Mục tiêu bài lab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_Toc224160973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92631" w14:textId="44852440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4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5.1.2 Phân tích code minh họa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_Toc224160974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AFCB8" w14:textId="39152C4F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5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Cài đặt Singleton metaclass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_Toc224160975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29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6DED4B" w14:textId="6072688D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6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Lấy source code của method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_Toc224160976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29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536E8" w14:textId="4B2B0423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7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Tạo prompt cho OpenAI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_Toc224160977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821E6" w14:textId="65439B22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8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System Prompt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_Toc224160978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93033" w14:textId="2CB23355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79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it-IT"/>
              </w:rPr>
              <w:t>Gửi request đến OpenAI API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_Toc224160979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ADE7C" w14:textId="74D2E74E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0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vi-VN"/>
              </w:rPr>
              <w:t>5.1.3 Phân tích kết quả thực nghiệm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_Toc224160980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32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5F93D" w14:textId="63649A00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1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kern w:val="36"/>
                <w:sz w:val="28"/>
                <w:szCs w:val="28"/>
              </w:rPr>
              <w:t>5.2 Phân tích Lab 5.2 – Sửa lỗi Singleton implementation bằng Copilot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_Toc224160981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769DD" w14:textId="0F158DC0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2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5.2.1 Mục tiêu bài lab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_Toc224160982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4F3F4" w14:textId="1837A92E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3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5.2.2 Phân tích lỗi trong Singleton implementation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_Toc224160983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34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F9D5D" w14:textId="0ECD2E7F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4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5.2.3 Viết unit test để phát hiện lỗi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_Toc224160984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34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4C014" w14:textId="19B86BF9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5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5.2.4 Phân tích kết quả unit test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_Toc224160985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35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9A5CE" w14:textId="1A1F53E4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6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5.2.5 Sử dụng Copilot để phân tích lỗi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_Toc224160986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35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AAC99" w14:textId="016DC1F1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7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5.2.6 Sửa lỗi Singleton implementation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_Toc224160987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36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C3E7A" w14:textId="5F5FA0E3" w:rsidR="006E4CDD" w:rsidRPr="00865ED7" w:rsidRDefault="006E4CDD">
          <w:pPr>
            <w:pStyle w:val="TOC3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8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5.2.7 Phân tích kết quả sau khi sửa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_Toc224160988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36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5A070" w14:textId="4FF67214" w:rsidR="006E4CDD" w:rsidRPr="00865ED7" w:rsidRDefault="006E4CDD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160989" w:history="1">
            <w:r w:rsidRPr="00865ED7">
              <w:rPr>
                <w:rStyle w:val="Hyperlink"/>
                <w:rFonts w:asciiTheme="majorHAnsi" w:hAnsiTheme="majorHAnsi" w:cstheme="majorHAnsi"/>
                <w:b/>
                <w:bCs/>
                <w:noProof/>
                <w:kern w:val="36"/>
                <w:sz w:val="28"/>
                <w:szCs w:val="28"/>
              </w:rPr>
              <w:t>5.3 Kết luận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_Toc224160989 \h </w:instrTex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t>37</w:t>
            </w:r>
            <w:r w:rsidRPr="00865ED7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047E4" w14:textId="7138EBE2" w:rsidR="00DB03C3" w:rsidRDefault="00DB03C3">
          <w:r w:rsidRPr="00865ED7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53A699C" w14:textId="39BD0BA1" w:rsidR="00A326FC" w:rsidRDefault="00A326FC">
      <w:pPr>
        <w:widowControl/>
        <w:spacing w:line="240" w:lineRule="auto"/>
        <w:rPr>
          <w:rFonts w:asciiTheme="majorHAnsi" w:hAnsiTheme="majorHAnsi" w:cstheme="majorHAnsi"/>
          <w:b/>
          <w:bCs/>
          <w:noProof/>
          <w:sz w:val="48"/>
          <w:szCs w:val="48"/>
        </w:rPr>
      </w:pPr>
    </w:p>
    <w:bookmarkEnd w:id="0"/>
    <w:bookmarkEnd w:id="1"/>
    <w:p w14:paraId="5C115932" w14:textId="29AF59C6" w:rsidR="006E19C3" w:rsidRDefault="006E19C3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15990B7C" w14:textId="77777777" w:rsidR="00AC1666" w:rsidRDefault="00AC1666" w:rsidP="00AC166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BẢNG PHÂN CÔNG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VIỆC CỦA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2289"/>
        <w:gridCol w:w="2426"/>
        <w:gridCol w:w="2057"/>
      </w:tblGrid>
      <w:tr w:rsidR="00AC1666" w:rsidRPr="001B1B1E" w14:paraId="353163C5" w14:textId="77777777" w:rsidTr="000B6298">
        <w:tc>
          <w:tcPr>
            <w:tcW w:w="2923" w:type="dxa"/>
          </w:tcPr>
          <w:p w14:paraId="2B5A3F22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r w:rsidRPr="001B1B1E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694" w:type="dxa"/>
          </w:tcPr>
          <w:p w14:paraId="4034BFD6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B1B1E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688" w:type="dxa"/>
          </w:tcPr>
          <w:p w14:paraId="42B04F55" w14:textId="77777777" w:rsidR="00AC1666" w:rsidRPr="001342E4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458" w:type="dxa"/>
          </w:tcPr>
          <w:p w14:paraId="00E03A83" w14:textId="77777777" w:rsidR="00AC1666" w:rsidRPr="007415F9" w:rsidRDefault="00AC1666" w:rsidP="009A4E1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%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AC1666" w:rsidRPr="001B1B1E" w14:paraId="2CBF2D81" w14:textId="77777777" w:rsidTr="000B6298">
        <w:tc>
          <w:tcPr>
            <w:tcW w:w="2923" w:type="dxa"/>
          </w:tcPr>
          <w:p w14:paraId="42CD4E8A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3122411174</w:t>
            </w:r>
          </w:p>
        </w:tc>
        <w:tc>
          <w:tcPr>
            <w:tcW w:w="2694" w:type="dxa"/>
          </w:tcPr>
          <w:p w14:paraId="594ADE88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Lê Song Nhật Quyền</w:t>
            </w:r>
          </w:p>
        </w:tc>
        <w:tc>
          <w:tcPr>
            <w:tcW w:w="2688" w:type="dxa"/>
          </w:tcPr>
          <w:p w14:paraId="12ACF0FE" w14:textId="77777777" w:rsidR="00747478" w:rsidRPr="00747478" w:rsidRDefault="00747478" w:rsidP="00747478">
            <w:pPr>
              <w:rPr>
                <w:sz w:val="26"/>
                <w:szCs w:val="26"/>
              </w:rPr>
            </w:pPr>
            <w:r w:rsidRPr="00747478">
              <w:rPr>
                <w:sz w:val="26"/>
                <w:szCs w:val="26"/>
              </w:rPr>
              <w:t xml:space="preserve">Chapter 1: From Automation to Full Software Development Life Cycle:  </w:t>
            </w:r>
          </w:p>
          <w:p w14:paraId="2E110A85" w14:textId="77777777" w:rsidR="00BC2820" w:rsidRDefault="00747478" w:rsidP="00747478">
            <w:pPr>
              <w:rPr>
                <w:sz w:val="26"/>
                <w:szCs w:val="26"/>
              </w:rPr>
            </w:pPr>
            <w:r w:rsidRPr="00747478">
              <w:rPr>
                <w:sz w:val="26"/>
                <w:szCs w:val="26"/>
              </w:rPr>
              <w:t>The Current Opportunity for GenAI</w:t>
            </w:r>
          </w:p>
          <w:p w14:paraId="2E95D34B" w14:textId="77777777" w:rsidR="00FC5D91" w:rsidRPr="00FC5D91" w:rsidRDefault="00FC5D91" w:rsidP="00FC5D91">
            <w:pPr>
              <w:rPr>
                <w:sz w:val="26"/>
                <w:szCs w:val="26"/>
              </w:rPr>
            </w:pPr>
            <w:r w:rsidRPr="00FC5D91">
              <w:rPr>
                <w:sz w:val="26"/>
                <w:szCs w:val="26"/>
              </w:rPr>
              <w:t xml:space="preserve">Chapter 3: A Guide to GitHub Copilot with PyCharm, VS Code, and  </w:t>
            </w:r>
          </w:p>
          <w:p w14:paraId="6F159EBF" w14:textId="77777777" w:rsidR="00FC5D91" w:rsidRDefault="00FC5D91" w:rsidP="00FC5D91">
            <w:pPr>
              <w:rPr>
                <w:sz w:val="26"/>
                <w:szCs w:val="26"/>
              </w:rPr>
            </w:pPr>
            <w:proofErr w:type="spellStart"/>
            <w:r w:rsidRPr="00FC5D91">
              <w:rPr>
                <w:sz w:val="26"/>
                <w:szCs w:val="26"/>
              </w:rPr>
              <w:t>Jupyter</w:t>
            </w:r>
            <w:proofErr w:type="spellEnd"/>
            <w:r w:rsidRPr="00FC5D91">
              <w:rPr>
                <w:sz w:val="26"/>
                <w:szCs w:val="26"/>
              </w:rPr>
              <w:t xml:space="preserve"> Notebook</w:t>
            </w:r>
          </w:p>
          <w:p w14:paraId="6C56347E" w14:textId="03F6260F" w:rsidR="00FC5D91" w:rsidRPr="00586761" w:rsidRDefault="00FC5D91" w:rsidP="00FC5D9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slide</w:t>
            </w:r>
          </w:p>
        </w:tc>
        <w:tc>
          <w:tcPr>
            <w:tcW w:w="2458" w:type="dxa"/>
          </w:tcPr>
          <w:p w14:paraId="4228A7EE" w14:textId="77777777" w:rsidR="00AC1666" w:rsidRPr="001342E4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1AD7058A" w14:textId="77777777" w:rsidTr="000B6298">
        <w:tc>
          <w:tcPr>
            <w:tcW w:w="2923" w:type="dxa"/>
          </w:tcPr>
          <w:p w14:paraId="3D4171C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D92D36">
              <w:rPr>
                <w:sz w:val="26"/>
                <w:szCs w:val="26"/>
              </w:rPr>
              <w:t>3122411125</w:t>
            </w:r>
          </w:p>
        </w:tc>
        <w:tc>
          <w:tcPr>
            <w:tcW w:w="2694" w:type="dxa"/>
          </w:tcPr>
          <w:p w14:paraId="12B59BF5" w14:textId="77777777" w:rsidR="00AC1666" w:rsidRPr="009649C5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Lê Nhật Minh</w:t>
            </w:r>
          </w:p>
        </w:tc>
        <w:tc>
          <w:tcPr>
            <w:tcW w:w="2688" w:type="dxa"/>
          </w:tcPr>
          <w:p w14:paraId="5C2CCB3C" w14:textId="7DAD5AD2" w:rsidR="00AC1666" w:rsidRPr="00A6259D" w:rsidRDefault="00B403C8" w:rsidP="009A4E16">
            <w:pPr>
              <w:rPr>
                <w:sz w:val="26"/>
                <w:szCs w:val="26"/>
              </w:rPr>
            </w:pPr>
            <w:r w:rsidRPr="00B403C8">
              <w:rPr>
                <w:sz w:val="26"/>
                <w:szCs w:val="26"/>
              </w:rPr>
              <w:t>Chapter 4: Best Practices for Prompting with ChatGPT</w:t>
            </w:r>
          </w:p>
        </w:tc>
        <w:tc>
          <w:tcPr>
            <w:tcW w:w="2458" w:type="dxa"/>
          </w:tcPr>
          <w:p w14:paraId="3D7DB6B5" w14:textId="77777777" w:rsidR="00AC1666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24DE5025" w14:textId="77777777" w:rsidTr="000B6298">
        <w:tc>
          <w:tcPr>
            <w:tcW w:w="2923" w:type="dxa"/>
          </w:tcPr>
          <w:p w14:paraId="45FC330F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3122411251</w:t>
            </w:r>
          </w:p>
        </w:tc>
        <w:tc>
          <w:tcPr>
            <w:tcW w:w="2694" w:type="dxa"/>
          </w:tcPr>
          <w:p w14:paraId="773F9B9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Hồ</w:t>
            </w:r>
            <w:proofErr w:type="spellEnd"/>
            <w:r w:rsidRPr="001B1B1E">
              <w:rPr>
                <w:sz w:val="26"/>
                <w:szCs w:val="26"/>
              </w:rPr>
              <w:t xml:space="preserve"> Thái Vũ</w:t>
            </w:r>
          </w:p>
        </w:tc>
        <w:tc>
          <w:tcPr>
            <w:tcW w:w="2688" w:type="dxa"/>
          </w:tcPr>
          <w:p w14:paraId="5E3FF0B3" w14:textId="01FABFAC" w:rsidR="00AC1666" w:rsidRPr="00AB6D13" w:rsidRDefault="00B403C8" w:rsidP="009A4E16">
            <w:pPr>
              <w:rPr>
                <w:sz w:val="26"/>
                <w:szCs w:val="26"/>
              </w:rPr>
            </w:pPr>
            <w:r w:rsidRPr="00B403C8">
              <w:rPr>
                <w:sz w:val="26"/>
                <w:szCs w:val="26"/>
              </w:rPr>
              <w:t xml:space="preserve">Chapter 2: Your </w:t>
            </w:r>
            <w:proofErr w:type="spellStart"/>
            <w:r w:rsidRPr="00B403C8">
              <w:rPr>
                <w:sz w:val="26"/>
                <w:szCs w:val="26"/>
              </w:rPr>
              <w:t>Quickstart</w:t>
            </w:r>
            <w:proofErr w:type="spellEnd"/>
            <w:r w:rsidRPr="00B403C8">
              <w:rPr>
                <w:sz w:val="26"/>
                <w:szCs w:val="26"/>
              </w:rPr>
              <w:t xml:space="preserve"> Guide to OpenAI API</w:t>
            </w:r>
          </w:p>
        </w:tc>
        <w:tc>
          <w:tcPr>
            <w:tcW w:w="2458" w:type="dxa"/>
          </w:tcPr>
          <w:p w14:paraId="5601F9F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484215CD" w14:textId="77777777" w:rsidTr="00AC1666">
        <w:trPr>
          <w:trHeight w:val="548"/>
        </w:trPr>
        <w:tc>
          <w:tcPr>
            <w:tcW w:w="2923" w:type="dxa"/>
          </w:tcPr>
          <w:p w14:paraId="7FB55AC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3122411222</w:t>
            </w:r>
          </w:p>
        </w:tc>
        <w:tc>
          <w:tcPr>
            <w:tcW w:w="2694" w:type="dxa"/>
          </w:tcPr>
          <w:p w14:paraId="6B678A9B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Trần</w:t>
            </w:r>
            <w:proofErr w:type="spellEnd"/>
            <w:r w:rsidRPr="001B1B1E">
              <w:rPr>
                <w:sz w:val="26"/>
                <w:szCs w:val="26"/>
              </w:rPr>
              <w:t xml:space="preserve"> Minh Trí</w:t>
            </w:r>
          </w:p>
        </w:tc>
        <w:tc>
          <w:tcPr>
            <w:tcW w:w="2688" w:type="dxa"/>
          </w:tcPr>
          <w:p w14:paraId="7E3D5D1B" w14:textId="2A148B70" w:rsidR="00AC1666" w:rsidRPr="00D3711F" w:rsidRDefault="00B403C8" w:rsidP="009A4E16">
            <w:pPr>
              <w:rPr>
                <w:sz w:val="26"/>
                <w:szCs w:val="26"/>
              </w:rPr>
            </w:pPr>
            <w:r w:rsidRPr="00B403C8">
              <w:rPr>
                <w:sz w:val="26"/>
                <w:szCs w:val="26"/>
              </w:rPr>
              <w:t xml:space="preserve">Chapter 5: Best Practices for Prompting with OpenAI API and  </w:t>
            </w:r>
          </w:p>
        </w:tc>
        <w:tc>
          <w:tcPr>
            <w:tcW w:w="2458" w:type="dxa"/>
          </w:tcPr>
          <w:p w14:paraId="1329DE4E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</w:tbl>
    <w:p w14:paraId="060479FA" w14:textId="7B844265" w:rsidR="003467F7" w:rsidRDefault="003467F7" w:rsidP="003467F7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02EE006" w14:textId="618B04A1" w:rsidR="00DF2AD1" w:rsidRDefault="00CC06B2" w:rsidP="00AA1207">
      <w:pPr>
        <w:pStyle w:val="Heading1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4E001F">
        <w:rPr>
          <w:rFonts w:asciiTheme="majorHAnsi" w:hAnsiTheme="majorHAnsi" w:cstheme="majorHAnsi"/>
          <w:sz w:val="40"/>
          <w:szCs w:val="40"/>
        </w:rPr>
        <w:br w:type="page"/>
      </w:r>
      <w:bookmarkStart w:id="2" w:name="_Toc224160940"/>
      <w:r w:rsidR="00AA1207" w:rsidRPr="00AA1207">
        <w:rPr>
          <w:rFonts w:asciiTheme="majorHAnsi" w:hAnsiTheme="majorHAnsi" w:cstheme="majorHAnsi"/>
          <w:sz w:val="40"/>
          <w:szCs w:val="40"/>
        </w:rPr>
        <w:lastRenderedPageBreak/>
        <w:t xml:space="preserve">Chapter 1: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Từ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Tự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động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hóa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đến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Chu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kỳ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Phát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triển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Phần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mềm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Hoàn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chỉnh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: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Cơ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hội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Hiện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tại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24693" w:rsidRPr="00024693">
        <w:rPr>
          <w:rFonts w:asciiTheme="majorHAnsi" w:hAnsiTheme="majorHAnsi" w:cstheme="majorHAnsi"/>
          <w:sz w:val="40"/>
          <w:szCs w:val="40"/>
        </w:rPr>
        <w:t>cho</w:t>
      </w:r>
      <w:proofErr w:type="spellEnd"/>
      <w:r w:rsidR="00024693" w:rsidRPr="00024693">
        <w:rPr>
          <w:rFonts w:asciiTheme="majorHAnsi" w:hAnsiTheme="majorHAnsi" w:cstheme="majorHAnsi"/>
          <w:sz w:val="40"/>
          <w:szCs w:val="40"/>
        </w:rPr>
        <w:t xml:space="preserve"> GenAI</w:t>
      </w:r>
      <w:bookmarkEnd w:id="2"/>
    </w:p>
    <w:p w14:paraId="3B78A792" w14:textId="553D943C" w:rsidR="00222EC6" w:rsidRPr="0084065B" w:rsidRDefault="00222EC6" w:rsidP="0084065B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3" w:name="_Toc224160941"/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Giới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thiệu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về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Generative AI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trong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phát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triển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phần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mềm</w:t>
      </w:r>
      <w:bookmarkEnd w:id="3"/>
      <w:proofErr w:type="spellEnd"/>
    </w:p>
    <w:p w14:paraId="1EC1595E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r w:rsidRPr="00222EC6">
        <w:rPr>
          <w:rFonts w:asciiTheme="majorHAnsi" w:hAnsiTheme="majorHAnsi" w:cstheme="majorHAnsi"/>
          <w:b/>
          <w:bCs/>
          <w:sz w:val="28"/>
          <w:szCs w:val="28"/>
        </w:rPr>
        <w:t>Generative Artificial Intelligence (GenAI)</w:t>
      </w:r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nổi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bật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lĩnh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tin. Công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máy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7A8E3001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Tuy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(Large Language Models – LLMs),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3BD493CB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6536AF48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>2025 - Supercharged Coding with…</w:t>
      </w:r>
    </w:p>
    <w:p w14:paraId="7DEF4381" w14:textId="01D8CE21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FDB0B6" w14:textId="616D4995" w:rsidR="00222EC6" w:rsidRPr="0084065B" w:rsidRDefault="00222EC6" w:rsidP="0084065B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4" w:name="_Toc224160942"/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Sự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thay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đổi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trong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lĩnh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vực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kỹ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thuật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phần</w:t>
      </w:r>
      <w:proofErr w:type="spellEnd"/>
      <w:r w:rsidRPr="0084065B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84065B">
        <w:rPr>
          <w:rFonts w:asciiTheme="majorHAnsi" w:hAnsiTheme="majorHAnsi" w:cstheme="majorHAnsi"/>
          <w:bCs/>
          <w:sz w:val="28"/>
          <w:szCs w:val="28"/>
        </w:rPr>
        <w:t>mềm</w:t>
      </w:r>
      <w:bookmarkEnd w:id="4"/>
      <w:proofErr w:type="spellEnd"/>
    </w:p>
    <w:p w14:paraId="457111E8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nay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lĩnh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thương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mại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y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doanh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nâng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vận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1DC8B851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Các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(IDE)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Visual Studio, PyCharm hay Visual Studio Code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cú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3853B665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cạnh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Git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dõi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7E8918A7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Jenkins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Maven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lastRenderedPageBreak/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thiểu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thủ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chóng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6C83C84F" w14:textId="7D3F17D9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6A87277" w14:textId="4107103D" w:rsidR="00222EC6" w:rsidRPr="00140057" w:rsidRDefault="00222EC6" w:rsidP="00140057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5" w:name="_Toc224160943"/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Sự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phát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triển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của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mô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hình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ngôn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ngữ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140057">
        <w:rPr>
          <w:rFonts w:asciiTheme="majorHAnsi" w:hAnsiTheme="majorHAnsi" w:cstheme="majorHAnsi"/>
          <w:bCs/>
          <w:sz w:val="28"/>
          <w:szCs w:val="28"/>
        </w:rPr>
        <w:t>lớn</w:t>
      </w:r>
      <w:proofErr w:type="spellEnd"/>
      <w:r w:rsidRPr="00140057">
        <w:rPr>
          <w:rFonts w:asciiTheme="majorHAnsi" w:hAnsiTheme="majorHAnsi" w:cstheme="majorHAnsi"/>
          <w:bCs/>
          <w:sz w:val="28"/>
          <w:szCs w:val="28"/>
        </w:rPr>
        <w:t xml:space="preserve"> (LLMs)</w:t>
      </w:r>
      <w:bookmarkEnd w:id="5"/>
    </w:p>
    <w:p w14:paraId="573C0B22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tố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thúc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đẩy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ngôn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ngữ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lớn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(Large Language Models – LLMs)</w:t>
      </w:r>
      <w:r w:rsidRPr="00222EC6">
        <w:rPr>
          <w:rFonts w:asciiTheme="majorHAnsi" w:hAnsiTheme="majorHAnsi" w:cstheme="majorHAnsi"/>
          <w:sz w:val="28"/>
          <w:szCs w:val="28"/>
        </w:rPr>
        <w:t xml:space="preserve">. Các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khổng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lồ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internet, bao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3583F144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tuệ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luật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(rule-based systems)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máy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Tuy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deep learning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mạng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nơ-ron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21CB9658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LLMs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nổi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bật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nay bao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GPT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OpenAI, Gemini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Google, Llama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Meta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Claude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Anthropic.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1A53833D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lĩnh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GitHub.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chú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thậm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10DE89C3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>2025 - Supercharged Coding with…</w:t>
      </w:r>
    </w:p>
    <w:p w14:paraId="4457C612" w14:textId="3661B720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6567E45" w14:textId="5BBCD220" w:rsidR="00222EC6" w:rsidRPr="00011944" w:rsidRDefault="00222EC6" w:rsidP="00011944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6" w:name="_Toc224160944"/>
      <w:proofErr w:type="spellStart"/>
      <w:r w:rsidRPr="00011944">
        <w:rPr>
          <w:rFonts w:asciiTheme="majorHAnsi" w:hAnsiTheme="majorHAnsi" w:cstheme="majorHAnsi"/>
          <w:bCs/>
          <w:sz w:val="28"/>
          <w:szCs w:val="28"/>
        </w:rPr>
        <w:t>Vòng</w:t>
      </w:r>
      <w:proofErr w:type="spellEnd"/>
      <w:r w:rsidRPr="00011944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011944">
        <w:rPr>
          <w:rFonts w:asciiTheme="majorHAnsi" w:hAnsiTheme="majorHAnsi" w:cstheme="majorHAnsi"/>
          <w:bCs/>
          <w:sz w:val="28"/>
          <w:szCs w:val="28"/>
        </w:rPr>
        <w:t>đời</w:t>
      </w:r>
      <w:proofErr w:type="spellEnd"/>
      <w:r w:rsidRPr="00011944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011944">
        <w:rPr>
          <w:rFonts w:asciiTheme="majorHAnsi" w:hAnsiTheme="majorHAnsi" w:cstheme="majorHAnsi"/>
          <w:bCs/>
          <w:sz w:val="28"/>
          <w:szCs w:val="28"/>
        </w:rPr>
        <w:t>phát</w:t>
      </w:r>
      <w:proofErr w:type="spellEnd"/>
      <w:r w:rsidRPr="00011944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011944">
        <w:rPr>
          <w:rFonts w:asciiTheme="majorHAnsi" w:hAnsiTheme="majorHAnsi" w:cstheme="majorHAnsi"/>
          <w:bCs/>
          <w:sz w:val="28"/>
          <w:szCs w:val="28"/>
        </w:rPr>
        <w:t>triển</w:t>
      </w:r>
      <w:proofErr w:type="spellEnd"/>
      <w:r w:rsidRPr="00011944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011944">
        <w:rPr>
          <w:rFonts w:asciiTheme="majorHAnsi" w:hAnsiTheme="majorHAnsi" w:cstheme="majorHAnsi"/>
          <w:bCs/>
          <w:sz w:val="28"/>
          <w:szCs w:val="28"/>
        </w:rPr>
        <w:t>phần</w:t>
      </w:r>
      <w:proofErr w:type="spellEnd"/>
      <w:r w:rsidRPr="00011944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011944">
        <w:rPr>
          <w:rFonts w:asciiTheme="majorHAnsi" w:hAnsiTheme="majorHAnsi" w:cstheme="majorHAnsi"/>
          <w:bCs/>
          <w:sz w:val="28"/>
          <w:szCs w:val="28"/>
        </w:rPr>
        <w:t>mềm</w:t>
      </w:r>
      <w:proofErr w:type="spellEnd"/>
      <w:r w:rsidRPr="00011944">
        <w:rPr>
          <w:rFonts w:asciiTheme="majorHAnsi" w:hAnsiTheme="majorHAnsi" w:cstheme="majorHAnsi"/>
          <w:bCs/>
          <w:sz w:val="28"/>
          <w:szCs w:val="28"/>
        </w:rPr>
        <w:t xml:space="preserve"> (Software Development Lifecycle – SDLC)</w:t>
      </w:r>
      <w:bookmarkEnd w:id="6"/>
    </w:p>
    <w:p w14:paraId="6F37262F" w14:textId="77777777" w:rsid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r w:rsidRPr="00222EC6">
        <w:rPr>
          <w:rFonts w:asciiTheme="majorHAnsi" w:hAnsiTheme="majorHAnsi" w:cstheme="majorHAnsi"/>
          <w:b/>
          <w:bCs/>
          <w:sz w:val="28"/>
          <w:szCs w:val="28"/>
        </w:rPr>
        <w:t>Software Development Lifecycle (SDLC)</w:t>
      </w:r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5FD1DBCE" w14:textId="3518E138" w:rsidR="003C2FEE" w:rsidRPr="00222EC6" w:rsidRDefault="009508D6" w:rsidP="00531EA0">
      <w:pPr>
        <w:widowControl/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9508D6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684E335" wp14:editId="030D3522">
            <wp:extent cx="5334744" cy="5296639"/>
            <wp:effectExtent l="0" t="0" r="0" b="0"/>
            <wp:docPr id="135693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C280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SDLC),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bao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:</w:t>
      </w:r>
    </w:p>
    <w:p w14:paraId="4AF271DB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Thu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thập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(Requirements Gathering)</w:t>
      </w:r>
      <w:r w:rsidRPr="00222EC6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5206B1BA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hoạch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(Planning and Analysis)</w:t>
      </w:r>
      <w:r w:rsidRPr="00222EC6">
        <w:rPr>
          <w:rFonts w:asciiTheme="majorHAnsi" w:hAnsiTheme="majorHAnsi" w:cstheme="majorHAnsi"/>
          <w:sz w:val="28"/>
          <w:szCs w:val="28"/>
        </w:rPr>
        <w:br/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rủi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xảy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ra.</w:t>
      </w:r>
      <w:proofErr w:type="spellEnd"/>
    </w:p>
    <w:p w14:paraId="65DD1E3C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Thiết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(System Design)</w:t>
      </w:r>
      <w:r w:rsidRPr="00222EC6">
        <w:rPr>
          <w:rFonts w:asciiTheme="majorHAnsi" w:hAnsiTheme="majorHAnsi" w:cstheme="majorHAnsi"/>
          <w:sz w:val="28"/>
          <w:szCs w:val="28"/>
        </w:rPr>
        <w:br/>
        <w:t xml:space="preserve">Sau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ra.</w:t>
      </w:r>
      <w:proofErr w:type="spellEnd"/>
    </w:p>
    <w:p w14:paraId="6EDDD2B0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(Coding)</w:t>
      </w:r>
      <w:r w:rsidRPr="00222EC6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4EE8A38C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lastRenderedPageBreak/>
        <w:t>Kiểm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(Testing)</w:t>
      </w:r>
      <w:r w:rsidRPr="00222EC6">
        <w:rPr>
          <w:rFonts w:asciiTheme="majorHAnsi" w:hAnsiTheme="majorHAnsi" w:cstheme="majorHAnsi"/>
          <w:sz w:val="28"/>
          <w:szCs w:val="28"/>
        </w:rPr>
        <w:br/>
        <w:t xml:space="preserve">Sau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4DD70434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khai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(Deployment)</w:t>
      </w:r>
      <w:r w:rsidRPr="00222EC6">
        <w:rPr>
          <w:rFonts w:asciiTheme="majorHAnsi" w:hAnsiTheme="majorHAnsi" w:cstheme="majorHAnsi"/>
          <w:sz w:val="28"/>
          <w:szCs w:val="28"/>
        </w:rPr>
        <w:br/>
        <w:t xml:space="preserve">Khi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đầy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4CC930A2" w14:textId="77777777" w:rsidR="00222EC6" w:rsidRPr="00222EC6" w:rsidRDefault="00222EC6" w:rsidP="00222EC6">
      <w:pPr>
        <w:widowControl/>
        <w:numPr>
          <w:ilvl w:val="0"/>
          <w:numId w:val="56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Bảo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trì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(Maintenance)</w:t>
      </w:r>
      <w:r w:rsidRPr="00222EC6">
        <w:rPr>
          <w:rFonts w:asciiTheme="majorHAnsi" w:hAnsiTheme="majorHAnsi" w:cstheme="majorHAnsi"/>
          <w:sz w:val="28"/>
          <w:szCs w:val="28"/>
        </w:rPr>
        <w:br/>
        <w:t xml:space="preserve">Sau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5D5B8659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chiếm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25–35%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tổng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thời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gian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1B3DF9D2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>2025 - Supercharged Coding with…</w:t>
      </w:r>
    </w:p>
    <w:p w14:paraId="33A5BFF0" w14:textId="629B7DC3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8C11B12" w14:textId="4460B196" w:rsidR="00222EC6" w:rsidRPr="00A151C3" w:rsidRDefault="00222EC6" w:rsidP="00903A43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7" w:name="_Toc224160945"/>
      <w:r w:rsidRPr="00A151C3">
        <w:rPr>
          <w:rFonts w:asciiTheme="majorHAnsi" w:hAnsiTheme="majorHAnsi" w:cstheme="majorHAnsi"/>
          <w:bCs/>
          <w:sz w:val="28"/>
          <w:szCs w:val="28"/>
        </w:rPr>
        <w:t xml:space="preserve">Vai </w:t>
      </w:r>
      <w:proofErr w:type="spellStart"/>
      <w:r w:rsidRPr="00A151C3">
        <w:rPr>
          <w:rFonts w:asciiTheme="majorHAnsi" w:hAnsiTheme="majorHAnsi" w:cstheme="majorHAnsi"/>
          <w:bCs/>
          <w:sz w:val="28"/>
          <w:szCs w:val="28"/>
        </w:rPr>
        <w:t>trò</w:t>
      </w:r>
      <w:proofErr w:type="spellEnd"/>
      <w:r w:rsidRPr="00A151C3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A151C3">
        <w:rPr>
          <w:rFonts w:asciiTheme="majorHAnsi" w:hAnsiTheme="majorHAnsi" w:cstheme="majorHAnsi"/>
          <w:bCs/>
          <w:sz w:val="28"/>
          <w:szCs w:val="28"/>
        </w:rPr>
        <w:t>của</w:t>
      </w:r>
      <w:proofErr w:type="spellEnd"/>
      <w:r w:rsidRPr="00A151C3">
        <w:rPr>
          <w:rFonts w:asciiTheme="majorHAnsi" w:hAnsiTheme="majorHAnsi" w:cstheme="majorHAnsi"/>
          <w:bCs/>
          <w:sz w:val="28"/>
          <w:szCs w:val="28"/>
        </w:rPr>
        <w:t xml:space="preserve"> GenAI </w:t>
      </w:r>
      <w:proofErr w:type="spellStart"/>
      <w:r w:rsidRPr="00A151C3">
        <w:rPr>
          <w:rFonts w:asciiTheme="majorHAnsi" w:hAnsiTheme="majorHAnsi" w:cstheme="majorHAnsi"/>
          <w:bCs/>
          <w:sz w:val="28"/>
          <w:szCs w:val="28"/>
        </w:rPr>
        <w:t>trong</w:t>
      </w:r>
      <w:proofErr w:type="spellEnd"/>
      <w:r w:rsidRPr="00A151C3">
        <w:rPr>
          <w:rFonts w:asciiTheme="majorHAnsi" w:hAnsiTheme="majorHAnsi" w:cstheme="majorHAnsi"/>
          <w:bCs/>
          <w:sz w:val="28"/>
          <w:szCs w:val="28"/>
        </w:rPr>
        <w:t xml:space="preserve"> SDLC</w:t>
      </w:r>
      <w:bookmarkEnd w:id="7"/>
    </w:p>
    <w:p w14:paraId="23388D48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SDLC.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:</w:t>
      </w:r>
    </w:p>
    <w:p w14:paraId="4B90D3DB" w14:textId="77777777" w:rsidR="00222EC6" w:rsidRPr="00222EC6" w:rsidRDefault="00222EC6" w:rsidP="00222EC6">
      <w:pPr>
        <w:widowControl/>
        <w:numPr>
          <w:ilvl w:val="0"/>
          <w:numId w:val="57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0E1C4417" w14:textId="77777777" w:rsidR="00222EC6" w:rsidRPr="00222EC6" w:rsidRDefault="00222EC6" w:rsidP="00222EC6">
      <w:pPr>
        <w:widowControl/>
        <w:numPr>
          <w:ilvl w:val="0"/>
          <w:numId w:val="57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GitHub Copilot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6D6CDD6D" w14:textId="77777777" w:rsidR="00222EC6" w:rsidRPr="00222EC6" w:rsidRDefault="00222EC6" w:rsidP="00222EC6">
      <w:pPr>
        <w:widowControl/>
        <w:numPr>
          <w:ilvl w:val="0"/>
          <w:numId w:val="57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test case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04778BD9" w14:textId="77777777" w:rsidR="00222EC6" w:rsidRPr="00222EC6" w:rsidRDefault="00222EC6" w:rsidP="00222EC6">
      <w:pPr>
        <w:widowControl/>
        <w:numPr>
          <w:ilvl w:val="0"/>
          <w:numId w:val="57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793CB103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Ba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phổ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:</w:t>
      </w:r>
    </w:p>
    <w:p w14:paraId="285FAE3C" w14:textId="77777777" w:rsidR="00222EC6" w:rsidRPr="00222EC6" w:rsidRDefault="00222EC6" w:rsidP="00222EC6">
      <w:pPr>
        <w:widowControl/>
        <w:numPr>
          <w:ilvl w:val="0"/>
          <w:numId w:val="58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b/>
          <w:bCs/>
          <w:sz w:val="28"/>
          <w:szCs w:val="28"/>
        </w:rPr>
        <w:t>ChatGPT</w:t>
      </w:r>
      <w:r w:rsidRPr="00222EC6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trao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79AC0E3B" w14:textId="77777777" w:rsidR="00222EC6" w:rsidRPr="00222EC6" w:rsidRDefault="00222EC6" w:rsidP="00222EC6">
      <w:pPr>
        <w:widowControl/>
        <w:numPr>
          <w:ilvl w:val="0"/>
          <w:numId w:val="58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b/>
          <w:bCs/>
          <w:sz w:val="28"/>
          <w:szCs w:val="28"/>
        </w:rPr>
        <w:t>OpenAI API</w:t>
      </w:r>
      <w:r w:rsidRPr="00222EC6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58AAF6DA" w14:textId="77777777" w:rsidR="00222EC6" w:rsidRPr="00222EC6" w:rsidRDefault="00222EC6" w:rsidP="00222EC6">
      <w:pPr>
        <w:widowControl/>
        <w:numPr>
          <w:ilvl w:val="0"/>
          <w:numId w:val="58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b/>
          <w:bCs/>
          <w:sz w:val="28"/>
          <w:szCs w:val="28"/>
        </w:rPr>
        <w:t>GitHub Copilot</w:t>
      </w:r>
      <w:r w:rsidRPr="00222EC6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IDE.</w:t>
      </w:r>
    </w:p>
    <w:p w14:paraId="31CCE821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1CF21926" w14:textId="099FDBEC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EBB9482" w14:textId="682468BD" w:rsidR="00222EC6" w:rsidRPr="00BB2F3D" w:rsidRDefault="00222EC6" w:rsidP="00BB2F3D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8" w:name="_Toc224160946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Lợi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ích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và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hạn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chế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của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GenAI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trong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lập</w:t>
      </w:r>
      <w:proofErr w:type="spellEnd"/>
      <w:r w:rsidRPr="00BB2F3D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2F3D">
        <w:rPr>
          <w:rFonts w:asciiTheme="majorHAnsi" w:hAnsiTheme="majorHAnsi" w:cstheme="majorHAnsi"/>
          <w:bCs/>
          <w:sz w:val="28"/>
          <w:szCs w:val="28"/>
        </w:rPr>
        <w:t>trình</w:t>
      </w:r>
      <w:bookmarkEnd w:id="8"/>
      <w:proofErr w:type="spellEnd"/>
    </w:p>
    <w:p w14:paraId="4D3D0090" w14:textId="5BC8A073" w:rsidR="00222EC6" w:rsidRPr="00222EC6" w:rsidRDefault="00222EC6" w:rsidP="00BB2F3D">
      <w:pPr>
        <w:pStyle w:val="Heading3"/>
        <w:rPr>
          <w:rFonts w:asciiTheme="majorHAnsi" w:hAnsiTheme="majorHAnsi" w:cstheme="majorHAnsi"/>
          <w:b/>
          <w:bCs/>
          <w:sz w:val="28"/>
          <w:szCs w:val="28"/>
        </w:rPr>
      </w:pPr>
      <w:bookmarkStart w:id="9" w:name="_Toc224160947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Lợi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ích</w:t>
      </w:r>
      <w:bookmarkEnd w:id="9"/>
      <w:proofErr w:type="spellEnd"/>
    </w:p>
    <w:p w14:paraId="384B7D23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bao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:</w:t>
      </w:r>
    </w:p>
    <w:p w14:paraId="430C85FA" w14:textId="77777777" w:rsidR="00222EC6" w:rsidRPr="00222EC6" w:rsidRDefault="00222EC6" w:rsidP="00222EC6">
      <w:pPr>
        <w:widowControl/>
        <w:numPr>
          <w:ilvl w:val="0"/>
          <w:numId w:val="59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tốc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</w:p>
    <w:p w14:paraId="527C8EA0" w14:textId="77777777" w:rsidR="00222EC6" w:rsidRPr="00222EC6" w:rsidRDefault="00222EC6" w:rsidP="00222EC6">
      <w:pPr>
        <w:widowControl/>
        <w:numPr>
          <w:ilvl w:val="0"/>
          <w:numId w:val="59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</w:p>
    <w:p w14:paraId="0F7882EB" w14:textId="77777777" w:rsidR="00222EC6" w:rsidRPr="00222EC6" w:rsidRDefault="00222EC6" w:rsidP="00222EC6">
      <w:pPr>
        <w:widowControl/>
        <w:numPr>
          <w:ilvl w:val="0"/>
          <w:numId w:val="59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222EC6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thử</w:t>
      </w:r>
      <w:proofErr w:type="spellEnd"/>
      <w:proofErr w:type="gramEnd"/>
    </w:p>
    <w:p w14:paraId="1D432F57" w14:textId="77777777" w:rsidR="00222EC6" w:rsidRPr="00222EC6" w:rsidRDefault="00222EC6" w:rsidP="00222EC6">
      <w:pPr>
        <w:widowControl/>
        <w:numPr>
          <w:ilvl w:val="0"/>
          <w:numId w:val="59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hơn</w:t>
      </w:r>
      <w:proofErr w:type="spellEnd"/>
    </w:p>
    <w:p w14:paraId="357BD866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lastRenderedPageBreak/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cứu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50%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đối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với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số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nhiệm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vụ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6B2998F1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>2025 - Supercharged Coding with…</w:t>
      </w:r>
    </w:p>
    <w:p w14:paraId="35DD583A" w14:textId="57EC7C4B" w:rsidR="00222EC6" w:rsidRPr="00222EC6" w:rsidRDefault="00222EC6" w:rsidP="00166334">
      <w:pPr>
        <w:pStyle w:val="Heading3"/>
        <w:rPr>
          <w:rFonts w:asciiTheme="majorHAnsi" w:hAnsiTheme="majorHAnsi" w:cstheme="majorHAnsi"/>
          <w:b/>
          <w:bCs/>
          <w:sz w:val="28"/>
          <w:szCs w:val="28"/>
        </w:rPr>
      </w:pPr>
      <w:bookmarkStart w:id="10" w:name="_Toc224160948"/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Hạn</w:t>
      </w:r>
      <w:proofErr w:type="spellEnd"/>
      <w:r w:rsidRPr="00222EC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b/>
          <w:bCs/>
          <w:sz w:val="28"/>
          <w:szCs w:val="28"/>
        </w:rPr>
        <w:t>chế</w:t>
      </w:r>
      <w:bookmarkEnd w:id="10"/>
      <w:proofErr w:type="spellEnd"/>
    </w:p>
    <w:p w14:paraId="078E7A85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:</w:t>
      </w:r>
    </w:p>
    <w:p w14:paraId="7FFF04CC" w14:textId="77777777" w:rsidR="00222EC6" w:rsidRPr="00222EC6" w:rsidRDefault="00222EC6" w:rsidP="00222EC6">
      <w:pPr>
        <w:widowControl/>
        <w:numPr>
          <w:ilvl w:val="0"/>
          <w:numId w:val="60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ưu</w:t>
      </w:r>
      <w:proofErr w:type="spellEnd"/>
    </w:p>
    <w:p w14:paraId="7568070F" w14:textId="77777777" w:rsidR="00222EC6" w:rsidRPr="00222EC6" w:rsidRDefault="00222EC6" w:rsidP="00222EC6">
      <w:pPr>
        <w:widowControl/>
        <w:numPr>
          <w:ilvl w:val="0"/>
          <w:numId w:val="60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nguy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(hallucination)</w:t>
      </w:r>
    </w:p>
    <w:p w14:paraId="32E3BB84" w14:textId="77777777" w:rsidR="00222EC6" w:rsidRPr="00222EC6" w:rsidRDefault="00222EC6" w:rsidP="00222EC6">
      <w:pPr>
        <w:widowControl/>
        <w:numPr>
          <w:ilvl w:val="0"/>
          <w:numId w:val="60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AI</w:t>
      </w:r>
    </w:p>
    <w:p w14:paraId="659D9489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Do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bởi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695846F3" w14:textId="2FC19299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AA6C9CA" w14:textId="2B061156" w:rsidR="00222EC6" w:rsidRPr="00083E00" w:rsidRDefault="00222EC6" w:rsidP="00083E00">
      <w:pPr>
        <w:pStyle w:val="Heading2"/>
        <w:rPr>
          <w:rFonts w:asciiTheme="majorHAnsi" w:hAnsiTheme="majorHAnsi" w:cstheme="majorHAnsi"/>
          <w:bCs/>
          <w:sz w:val="28"/>
          <w:szCs w:val="28"/>
        </w:rPr>
      </w:pPr>
      <w:bookmarkStart w:id="11" w:name="_Toc224160949"/>
      <w:proofErr w:type="spellStart"/>
      <w:r w:rsidRPr="00083E00">
        <w:rPr>
          <w:rFonts w:asciiTheme="majorHAnsi" w:hAnsiTheme="majorHAnsi" w:cstheme="majorHAnsi"/>
          <w:bCs/>
          <w:sz w:val="28"/>
          <w:szCs w:val="28"/>
        </w:rPr>
        <w:t>Kết</w:t>
      </w:r>
      <w:proofErr w:type="spellEnd"/>
      <w:r w:rsidRPr="00083E00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083E00">
        <w:rPr>
          <w:rFonts w:asciiTheme="majorHAnsi" w:hAnsiTheme="majorHAnsi" w:cstheme="majorHAnsi"/>
          <w:bCs/>
          <w:sz w:val="28"/>
          <w:szCs w:val="28"/>
        </w:rPr>
        <w:t>luận</w:t>
      </w:r>
      <w:bookmarkEnd w:id="11"/>
      <w:proofErr w:type="spellEnd"/>
    </w:p>
    <w:p w14:paraId="6B9851B3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Generative 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ngành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>.</w:t>
      </w:r>
    </w:p>
    <w:p w14:paraId="4D834207" w14:textId="77777777" w:rsidR="00222EC6" w:rsidRPr="00222EC6" w:rsidRDefault="00222EC6" w:rsidP="00222EC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222EC6">
        <w:rPr>
          <w:rFonts w:asciiTheme="majorHAnsi" w:hAnsiTheme="majorHAnsi" w:cstheme="majorHAnsi"/>
          <w:sz w:val="28"/>
          <w:szCs w:val="28"/>
        </w:rPr>
        <w:t xml:space="preserve">Tuy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2EC6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222EC6">
        <w:rPr>
          <w:rFonts w:asciiTheme="majorHAnsi" w:hAnsiTheme="majorHAnsi" w:cstheme="majorHAnsi"/>
          <w:sz w:val="28"/>
          <w:szCs w:val="28"/>
        </w:rPr>
        <w:t xml:space="preserve"> lai.</w:t>
      </w:r>
    </w:p>
    <w:p w14:paraId="717A7EA0" w14:textId="77777777" w:rsidR="00B73775" w:rsidRDefault="00B73775" w:rsidP="00356B9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3EFC754" w14:textId="376F0319" w:rsidR="00215518" w:rsidRPr="004532E4" w:rsidRDefault="0028391C" w:rsidP="004532E4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12" w:name="_Toc224160950"/>
      <w:r w:rsidRPr="0028391C">
        <w:rPr>
          <w:rFonts w:asciiTheme="majorHAnsi" w:hAnsiTheme="majorHAnsi" w:cstheme="majorHAnsi"/>
          <w:sz w:val="40"/>
          <w:szCs w:val="40"/>
        </w:rPr>
        <w:t xml:space="preserve">Chapter 2: </w:t>
      </w:r>
      <w:proofErr w:type="spellStart"/>
      <w:r w:rsidR="001A10DF" w:rsidRPr="001A10DF">
        <w:rPr>
          <w:rFonts w:asciiTheme="majorHAnsi" w:hAnsiTheme="majorHAnsi" w:cstheme="majorHAnsi"/>
          <w:sz w:val="40"/>
          <w:szCs w:val="40"/>
        </w:rPr>
        <w:t>Làm</w:t>
      </w:r>
      <w:proofErr w:type="spellEnd"/>
      <w:r w:rsidR="001A10DF" w:rsidRPr="001A10D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1A10DF" w:rsidRPr="001A10DF">
        <w:rPr>
          <w:rFonts w:asciiTheme="majorHAnsi" w:hAnsiTheme="majorHAnsi" w:cstheme="majorHAnsi"/>
          <w:sz w:val="40"/>
          <w:szCs w:val="40"/>
        </w:rPr>
        <w:t>việc</w:t>
      </w:r>
      <w:proofErr w:type="spellEnd"/>
      <w:r w:rsidR="001A10DF" w:rsidRPr="001A10D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1A10DF" w:rsidRPr="001A10DF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="001A10DF" w:rsidRPr="001A10DF">
        <w:rPr>
          <w:rFonts w:asciiTheme="majorHAnsi" w:hAnsiTheme="majorHAnsi" w:cstheme="majorHAnsi"/>
          <w:sz w:val="40"/>
          <w:szCs w:val="40"/>
        </w:rPr>
        <w:t xml:space="preserve"> API OpenAI</w:t>
      </w:r>
      <w:bookmarkEnd w:id="12"/>
    </w:p>
    <w:p w14:paraId="6D60F77D" w14:textId="77777777" w:rsidR="004B6B08" w:rsidRPr="004B6B08" w:rsidRDefault="004B6B08" w:rsidP="004B6B08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sz w:val="28"/>
          <w:szCs w:val="28"/>
        </w:rPr>
      </w:pPr>
      <w:bookmarkStart w:id="13" w:name="_Toc224160951"/>
      <w:r w:rsidRPr="004B6B08">
        <w:rPr>
          <w:rFonts w:asciiTheme="majorHAnsi" w:hAnsiTheme="majorHAnsi" w:cstheme="majorHAnsi"/>
          <w:sz w:val="28"/>
          <w:szCs w:val="28"/>
        </w:rPr>
        <w:t>1. GIỚI THIỆU CHƯƠNG</w:t>
      </w:r>
      <w:bookmarkEnd w:id="13"/>
    </w:p>
    <w:p w14:paraId="3C03727E" w14:textId="77777777" w:rsidR="004B6B08" w:rsidRPr="004B6B08" w:rsidRDefault="004B6B08" w:rsidP="004B6B0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  <w:lang w:val="vi-VN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2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tiên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quen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OpenAI API —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(LLM)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GPT-4o-mini, GPT-4o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dần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phức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tạp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request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.</w:t>
      </w:r>
    </w:p>
    <w:p w14:paraId="6B4C1DD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220D728" w14:textId="77777777" w:rsidR="004B6B08" w:rsidRPr="004B6B08" w:rsidRDefault="004B6B08" w:rsidP="004B6B08">
      <w:pPr>
        <w:widowControl/>
        <w:numPr>
          <w:ilvl w:val="0"/>
          <w:numId w:val="42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CẤU TRÚC THƯ MỤC `ch2/`</w:t>
      </w:r>
    </w:p>
    <w:p w14:paraId="20EAF9AB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7178CA5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ch2/</w:t>
      </w:r>
    </w:p>
    <w:p w14:paraId="41F6844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├──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code_samples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/</w:t>
      </w:r>
    </w:p>
    <w:p w14:paraId="293D859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│   └── openai_request.py          #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API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HTTP request (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viện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requests)</w:t>
      </w:r>
    </w:p>
    <w:p w14:paraId="3839C32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├── labs/</w:t>
      </w:r>
    </w:p>
    <w:p w14:paraId="1AFF65F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│   ├── lab21.py                   # Starter code – Lab 2.1 </w:t>
      </w:r>
    </w:p>
    <w:p w14:paraId="52F859B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│   ├── lab22.py                   # Starter code – Lab 2.2 </w:t>
      </w:r>
    </w:p>
    <w:p w14:paraId="1C960A1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lastRenderedPageBreak/>
        <w:t xml:space="preserve">│   └── lab23.py                   # Starter code – Lab 2.3 </w:t>
      </w:r>
    </w:p>
    <w:p w14:paraId="430EA51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├── solutions/</w:t>
      </w:r>
    </w:p>
    <w:p w14:paraId="23E06A2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73552B3D" w14:textId="77777777" w:rsidR="004B6B08" w:rsidRPr="004B6B08" w:rsidRDefault="004B6B08" w:rsidP="004B6B0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├── lab21.py                   #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Lab 2.1</w:t>
      </w:r>
    </w:p>
    <w:p w14:paraId="2568B188" w14:textId="77777777" w:rsidR="004B6B08" w:rsidRPr="004B6B08" w:rsidRDefault="004B6B08" w:rsidP="004B6B0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├── lab22.py                   #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Lab 2.2</w:t>
      </w:r>
    </w:p>
    <w:p w14:paraId="3C6F7750" w14:textId="77777777" w:rsidR="004B6B08" w:rsidRPr="004B6B08" w:rsidRDefault="004B6B08" w:rsidP="004B6B0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└── lab23.py                   #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án Lab 2.3</w:t>
      </w:r>
    </w:p>
    <w:p w14:paraId="1B4107C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8D48E0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7D5A4F01" w14:textId="77777777" w:rsidR="004B6B08" w:rsidRPr="004B6B08" w:rsidRDefault="004B6B08" w:rsidP="00DA3D81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sz w:val="28"/>
          <w:szCs w:val="28"/>
        </w:rPr>
      </w:pPr>
      <w:bookmarkStart w:id="14" w:name="_Toc224160952"/>
      <w:r w:rsidRPr="004B6B08">
        <w:rPr>
          <w:rFonts w:asciiTheme="majorHAnsi" w:hAnsiTheme="majorHAnsi" w:cstheme="majorHAnsi"/>
          <w:sz w:val="28"/>
          <w:szCs w:val="28"/>
        </w:rPr>
        <w:t>3. KIẾN THỨC NỀN TẢNG</w:t>
      </w:r>
      <w:bookmarkEnd w:id="14"/>
    </w:p>
    <w:p w14:paraId="0C95C1BE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3.1. OpenAI API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là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gì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?</w:t>
      </w:r>
    </w:p>
    <w:p w14:paraId="68364A8C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5D6C35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OpenAI API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request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LLM (GPT-3.5, GPT-4o-mini, GPT-4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o,...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text.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phía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ChatGPT,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tùy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qua code.</w:t>
      </w:r>
    </w:p>
    <w:p w14:paraId="1B118CD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0B550DF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.</w:t>
      </w: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2. Hai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cách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gọi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784"/>
        <w:gridCol w:w="1844"/>
        <w:gridCol w:w="3910"/>
      </w:tblGrid>
      <w:tr w:rsidR="004B6B08" w:rsidRPr="004B6B08" w14:paraId="28C78F18" w14:textId="77777777" w:rsidTr="00BF315A">
        <w:tc>
          <w:tcPr>
            <w:tcW w:w="2130" w:type="dxa"/>
          </w:tcPr>
          <w:p w14:paraId="5904975D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Cách</w:t>
            </w:r>
          </w:p>
        </w:tc>
        <w:tc>
          <w:tcPr>
            <w:tcW w:w="2130" w:type="dxa"/>
          </w:tcPr>
          <w:p w14:paraId="202FA932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Thư viện</w:t>
            </w:r>
          </w:p>
        </w:tc>
        <w:tc>
          <w:tcPr>
            <w:tcW w:w="2131" w:type="dxa"/>
          </w:tcPr>
          <w:p w14:paraId="5F7AB7E8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Ưu điểm</w:t>
            </w:r>
          </w:p>
        </w:tc>
        <w:tc>
          <w:tcPr>
            <w:tcW w:w="2131" w:type="dxa"/>
          </w:tcPr>
          <w:p w14:paraId="01EE29D5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File minh họa</w:t>
            </w:r>
          </w:p>
        </w:tc>
      </w:tr>
      <w:tr w:rsidR="004B6B08" w:rsidRPr="004B6B08" w14:paraId="3D321CD6" w14:textId="77777777" w:rsidTr="00BF315A">
        <w:tc>
          <w:tcPr>
            <w:tcW w:w="2130" w:type="dxa"/>
          </w:tcPr>
          <w:p w14:paraId="0AC966D6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RESTful HTT</w:t>
            </w:r>
          </w:p>
        </w:tc>
        <w:tc>
          <w:tcPr>
            <w:tcW w:w="2130" w:type="dxa"/>
          </w:tcPr>
          <w:p w14:paraId="6B7AE56C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requests</w:t>
            </w:r>
          </w:p>
        </w:tc>
        <w:tc>
          <w:tcPr>
            <w:tcW w:w="2131" w:type="dxa"/>
          </w:tcPr>
          <w:p w14:paraId="64C05D96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Hiểu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rõ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cơ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chế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hoạt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2131" w:type="dxa"/>
          </w:tcPr>
          <w:p w14:paraId="42D33F59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code_samples/openai_request.py</w:t>
            </w:r>
          </w:p>
        </w:tc>
      </w:tr>
      <w:tr w:rsidR="004B6B08" w:rsidRPr="004B6B08" w14:paraId="7A3BBBAB" w14:textId="77777777" w:rsidTr="00BF315A">
        <w:tc>
          <w:tcPr>
            <w:tcW w:w="2130" w:type="dxa"/>
          </w:tcPr>
          <w:p w14:paraId="46891FF9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OpenAI Python SDK</w:t>
            </w:r>
          </w:p>
        </w:tc>
        <w:tc>
          <w:tcPr>
            <w:tcW w:w="2130" w:type="dxa"/>
          </w:tcPr>
          <w:p w14:paraId="159C7252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openai</w:t>
            </w:r>
            <w:proofErr w:type="spellEnd"/>
          </w:p>
        </w:tc>
        <w:tc>
          <w:tcPr>
            <w:tcW w:w="2131" w:type="dxa"/>
          </w:tcPr>
          <w:p w14:paraId="2DDA659E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Đơn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giản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xử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retry/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aut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h</w:t>
            </w:r>
          </w:p>
        </w:tc>
        <w:tc>
          <w:tcPr>
            <w:tcW w:w="2131" w:type="dxa"/>
          </w:tcPr>
          <w:p w14:paraId="2E793039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labs/lab21.py` → `lab23.py</w:t>
            </w:r>
          </w:p>
        </w:tc>
      </w:tr>
    </w:tbl>
    <w:p w14:paraId="609B7B7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7DC773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FD77EC1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Cách 1 – RESTful </w:t>
      </w:r>
      <w:proofErr w:type="gram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HTTP(</w:t>
      </w:r>
      <w:proofErr w:type="gramEnd"/>
      <w:r w:rsidRPr="004B6B08">
        <w:rPr>
          <w:rFonts w:asciiTheme="majorHAnsi" w:hAnsiTheme="majorHAnsi" w:cstheme="majorHAnsi"/>
          <w:b/>
          <w:bCs/>
          <w:sz w:val="28"/>
          <w:szCs w:val="28"/>
        </w:rPr>
        <w:t>file `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code_samples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/openai_request.py`):</w:t>
      </w:r>
    </w:p>
    <w:p w14:paraId="3926AE45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  <w:lang w:val="vi-VN"/>
        </w:rPr>
        <w:t xml:space="preserve">Dùng </w:t>
      </w:r>
      <w:r w:rsidRPr="004B6B08">
        <w:rPr>
          <w:rFonts w:asciiTheme="majorHAnsi" w:hAnsiTheme="majorHAnsi" w:cstheme="majorHAnsi"/>
          <w:sz w:val="28"/>
          <w:szCs w:val="28"/>
        </w:rPr>
        <w:t>python</w:t>
      </w:r>
    </w:p>
    <w:p w14:paraId="1BF8662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373E54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4B6B08">
        <w:rPr>
          <w:rFonts w:asciiTheme="majorHAnsi" w:hAnsiTheme="majorHAnsi" w:cstheme="majorHAnsi"/>
          <w:sz w:val="28"/>
          <w:szCs w:val="28"/>
        </w:rPr>
        <w:t>import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 xml:space="preserve"> requests,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json</w:t>
      </w:r>
      <w:proofErr w:type="spellEnd"/>
    </w:p>
    <w:p w14:paraId="302E7E2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sz w:val="28"/>
          <w:szCs w:val="28"/>
        </w:rPr>
        <w:t>api_key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= "your-key-here"</w:t>
      </w:r>
    </w:p>
    <w:p w14:paraId="02A95C1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headers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= {'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 xml:space="preserve">Authorization':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f'Bearer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{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api_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}'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, 'Content-Type': 'application/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json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'}</w:t>
      </w:r>
      <w:proofErr w:type="gramEnd"/>
    </w:p>
    <w:p w14:paraId="363F406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payload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= {"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model": "gpt-4o-mini", "messages"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: [{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"role": "user", "content": "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Hello"}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]}</w:t>
      </w:r>
    </w:p>
    <w:p w14:paraId="3396FCB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response = 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requests.post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'https://api.openai.com/v1/chat/completions',</w:t>
      </w:r>
    </w:p>
    <w:p w14:paraId="426A2A5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                     headers=headers, data=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json.dumps</w:t>
      </w:r>
      <w:proofErr w:type="spellEnd"/>
      <w:proofErr w:type="gramEnd"/>
      <w:r w:rsidRPr="004B6B08">
        <w:rPr>
          <w:rFonts w:asciiTheme="majorHAnsi" w:hAnsiTheme="majorHAnsi" w:cstheme="majorHAnsi"/>
          <w:sz w:val="28"/>
          <w:szCs w:val="28"/>
        </w:rPr>
        <w:t>(payload))</w:t>
      </w:r>
    </w:p>
    <w:p w14:paraId="7DE7ED8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chat_response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response.json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()[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"choices"][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0][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"message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"][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"content"]</w:t>
      </w:r>
    </w:p>
    <w:p w14:paraId="458F3EC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3688574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7BD48436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Cách 2 – OpenAI </w:t>
      </w:r>
      <w:proofErr w:type="gram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SD</w:t>
      </w:r>
      <w:r w:rsidRPr="004B6B08">
        <w:rPr>
          <w:rFonts w:asciiTheme="majorHAnsi" w:hAnsiTheme="majorHAnsi" w:cstheme="majorHAnsi"/>
          <w:b/>
          <w:bCs/>
          <w:sz w:val="28"/>
          <w:szCs w:val="28"/>
          <w:lang w:val="vi-VN"/>
        </w:rPr>
        <w:t>K</w:t>
      </w:r>
      <w:r w:rsidRPr="004B6B0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spellStart"/>
      <w:proofErr w:type="gramEnd"/>
      <w:r w:rsidRPr="004B6B08">
        <w:rPr>
          <w:rFonts w:asciiTheme="majorHAnsi" w:hAnsiTheme="majorHAnsi" w:cstheme="majorHAnsi"/>
          <w:b/>
          <w:bCs/>
          <w:sz w:val="28"/>
          <w:szCs w:val="28"/>
        </w:rPr>
        <w:t>dùng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xuyên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suốt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sách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22E0F9F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  <w:lang w:val="vi-VN"/>
        </w:rPr>
        <w:t xml:space="preserve">Dùng </w:t>
      </w:r>
      <w:r w:rsidRPr="004B6B08">
        <w:rPr>
          <w:rFonts w:asciiTheme="majorHAnsi" w:hAnsiTheme="majorHAnsi" w:cstheme="majorHAnsi"/>
          <w:sz w:val="28"/>
          <w:szCs w:val="28"/>
        </w:rPr>
        <w:t>python</w:t>
      </w:r>
    </w:p>
    <w:p w14:paraId="2BE327D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47B4CA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openai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import OpenAI</w:t>
      </w:r>
    </w:p>
    <w:p w14:paraId="49386055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client =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OpenAI()  #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key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OPENAI_API_KEY</w:t>
      </w:r>
    </w:p>
    <w:p w14:paraId="12D4898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completion = 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client.chat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.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completions.create</w:t>
      </w:r>
      <w:proofErr w:type="spellEnd"/>
      <w:proofErr w:type="gramEnd"/>
      <w:r w:rsidRPr="004B6B08">
        <w:rPr>
          <w:rFonts w:asciiTheme="majorHAnsi" w:hAnsiTheme="majorHAnsi" w:cstheme="majorHAnsi"/>
          <w:sz w:val="28"/>
          <w:szCs w:val="28"/>
        </w:rPr>
        <w:t>(model="gpt-4o-mini", messages=[...])</w:t>
      </w:r>
    </w:p>
    <w:p w14:paraId="7EACC20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completion.choices</w:t>
      </w:r>
      <w:proofErr w:type="spellEnd"/>
      <w:proofErr w:type="gramEnd"/>
      <w:r w:rsidRPr="004B6B08">
        <w:rPr>
          <w:rFonts w:asciiTheme="majorHAnsi" w:hAnsiTheme="majorHAnsi" w:cstheme="majorHAnsi"/>
          <w:sz w:val="28"/>
          <w:szCs w:val="28"/>
        </w:rPr>
        <w:t>[0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].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message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.content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)</w:t>
      </w:r>
    </w:p>
    <w:p w14:paraId="449D6DE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68DF01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E406C88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3.3. Ba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loại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Prompt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B6B08" w:rsidRPr="004B6B08" w14:paraId="69286749" w14:textId="77777777" w:rsidTr="00BF315A">
        <w:tc>
          <w:tcPr>
            <w:tcW w:w="2840" w:type="dxa"/>
          </w:tcPr>
          <w:p w14:paraId="389096DE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Role</w:t>
            </w:r>
          </w:p>
        </w:tc>
        <w:tc>
          <w:tcPr>
            <w:tcW w:w="2841" w:type="dxa"/>
          </w:tcPr>
          <w:p w14:paraId="1DF8870F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Chức năng</w:t>
            </w:r>
          </w:p>
        </w:tc>
        <w:tc>
          <w:tcPr>
            <w:tcW w:w="2841" w:type="dxa"/>
          </w:tcPr>
          <w:p w14:paraId="62621E11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Ví dụ</w:t>
            </w:r>
          </w:p>
        </w:tc>
      </w:tr>
      <w:tr w:rsidR="004B6B08" w:rsidRPr="004B6B08" w14:paraId="00023448" w14:textId="77777777" w:rsidTr="00BF315A">
        <w:tc>
          <w:tcPr>
            <w:tcW w:w="2840" w:type="dxa"/>
          </w:tcPr>
          <w:p w14:paraId="4E0F580D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2841" w:type="dxa"/>
          </w:tcPr>
          <w:p w14:paraId="3DB1C037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Câu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hỏi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yêu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cầu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841" w:type="dxa"/>
          </w:tcPr>
          <w:p w14:paraId="6727E17C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`"What is the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FizzBuzz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problem?"</w:t>
            </w:r>
          </w:p>
        </w:tc>
      </w:tr>
      <w:tr w:rsidR="004B6B08" w:rsidRPr="004B6B08" w14:paraId="2014796D" w14:textId="77777777" w:rsidTr="00BF315A">
        <w:tc>
          <w:tcPr>
            <w:tcW w:w="2840" w:type="dxa"/>
          </w:tcPr>
          <w:p w14:paraId="6F9C66A6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2841" w:type="dxa"/>
          </w:tcPr>
          <w:p w14:paraId="5E1AECDC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Thiết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lập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hành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vi/persona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model</w:t>
            </w:r>
          </w:p>
        </w:tc>
        <w:tc>
          <w:tcPr>
            <w:tcW w:w="2841" w:type="dxa"/>
          </w:tcPr>
          <w:p w14:paraId="49FD939B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"You are a hiring manager at a tech company."</w:t>
            </w:r>
          </w:p>
        </w:tc>
      </w:tr>
      <w:tr w:rsidR="004B6B08" w:rsidRPr="004B6B08" w14:paraId="7DE5C93B" w14:textId="77777777" w:rsidTr="00BF315A">
        <w:tc>
          <w:tcPr>
            <w:tcW w:w="2840" w:type="dxa"/>
          </w:tcPr>
          <w:p w14:paraId="4C831573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assistant</w:t>
            </w:r>
          </w:p>
        </w:tc>
        <w:tc>
          <w:tcPr>
            <w:tcW w:w="2841" w:type="dxa"/>
          </w:tcPr>
          <w:p w14:paraId="5BDAC839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Phản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hồi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trước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đó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model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multi-turn)</w:t>
            </w:r>
          </w:p>
        </w:tc>
        <w:tc>
          <w:tcPr>
            <w:tcW w:w="2841" w:type="dxa"/>
          </w:tcPr>
          <w:p w14:paraId="73401EAD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_(</w:t>
            </w:r>
            <w:proofErr w:type="spellStart"/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động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model)_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</w:tr>
    </w:tbl>
    <w:p w14:paraId="7365DC55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5C2AB7B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3839583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0AFAEBBD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3.4. Tokens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Chi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phí</w:t>
      </w:r>
      <w:proofErr w:type="spellEnd"/>
    </w:p>
    <w:p w14:paraId="5732616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- Toke</w:t>
      </w:r>
      <w:r w:rsidRPr="004B6B08">
        <w:rPr>
          <w:rFonts w:asciiTheme="majorHAnsi" w:hAnsiTheme="majorHAnsi" w:cstheme="majorHAnsi"/>
          <w:sz w:val="28"/>
          <w:szCs w:val="28"/>
          <w:lang w:val="vi-VN"/>
        </w:rPr>
        <w:t>n</w:t>
      </w:r>
      <w:r w:rsidRPr="004B6B08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LLM (≈ 3/4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tiếng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Anh)</w:t>
      </w:r>
    </w:p>
    <w:p w14:paraId="42CF07D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request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= (input tokens ×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input) + (output tokens ×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output)</w:t>
      </w:r>
    </w:p>
    <w:p w14:paraId="1B6D1DD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- GPT-4o-mini: $0.15/1M input tokens + $0.60/1M output tokens</w:t>
      </w:r>
    </w:p>
    <w:p w14:paraId="441DE325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tốn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&lt; 1/100 cent</w:t>
      </w:r>
    </w:p>
    <w:p w14:paraId="499FE4D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161A391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070CD0F2" w14:textId="77777777" w:rsidR="004B6B08" w:rsidRPr="004B6B08" w:rsidRDefault="004B6B08" w:rsidP="00DA3D81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sz w:val="28"/>
          <w:szCs w:val="28"/>
        </w:rPr>
      </w:pPr>
      <w:bookmarkStart w:id="15" w:name="_Toc224160953"/>
      <w:r w:rsidRPr="004B6B08">
        <w:rPr>
          <w:rFonts w:asciiTheme="majorHAnsi" w:hAnsiTheme="majorHAnsi" w:cstheme="majorHAnsi"/>
          <w:sz w:val="28"/>
          <w:szCs w:val="28"/>
        </w:rPr>
        <w:t>4. PHÂN TÍCH CÁC BÀI LAB</w:t>
      </w:r>
      <w:bookmarkEnd w:id="15"/>
    </w:p>
    <w:p w14:paraId="11B8802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E18058B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4.1. LAB 2.1 –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Gửi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Request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Đầu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Tiên</w:t>
      </w:r>
    </w:p>
    <w:p w14:paraId="2A998EF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00F9CE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1 request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OpenAI Chat service,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FizzBuzz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.</w:t>
      </w:r>
    </w:p>
    <w:p w14:paraId="5202788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3D762A8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Kiến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thức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chín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  <w:lang w:val="vi-VN"/>
        </w:rPr>
        <w:t>h</w:t>
      </w:r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38F0B20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OpenAI(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)` client (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API key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)</w:t>
      </w:r>
    </w:p>
    <w:p w14:paraId="04EA9F1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client.chat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.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completions.create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()`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`model`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`messages`</w:t>
      </w:r>
    </w:p>
    <w:p w14:paraId="37E537E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qua `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completion.choices</w:t>
      </w:r>
      <w:proofErr w:type="spellEnd"/>
      <w:proofErr w:type="gramEnd"/>
      <w:r w:rsidRPr="004B6B08">
        <w:rPr>
          <w:rFonts w:asciiTheme="majorHAnsi" w:hAnsiTheme="majorHAnsi" w:cstheme="majorHAnsi"/>
          <w:sz w:val="28"/>
          <w:szCs w:val="28"/>
        </w:rPr>
        <w:t>[0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].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message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.content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`</w:t>
      </w:r>
    </w:p>
    <w:p w14:paraId="6F9F566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EC2054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lastRenderedPageBreak/>
        <w:t xml:space="preserve">Code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(`labs/lab21.py`):</w:t>
      </w:r>
    </w:p>
    <w:p w14:paraId="0450810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1F72D165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proofErr w:type="spellEnd"/>
    </w:p>
    <w:p w14:paraId="12D7E018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from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</w:p>
    <w:p w14:paraId="7EBCA85F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</w:p>
    <w:p w14:paraId="2694326F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if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__name__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"__main__"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E5F91C9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client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3688E1B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D208396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.ChatCompletion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(</w:t>
      </w:r>
    </w:p>
    <w:p w14:paraId="13651345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client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chat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completions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create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</w:p>
    <w:p w14:paraId="27A1089F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model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"gpt-4o-mini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  </w:t>
      </w:r>
      <w:r w:rsidRPr="004B6B08">
        <w:rPr>
          <w:rFonts w:asciiTheme="majorHAnsi" w:eastAsia="Consolas" w:hAnsiTheme="majorHAnsi" w:cstheme="majorHAnsi"/>
          <w:color w:val="6A9955"/>
          <w:sz w:val="28"/>
          <w:szCs w:val="28"/>
          <w:shd w:val="clear" w:color="auto" w:fill="1F1F1F"/>
          <w:lang w:bidi="ar"/>
        </w:rPr>
        <w:t>#</w:t>
      </w:r>
      <w:proofErr w:type="gramEnd"/>
      <w:r w:rsidRPr="004B6B08">
        <w:rPr>
          <w:rFonts w:asciiTheme="majorHAnsi" w:eastAsia="Consolas" w:hAnsiTheme="majorHAnsi" w:cstheme="majorHAnsi"/>
          <w:color w:val="6A9955"/>
          <w:sz w:val="28"/>
          <w:szCs w:val="28"/>
          <w:shd w:val="clear" w:color="auto" w:fill="1F1F1F"/>
          <w:lang w:bidi="ar"/>
        </w:rPr>
        <w:t xml:space="preserve"> Your model's name here</w:t>
      </w:r>
    </w:p>
    <w:p w14:paraId="67D48B55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messages</w:t>
      </w:r>
      <w:proofErr w:type="gramStart"/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{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"role"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"user"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"content"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"What is the </w:t>
      </w:r>
      <w:proofErr w:type="spell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FizzBuzz</w:t>
      </w:r>
      <w:proofErr w:type="spell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 problem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?"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}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]  </w:t>
      </w:r>
      <w:r w:rsidRPr="004B6B08">
        <w:rPr>
          <w:rFonts w:asciiTheme="majorHAnsi" w:eastAsia="Consolas" w:hAnsiTheme="majorHAnsi" w:cstheme="majorHAnsi"/>
          <w:color w:val="6A9955"/>
          <w:sz w:val="28"/>
          <w:szCs w:val="28"/>
          <w:shd w:val="clear" w:color="auto" w:fill="1F1F1F"/>
          <w:lang w:bidi="ar"/>
        </w:rPr>
        <w:t># Your messages here</w:t>
      </w:r>
    </w:p>
    <w:p w14:paraId="5FF23855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        ))</w:t>
      </w:r>
    </w:p>
    <w:p w14:paraId="6A6809C4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344B8BD4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print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.choices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[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0</w:t>
      </w:r>
      <w:proofErr w:type="gramStart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].</w:t>
      </w:r>
      <w:proofErr w:type="spellStart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message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.content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14025D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4F9BE65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: Model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FizzBuzz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— in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1-100,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bội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"Fizz",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bội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"Buzz",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bội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FizzBuzz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".</w:t>
      </w:r>
    </w:p>
    <w:p w14:paraId="1C09EF2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4276E9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xét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do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(stochastic)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LLM.</w:t>
      </w:r>
    </w:p>
    <w:p w14:paraId="37C9CFF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43C63BD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4.2. LAB 2.2 –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Tham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Request</w:t>
      </w:r>
    </w:p>
    <w:p w14:paraId="2BCB332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D767C25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khiển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model: `temperature`, `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max_tokens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`, `n`,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`system prompt`.</w:t>
      </w:r>
    </w:p>
    <w:p w14:paraId="35855F8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8AE677A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Các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tham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mới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B6B08" w:rsidRPr="004B6B08" w14:paraId="295AC3D6" w14:textId="77777777" w:rsidTr="00BF315A">
        <w:tc>
          <w:tcPr>
            <w:tcW w:w="2840" w:type="dxa"/>
          </w:tcPr>
          <w:p w14:paraId="35C49E52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Tham số</w:t>
            </w:r>
          </w:p>
        </w:tc>
        <w:tc>
          <w:tcPr>
            <w:tcW w:w="2841" w:type="dxa"/>
          </w:tcPr>
          <w:p w14:paraId="52FA71F3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Giá trị</w:t>
            </w:r>
          </w:p>
        </w:tc>
        <w:tc>
          <w:tcPr>
            <w:tcW w:w="2841" w:type="dxa"/>
          </w:tcPr>
          <w:p w14:paraId="6CF26006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Ý nghĩa</w:t>
            </w:r>
          </w:p>
        </w:tc>
      </w:tr>
      <w:tr w:rsidR="004B6B08" w:rsidRPr="004B6B08" w14:paraId="3871685D" w14:textId="77777777" w:rsidTr="00BF315A">
        <w:tc>
          <w:tcPr>
            <w:tcW w:w="2840" w:type="dxa"/>
          </w:tcPr>
          <w:p w14:paraId="1A17B3C0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temperature=0.2</w:t>
            </w:r>
          </w:p>
        </w:tc>
        <w:tc>
          <w:tcPr>
            <w:tcW w:w="2841" w:type="dxa"/>
          </w:tcPr>
          <w:p w14:paraId="1A577969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0 → 2</w:t>
            </w:r>
          </w:p>
        </w:tc>
        <w:tc>
          <w:tcPr>
            <w:tcW w:w="2841" w:type="dxa"/>
          </w:tcPr>
          <w:p w14:paraId="28D96E83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hấp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= output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ổn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định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= output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ngẫu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nhiên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sáng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tạo</w:t>
            </w:r>
            <w:proofErr w:type="spellEnd"/>
          </w:p>
        </w:tc>
      </w:tr>
      <w:tr w:rsidR="004B6B08" w:rsidRPr="004B6B08" w14:paraId="6C4F5FDA" w14:textId="77777777" w:rsidTr="00BF315A">
        <w:tc>
          <w:tcPr>
            <w:tcW w:w="2840" w:type="dxa"/>
          </w:tcPr>
          <w:p w14:paraId="71BD8A47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max_tokens</w:t>
            </w:r>
            <w:proofErr w:type="spellEnd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=100</w:t>
            </w:r>
          </w:p>
        </w:tc>
        <w:tc>
          <w:tcPr>
            <w:tcW w:w="2841" w:type="dxa"/>
          </w:tcPr>
          <w:p w14:paraId="0F6EC579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nguyên</w:t>
            </w:r>
            <w:proofErr w:type="spellEnd"/>
          </w:p>
        </w:tc>
        <w:tc>
          <w:tcPr>
            <w:tcW w:w="2841" w:type="dxa"/>
          </w:tcPr>
          <w:p w14:paraId="279A7A37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Giới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hạn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token output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thể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truncate)</w:t>
            </w:r>
          </w:p>
        </w:tc>
      </w:tr>
      <w:tr w:rsidR="004B6B08" w:rsidRPr="004B6B08" w14:paraId="50B3B6F5" w14:textId="77777777" w:rsidTr="00BF315A">
        <w:tc>
          <w:tcPr>
            <w:tcW w:w="2840" w:type="dxa"/>
          </w:tcPr>
          <w:p w14:paraId="3C1D2029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n=1</w:t>
            </w:r>
          </w:p>
        </w:tc>
        <w:tc>
          <w:tcPr>
            <w:tcW w:w="2841" w:type="dxa"/>
          </w:tcPr>
          <w:p w14:paraId="4467A960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nguyên</w:t>
            </w:r>
            <w:proofErr w:type="spellEnd"/>
          </w:p>
        </w:tc>
        <w:tc>
          <w:tcPr>
            <w:tcW w:w="2841" w:type="dxa"/>
          </w:tcPr>
          <w:p w14:paraId="57D9919A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lượng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phản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hồi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trả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về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=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tốn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tiền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</w:tr>
      <w:tr w:rsidR="004B6B08" w:rsidRPr="004B6B08" w14:paraId="1818DE8A" w14:textId="77777777" w:rsidTr="00BF315A">
        <w:tc>
          <w:tcPr>
            <w:tcW w:w="2840" w:type="dxa"/>
          </w:tcPr>
          <w:p w14:paraId="197EB211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system prompt</w:t>
            </w:r>
          </w:p>
        </w:tc>
        <w:tc>
          <w:tcPr>
            <w:tcW w:w="2841" w:type="dxa"/>
          </w:tcPr>
          <w:p w14:paraId="2C820095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Chuỗi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text</w:t>
            </w:r>
          </w:p>
        </w:tc>
        <w:tc>
          <w:tcPr>
            <w:tcW w:w="2841" w:type="dxa"/>
          </w:tcPr>
          <w:p w14:paraId="125D15C5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Thiết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lập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persona: </w:t>
            </w:r>
            <w:r w:rsidRPr="004B6B08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"You are a hiring manager..."</w:t>
            </w:r>
          </w:p>
        </w:tc>
      </w:tr>
    </w:tbl>
    <w:p w14:paraId="0D1E21E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807AFF3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Code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hoàn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(`labs/lab22.py`):</w:t>
      </w:r>
    </w:p>
    <w:p w14:paraId="39F5E1FB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proofErr w:type="spellEnd"/>
    </w:p>
    <w:p w14:paraId="28EB38D2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from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</w:p>
    <w:p w14:paraId="62EF9393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</w:p>
    <w:p w14:paraId="1BFD4C97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if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__name__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"__main__"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F6FFCB1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client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63E0936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.ChatCompletion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(</w:t>
      </w:r>
    </w:p>
    <w:p w14:paraId="74F44092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client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chat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completions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create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</w:p>
    <w:p w14:paraId="595E06B7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model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"gpt-4o-mini"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0734870E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temperature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0.2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052DDF22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max_tokens</w:t>
      </w:r>
      <w:proofErr w:type="spellEnd"/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100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4BD5D3EC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n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1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652FE3E4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messages</w:t>
      </w:r>
      <w:proofErr w:type="gramStart"/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{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"role"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"system"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"content"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"You are a hiring manager at a tech company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."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}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794695E4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                      {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"role"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"user"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"content"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"What is the Two Sum problem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?"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}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],</w:t>
      </w:r>
    </w:p>
    <w:p w14:paraId="23F13388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        ))</w:t>
      </w:r>
    </w:p>
    <w:p w14:paraId="7752AAD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3971E4E9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print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"Completion Tokens: 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.usage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.completion_tokens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167859A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print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"Output: 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.choices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[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0</w:t>
      </w:r>
      <w:proofErr w:type="gramStart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].</w:t>
      </w:r>
      <w:proofErr w:type="spellStart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message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.content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B7D3F4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EF295C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B6922EC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</w:p>
    <w:p w14:paraId="3B6DAEF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Output token count ≤ 100 (do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max_tokens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`)</w:t>
      </w:r>
    </w:p>
    <w:p w14:paraId="79DD537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cắt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chừng</w:t>
      </w:r>
      <w:proofErr w:type="spellEnd"/>
    </w:p>
    <w:p w14:paraId="3AD7654E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>- `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completion.usage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.completion_tokens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`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dùng</w:t>
      </w:r>
      <w:proofErr w:type="spellEnd"/>
    </w:p>
    <w:p w14:paraId="745624FE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7D6254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D61CCB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`n=3, temperature=2` →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.</w:t>
      </w:r>
    </w:p>
    <w:p w14:paraId="0BF78F34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333D87F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A970DC3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4.3. LAB 2.3 – Sinh Code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Function Signature</w:t>
      </w:r>
    </w:p>
    <w:p w14:paraId="6FF7E0A8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13727FA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tiêu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completion —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(function signature)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implementation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.</w:t>
      </w:r>
    </w:p>
    <w:p w14:paraId="2A98C00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10B9E84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Thiết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kế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5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bước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75CCFCD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lastRenderedPageBreak/>
        <w:t>1</w:t>
      </w:r>
      <w:r w:rsidRPr="004B6B08">
        <w:rPr>
          <w:rFonts w:asciiTheme="majorHAnsi" w:hAnsiTheme="majorHAnsi" w:cstheme="majorHAnsi"/>
          <w:sz w:val="28"/>
          <w:szCs w:val="28"/>
        </w:rPr>
        <w:t xml:space="preserve">. Input: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function signature → `def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print_fibonacci_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sequence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 xml:space="preserve">n: int) -&gt;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None:`</w:t>
      </w:r>
      <w:proofErr w:type="gramEnd"/>
    </w:p>
    <w:p w14:paraId="540D1B4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Pr="004B6B08">
        <w:rPr>
          <w:rFonts w:asciiTheme="majorHAnsi" w:hAnsiTheme="majorHAnsi" w:cstheme="majorHAnsi"/>
          <w:sz w:val="28"/>
          <w:szCs w:val="28"/>
        </w:rPr>
        <w:t xml:space="preserve">. System prompt: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model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→ `"Return code only."`</w:t>
      </w:r>
    </w:p>
    <w:p w14:paraId="15DD263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3.</w:t>
      </w:r>
      <w:r w:rsidRPr="004B6B08">
        <w:rPr>
          <w:rFonts w:asciiTheme="majorHAnsi" w:hAnsiTheme="majorHAnsi" w:cstheme="majorHAnsi"/>
          <w:sz w:val="28"/>
          <w:szCs w:val="28"/>
        </w:rPr>
        <w:t xml:space="preserve"> Wrapping: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instruction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→ `# Complete this code`</w:t>
      </w:r>
    </w:p>
    <w:p w14:paraId="60103CF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4</w:t>
      </w:r>
      <w:r w:rsidRPr="004B6B08">
        <w:rPr>
          <w:rFonts w:asciiTheme="majorHAnsi" w:hAnsiTheme="majorHAnsi" w:cstheme="majorHAnsi"/>
          <w:sz w:val="28"/>
          <w:szCs w:val="28"/>
        </w:rPr>
        <w:t xml:space="preserve">. Request: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`n=2, temperature=1`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2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nhau</w:t>
      </w:r>
      <w:proofErr w:type="spellEnd"/>
    </w:p>
    <w:p w14:paraId="69FF848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5.</w:t>
      </w:r>
      <w:r w:rsidRPr="004B6B08">
        <w:rPr>
          <w:rFonts w:asciiTheme="majorHAnsi" w:hAnsiTheme="majorHAnsi" w:cstheme="majorHAnsi"/>
          <w:sz w:val="28"/>
          <w:szCs w:val="28"/>
        </w:rPr>
        <w:t xml:space="preserve"> Extract: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regex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trích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markdown code block</w:t>
      </w:r>
    </w:p>
    <w:p w14:paraId="0A8D179A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1CF2484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Code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hoàn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(`labs/lab23.py`):</w:t>
      </w:r>
    </w:p>
    <w:p w14:paraId="62B8D749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re</w:t>
      </w:r>
    </w:p>
    <w:p w14:paraId="6827E49B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</w:p>
    <w:p w14:paraId="5D7A0D63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proofErr w:type="spellEnd"/>
    </w:p>
    <w:p w14:paraId="2E606B34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from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import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</w:p>
    <w:p w14:paraId="43FD745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D66291D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4FC1FF"/>
          <w:sz w:val="28"/>
          <w:szCs w:val="28"/>
          <w:shd w:val="clear" w:color="auto" w:fill="1F1F1F"/>
          <w:lang w:bidi="ar"/>
        </w:rPr>
        <w:t>USER_PROMPT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"""</w:t>
      </w:r>
    </w:p>
    <w:p w14:paraId="03443E1E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def </w:t>
      </w:r>
      <w:proofErr w:type="spell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print_fibonacci_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sequence</w:t>
      </w:r>
      <w:proofErr w:type="spell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n: int) -&gt; None:</w:t>
      </w:r>
    </w:p>
    <w:p w14:paraId="6C0FACAF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"""</w:t>
      </w:r>
    </w:p>
    <w:p w14:paraId="3060A0BA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4FC1FF"/>
          <w:sz w:val="28"/>
          <w:szCs w:val="28"/>
          <w:shd w:val="clear" w:color="auto" w:fill="1F1F1F"/>
          <w:lang w:bidi="ar"/>
        </w:rPr>
        <w:t>SYSTEM_PROMPT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(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"You will be provided with a Python function signature. Your task is to implement the function. Return "</w:t>
      </w:r>
    </w:p>
    <w:p w14:paraId="0602C063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                 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code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 only."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29B4E03" w14:textId="77777777" w:rsidR="004B6B08" w:rsidRPr="004B6B08" w:rsidRDefault="004B6B08" w:rsidP="004B6B08">
      <w:pPr>
        <w:spacing w:after="240"/>
        <w:rPr>
          <w:rFonts w:asciiTheme="majorHAnsi" w:hAnsiTheme="majorHAnsi" w:cstheme="majorHAnsi"/>
          <w:sz w:val="28"/>
          <w:szCs w:val="28"/>
        </w:rPr>
      </w:pPr>
    </w:p>
    <w:p w14:paraId="0B0C9DD6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def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get_code_with_</w:t>
      </w:r>
      <w:proofErr w:type="gram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instructions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code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str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) -&gt;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str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E0FDEEC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"""</w:t>
      </w:r>
    </w:p>
    <w:p w14:paraId="41E80F2D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    Add a comment to the code for specific code completion instruction</w:t>
      </w:r>
    </w:p>
    <w:p w14:paraId="7E9B0C88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:param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 code: Python code as string</w:t>
      </w:r>
    </w:p>
    <w:p w14:paraId="1D3CBFC9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:return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: The code with additional instruction - "Complete this code"</w:t>
      </w:r>
    </w:p>
    <w:p w14:paraId="3E963798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    """</w:t>
      </w:r>
    </w:p>
    <w:p w14:paraId="23DF973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3B7E587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return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code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+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</w:t>
      </w:r>
      <w:r w:rsidRPr="004B6B08">
        <w:rPr>
          <w:rFonts w:asciiTheme="majorHAnsi" w:eastAsia="Consolas" w:hAnsiTheme="majorHAnsi" w:cstheme="majorHAnsi"/>
          <w:color w:val="D7BA7D"/>
          <w:sz w:val="28"/>
          <w:szCs w:val="28"/>
          <w:shd w:val="clear" w:color="auto" w:fill="1F1F1F"/>
          <w:lang w:bidi="ar"/>
        </w:rPr>
        <w:t>\n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# Complete this code"</w:t>
      </w:r>
    </w:p>
    <w:p w14:paraId="50ED44C2" w14:textId="77777777" w:rsidR="004B6B08" w:rsidRPr="004B6B08" w:rsidRDefault="004B6B08" w:rsidP="004B6B08">
      <w:pPr>
        <w:spacing w:after="240"/>
        <w:rPr>
          <w:rFonts w:asciiTheme="majorHAnsi" w:hAnsiTheme="majorHAnsi" w:cstheme="majorHAnsi"/>
          <w:sz w:val="28"/>
          <w:szCs w:val="28"/>
        </w:rPr>
      </w:pPr>
    </w:p>
    <w:p w14:paraId="3973A2B7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if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__name__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"__main__"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43610F6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client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93575F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2FBABAC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openai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.ChatCompletion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(</w:t>
      </w:r>
    </w:p>
    <w:p w14:paraId="2BF5B3A3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client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chat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completions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create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</w:p>
    <w:p w14:paraId="0BF93901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model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"gpt-4o-mini"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730C8518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temperature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1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425AF097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n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2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35CCA8E6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messages</w:t>
      </w:r>
      <w:proofErr w:type="gramStart"/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{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"role"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"system"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"content"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4FC1FF"/>
          <w:sz w:val="28"/>
          <w:szCs w:val="28"/>
          <w:shd w:val="clear" w:color="auto" w:fill="1F1F1F"/>
          <w:lang w:bidi="ar"/>
        </w:rPr>
        <w:t>SYSTEM_</w:t>
      </w:r>
      <w:proofErr w:type="gramStart"/>
      <w:r w:rsidRPr="004B6B08">
        <w:rPr>
          <w:rFonts w:asciiTheme="majorHAnsi" w:eastAsia="Consolas" w:hAnsiTheme="majorHAnsi" w:cstheme="majorHAnsi"/>
          <w:color w:val="4FC1FF"/>
          <w:sz w:val="28"/>
          <w:szCs w:val="28"/>
          <w:shd w:val="clear" w:color="auto" w:fill="1F1F1F"/>
          <w:lang w:bidi="ar"/>
        </w:rPr>
        <w:t>PROMPT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},</w:t>
      </w:r>
      <w:proofErr w:type="gramEnd"/>
    </w:p>
    <w:p w14:paraId="07784372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                      {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"role"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"system"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"content"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"Include docstring and </w:t>
      </w:r>
      <w:proofErr w:type="spell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typehints</w:t>
      </w:r>
      <w:proofErr w:type="spellEnd"/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."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}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,</w:t>
      </w:r>
    </w:p>
    <w:p w14:paraId="2BC00F42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lastRenderedPageBreak/>
        <w:t>                      {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"role"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"user"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"content"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get_code_with_</w:t>
      </w:r>
      <w:proofErr w:type="gram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instructions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4FC1FF"/>
          <w:sz w:val="28"/>
          <w:szCs w:val="28"/>
          <w:shd w:val="clear" w:color="auto" w:fill="1F1F1F"/>
          <w:lang w:bidi="ar"/>
        </w:rPr>
        <w:t>USER_</w:t>
      </w:r>
      <w:proofErr w:type="gramStart"/>
      <w:r w:rsidRPr="004B6B08">
        <w:rPr>
          <w:rFonts w:asciiTheme="majorHAnsi" w:eastAsia="Consolas" w:hAnsiTheme="majorHAnsi" w:cstheme="majorHAnsi"/>
          <w:color w:val="4FC1FF"/>
          <w:sz w:val="28"/>
          <w:szCs w:val="28"/>
          <w:shd w:val="clear" w:color="auto" w:fill="1F1F1F"/>
          <w:lang w:bidi="ar"/>
        </w:rPr>
        <w:t>PROMPT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)}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],</w:t>
      </w:r>
    </w:p>
    <w:p w14:paraId="02161C37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        ))</w:t>
      </w:r>
    </w:p>
    <w:p w14:paraId="2545172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6966E0A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for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C586C0"/>
          <w:sz w:val="28"/>
          <w:szCs w:val="28"/>
          <w:shd w:val="clear" w:color="auto" w:fill="1F1F1F"/>
          <w:lang w:bidi="ar"/>
        </w:rPr>
        <w:t>in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range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2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40866ED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output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completion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.choices</w:t>
      </w:r>
      <w:proofErr w:type="spellEnd"/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proofErr w:type="gramStart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].</w:t>
      </w:r>
      <w:proofErr w:type="spellStart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message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.content</w:t>
      </w:r>
      <w:proofErr w:type="spellEnd"/>
    </w:p>
    <w:p w14:paraId="41615E26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code_suggestion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re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sub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r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"</w:t>
      </w:r>
      <w:proofErr w:type="gramStart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(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7BA7D"/>
          <w:sz w:val="28"/>
          <w:szCs w:val="28"/>
          <w:shd w:val="clear" w:color="auto" w:fill="1F1F1F"/>
          <w:lang w:bidi="ar"/>
        </w:rPr>
        <w:t>*?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)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`</w:t>
      </w:r>
      <w:proofErr w:type="gramEnd"/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``</w:t>
      </w:r>
      <w:proofErr w:type="gramStart"/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python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7BA7D"/>
          <w:sz w:val="28"/>
          <w:szCs w:val="28"/>
          <w:shd w:val="clear" w:color="auto" w:fill="1F1F1F"/>
          <w:lang w:bidi="ar"/>
        </w:rPr>
        <w:t>*</w:t>
      </w:r>
      <w:proofErr w:type="gramStart"/>
      <w:r w:rsidRPr="004B6B08">
        <w:rPr>
          <w:rFonts w:asciiTheme="majorHAnsi" w:eastAsia="Consolas" w:hAnsiTheme="majorHAnsi" w:cstheme="majorHAnsi"/>
          <w:color w:val="D7BA7D"/>
          <w:sz w:val="28"/>
          <w:szCs w:val="28"/>
          <w:shd w:val="clear" w:color="auto" w:fill="1F1F1F"/>
          <w:lang w:bidi="ar"/>
        </w:rPr>
        <w:t>?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)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`</w:t>
      </w:r>
      <w:proofErr w:type="gramEnd"/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`</w:t>
      </w:r>
      <w:proofErr w:type="gramStart"/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`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(</w:t>
      </w:r>
      <w:proofErr w:type="gramEnd"/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D7BA7D"/>
          <w:sz w:val="28"/>
          <w:szCs w:val="28"/>
          <w:shd w:val="clear" w:color="auto" w:fill="1F1F1F"/>
          <w:lang w:bidi="ar"/>
        </w:rPr>
        <w:t>*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)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r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"</w:t>
      </w:r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\2</w:t>
      </w:r>
      <w:r w:rsidRPr="004B6B08">
        <w:rPr>
          <w:rFonts w:asciiTheme="majorHAnsi" w:eastAsia="Consolas" w:hAnsiTheme="majorHAnsi" w:cstheme="majorHAnsi"/>
          <w:color w:val="D16969"/>
          <w:sz w:val="28"/>
          <w:szCs w:val="28"/>
          <w:shd w:val="clear" w:color="auto" w:fill="1F1F1F"/>
          <w:lang w:bidi="ar"/>
        </w:rPr>
        <w:t>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output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, 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flags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=</w:t>
      </w:r>
      <w:proofErr w:type="spellStart"/>
      <w:proofErr w:type="gramStart"/>
      <w:r w:rsidRPr="004B6B08">
        <w:rPr>
          <w:rFonts w:asciiTheme="majorHAnsi" w:eastAsia="Consolas" w:hAnsiTheme="majorHAnsi" w:cstheme="majorHAnsi"/>
          <w:color w:val="4EC9B0"/>
          <w:sz w:val="28"/>
          <w:szCs w:val="28"/>
          <w:shd w:val="clear" w:color="auto" w:fill="1F1F1F"/>
          <w:lang w:bidi="ar"/>
        </w:rPr>
        <w:t>re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.</w:t>
      </w:r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DOTALL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).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strip</w:t>
      </w:r>
      <w:proofErr w:type="gram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4F65BFA8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print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f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"Output</w:t>
      </w:r>
      <w:proofErr w:type="spell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r w:rsidRPr="004B6B08">
        <w:rPr>
          <w:rFonts w:asciiTheme="majorHAnsi" w:eastAsia="Consolas" w:hAnsiTheme="majorHAnsi" w:cstheme="majorHAnsi"/>
          <w:color w:val="D4D4D4"/>
          <w:sz w:val="28"/>
          <w:szCs w:val="28"/>
          <w:shd w:val="clear" w:color="auto" w:fill="1F1F1F"/>
          <w:lang w:bidi="ar"/>
        </w:rPr>
        <w:t>+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 w:rsidRPr="004B6B08">
        <w:rPr>
          <w:rFonts w:asciiTheme="majorHAnsi" w:eastAsia="Consolas" w:hAnsiTheme="majorHAnsi" w:cstheme="majorHAnsi"/>
          <w:color w:val="B5CEA8"/>
          <w:sz w:val="28"/>
          <w:szCs w:val="28"/>
          <w:shd w:val="clear" w:color="auto" w:fill="1F1F1F"/>
          <w:lang w:bidi="ar"/>
        </w:rPr>
        <w:t>1</w:t>
      </w:r>
      <w:r w:rsidRPr="004B6B08">
        <w:rPr>
          <w:rFonts w:asciiTheme="majorHAnsi" w:eastAsia="Consolas" w:hAnsiTheme="majorHAnsi" w:cstheme="majorHAnsi"/>
          <w:color w:val="569CD6"/>
          <w:sz w:val="28"/>
          <w:szCs w:val="28"/>
          <w:shd w:val="clear" w:color="auto" w:fill="1F1F1F"/>
          <w:lang w:bidi="ar"/>
        </w:rPr>
        <w:t>}</w:t>
      </w:r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:</w:t>
      </w:r>
      <w:proofErr w:type="gramEnd"/>
      <w:r w:rsidRPr="004B6B08">
        <w:rPr>
          <w:rFonts w:asciiTheme="majorHAnsi" w:eastAsia="Consolas" w:hAnsiTheme="majorHAnsi" w:cstheme="majorHAnsi"/>
          <w:color w:val="CE9178"/>
          <w:sz w:val="28"/>
          <w:szCs w:val="28"/>
          <w:shd w:val="clear" w:color="auto" w:fill="1F1F1F"/>
          <w:lang w:bidi="ar"/>
        </w:rPr>
        <w:t>"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D76606F" w14:textId="77777777" w:rsidR="004B6B08" w:rsidRPr="004B6B08" w:rsidRDefault="004B6B08" w:rsidP="004B6B08">
      <w:pPr>
        <w:shd w:val="clear" w:color="auto" w:fill="1F1F1F"/>
        <w:spacing w:line="228" w:lineRule="atLeast"/>
        <w:rPr>
          <w:rFonts w:asciiTheme="majorHAnsi" w:eastAsia="Consolas" w:hAnsiTheme="majorHAnsi" w:cstheme="majorHAnsi"/>
          <w:color w:val="CCCCCC"/>
          <w:sz w:val="28"/>
          <w:szCs w:val="28"/>
        </w:rPr>
      </w:pP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 w:rsidRPr="004B6B08">
        <w:rPr>
          <w:rFonts w:asciiTheme="majorHAnsi" w:eastAsia="Consolas" w:hAnsiTheme="majorHAnsi" w:cstheme="majorHAnsi"/>
          <w:color w:val="DCDCAA"/>
          <w:sz w:val="28"/>
          <w:szCs w:val="28"/>
          <w:shd w:val="clear" w:color="auto" w:fill="1F1F1F"/>
          <w:lang w:bidi="ar"/>
        </w:rPr>
        <w:t>print</w:t>
      </w:r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 w:rsidRPr="004B6B08">
        <w:rPr>
          <w:rFonts w:asciiTheme="majorHAnsi" w:eastAsia="Consolas" w:hAnsiTheme="majorHAnsi" w:cstheme="majorHAnsi"/>
          <w:color w:val="9CDCFE"/>
          <w:sz w:val="28"/>
          <w:szCs w:val="28"/>
          <w:shd w:val="clear" w:color="auto" w:fill="1F1F1F"/>
          <w:lang w:bidi="ar"/>
        </w:rPr>
        <w:t>code_suggestion</w:t>
      </w:r>
      <w:proofErr w:type="spellEnd"/>
      <w:r w:rsidRPr="004B6B08">
        <w:rPr>
          <w:rFonts w:asciiTheme="majorHAnsi" w:eastAsia="Consolas" w:hAnsiTheme="majorHAnsi" w:cstheme="majorHAnsi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15E31FB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5B031B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33710B68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mẫu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12CF7644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3BF8CE3E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Output 1:</w:t>
      </w:r>
    </w:p>
    <w:p w14:paraId="530CFB8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print_fibonacci_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sequence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n: int) -&gt; None:</w:t>
      </w:r>
    </w:p>
    <w:p w14:paraId="341B9164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a, b = 0, 1</w:t>
      </w:r>
    </w:p>
    <w:p w14:paraId="20A56725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for _ in range(n):</w:t>
      </w:r>
    </w:p>
    <w:p w14:paraId="0472CAA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a, end=' ')</w:t>
      </w:r>
    </w:p>
    <w:p w14:paraId="42D5958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    a, b = b, a + b</w:t>
      </w:r>
    </w:p>
    <w:p w14:paraId="16D6379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)</w:t>
      </w:r>
    </w:p>
    <w:p w14:paraId="33200DC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FBE38CD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>Output 2:</w:t>
      </w:r>
    </w:p>
    <w:p w14:paraId="6F960DA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print_fibonacci_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sequence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n: int) -&gt; None:</w:t>
      </w:r>
    </w:p>
    <w:p w14:paraId="6A9793C4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if n &lt;= 0:</w:t>
      </w:r>
    </w:p>
    <w:p w14:paraId="540CB20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    return</w:t>
      </w:r>
    </w:p>
    <w:p w14:paraId="061678A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sequence = []</w:t>
      </w:r>
    </w:p>
    <w:p w14:paraId="271E9A4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a, b = 0, 1</w:t>
      </w:r>
    </w:p>
    <w:p w14:paraId="5C11247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for _ in range(n):</w:t>
      </w:r>
    </w:p>
    <w:p w14:paraId="18B14D3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4B6B08">
        <w:rPr>
          <w:rFonts w:asciiTheme="majorHAnsi" w:hAnsiTheme="majorHAnsi" w:cstheme="majorHAnsi"/>
          <w:sz w:val="28"/>
          <w:szCs w:val="28"/>
        </w:rPr>
        <w:t>sequence.append</w:t>
      </w:r>
      <w:proofErr w:type="spellEnd"/>
      <w:proofErr w:type="gramEnd"/>
      <w:r w:rsidRPr="004B6B08">
        <w:rPr>
          <w:rFonts w:asciiTheme="majorHAnsi" w:hAnsiTheme="majorHAnsi" w:cstheme="majorHAnsi"/>
          <w:sz w:val="28"/>
          <w:szCs w:val="28"/>
        </w:rPr>
        <w:t>(a)</w:t>
      </w:r>
    </w:p>
    <w:p w14:paraId="64ECECBB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    a, b = b, a + b</w:t>
      </w:r>
    </w:p>
    <w:p w14:paraId="7042BE6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    print(sequence)</w:t>
      </w:r>
    </w:p>
    <w:p w14:paraId="4B8ED0DA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0EF22D2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kỹ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thuật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3117B42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r w:rsidRPr="004B6B08">
        <w:rPr>
          <w:rFonts w:asciiTheme="majorHAnsi" w:hAnsiTheme="majorHAnsi" w:cstheme="majorHAnsi"/>
          <w:sz w:val="28"/>
          <w:szCs w:val="28"/>
          <w:lang w:val="vi-VN"/>
        </w:rPr>
        <w:t>S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ystem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model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thích</w:t>
      </w:r>
      <w:proofErr w:type="spellEnd"/>
    </w:p>
    <w:p w14:paraId="7566D1D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Wrapping (`# Complete this code`)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instruction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ràng</w:t>
      </w:r>
      <w:proofErr w:type="spellEnd"/>
    </w:p>
    <w:p w14:paraId="048C521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temperature=1`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2 output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)</w:t>
      </w:r>
    </w:p>
    <w:p w14:paraId="1635E5F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Regex extraction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model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markdown block </w:t>
      </w:r>
    </w:p>
    <w:p w14:paraId="54DA828B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DCEF7FE" w14:textId="77777777" w:rsidR="004B6B08" w:rsidRPr="004B6B08" w:rsidRDefault="004B6B08" w:rsidP="008A75D5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b w:val="0"/>
          <w:bCs/>
          <w:sz w:val="28"/>
          <w:szCs w:val="28"/>
        </w:rPr>
      </w:pPr>
      <w:bookmarkStart w:id="16" w:name="_Toc224160954"/>
      <w:r w:rsidRPr="004B6B08">
        <w:rPr>
          <w:rFonts w:asciiTheme="majorHAnsi" w:hAnsiTheme="majorHAnsi" w:cstheme="majorHAnsi"/>
          <w:bCs/>
          <w:sz w:val="28"/>
          <w:szCs w:val="28"/>
        </w:rPr>
        <w:lastRenderedPageBreak/>
        <w:t>5. SO SÁNH TIẾN TRÌNH QUA 3 LAB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B6B08" w:rsidRPr="004B6B08" w14:paraId="0478D412" w14:textId="77777777" w:rsidTr="00BF315A">
        <w:tc>
          <w:tcPr>
            <w:tcW w:w="2130" w:type="dxa"/>
          </w:tcPr>
          <w:p w14:paraId="680CC1E2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Khía cạnh</w:t>
            </w:r>
          </w:p>
        </w:tc>
        <w:tc>
          <w:tcPr>
            <w:tcW w:w="2130" w:type="dxa"/>
          </w:tcPr>
          <w:p w14:paraId="4C76E98C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Lab 2.1</w:t>
            </w:r>
          </w:p>
        </w:tc>
        <w:tc>
          <w:tcPr>
            <w:tcW w:w="2131" w:type="dxa"/>
          </w:tcPr>
          <w:p w14:paraId="08EA6FA9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Lab 2.2</w:t>
            </w:r>
          </w:p>
        </w:tc>
        <w:tc>
          <w:tcPr>
            <w:tcW w:w="2131" w:type="dxa"/>
          </w:tcPr>
          <w:p w14:paraId="24CA6B08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Lab 2.3</w:t>
            </w:r>
          </w:p>
        </w:tc>
      </w:tr>
      <w:tr w:rsidR="004B6B08" w:rsidRPr="004B6B08" w14:paraId="2B05E265" w14:textId="77777777" w:rsidTr="00BF315A">
        <w:tc>
          <w:tcPr>
            <w:tcW w:w="2130" w:type="dxa"/>
          </w:tcPr>
          <w:p w14:paraId="2A6C78ED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Độ phức tạp</w:t>
            </w:r>
          </w:p>
        </w:tc>
        <w:tc>
          <w:tcPr>
            <w:tcW w:w="2130" w:type="dxa"/>
          </w:tcPr>
          <w:p w14:paraId="1E67F364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Cơ bản</w:t>
            </w:r>
          </w:p>
        </w:tc>
        <w:tc>
          <w:tcPr>
            <w:tcW w:w="2131" w:type="dxa"/>
          </w:tcPr>
          <w:p w14:paraId="14F10E42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Trung bình</w:t>
            </w:r>
          </w:p>
        </w:tc>
        <w:tc>
          <w:tcPr>
            <w:tcW w:w="2131" w:type="dxa"/>
          </w:tcPr>
          <w:p w14:paraId="7EBCC606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Nâng cao</w:t>
            </w:r>
          </w:p>
        </w:tc>
      </w:tr>
      <w:tr w:rsidR="004B6B08" w:rsidRPr="004B6B08" w14:paraId="264A19FA" w14:textId="77777777" w:rsidTr="00BF315A">
        <w:tc>
          <w:tcPr>
            <w:tcW w:w="2130" w:type="dxa"/>
          </w:tcPr>
          <w:p w14:paraId="1BCB0D3E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Số tham số</w:t>
            </w:r>
          </w:p>
        </w:tc>
        <w:tc>
          <w:tcPr>
            <w:tcW w:w="2130" w:type="dxa"/>
          </w:tcPr>
          <w:p w14:paraId="57C7C11D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2 (model, messages</w:t>
            </w:r>
          </w:p>
        </w:tc>
        <w:tc>
          <w:tcPr>
            <w:tcW w:w="2131" w:type="dxa"/>
          </w:tcPr>
          <w:p w14:paraId="25485B37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5(+temperature, max_token, n)</w:t>
            </w:r>
          </w:p>
        </w:tc>
        <w:tc>
          <w:tcPr>
            <w:tcW w:w="2131" w:type="dxa"/>
          </w:tcPr>
          <w:p w14:paraId="63E0131D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5 + wrapping design</w:t>
            </w:r>
          </w:p>
        </w:tc>
      </w:tr>
      <w:tr w:rsidR="004B6B08" w:rsidRPr="004B6B08" w14:paraId="1D0A0A35" w14:textId="77777777" w:rsidTr="00BF315A">
        <w:tc>
          <w:tcPr>
            <w:tcW w:w="2130" w:type="dxa"/>
          </w:tcPr>
          <w:p w14:paraId="03D34884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Prompt roles</w:t>
            </w:r>
          </w:p>
        </w:tc>
        <w:tc>
          <w:tcPr>
            <w:tcW w:w="2130" w:type="dxa"/>
          </w:tcPr>
          <w:p w14:paraId="5B91A85F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1 user</w:t>
            </w:r>
          </w:p>
        </w:tc>
        <w:tc>
          <w:tcPr>
            <w:tcW w:w="2131" w:type="dxa"/>
          </w:tcPr>
          <w:p w14:paraId="7DF53C18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1 system + 1 user</w:t>
            </w:r>
          </w:p>
        </w:tc>
        <w:tc>
          <w:tcPr>
            <w:tcW w:w="2131" w:type="dxa"/>
          </w:tcPr>
          <w:p w14:paraId="440F6106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2 system + 1 </w:t>
            </w: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user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(wrapped)</w:t>
            </w:r>
          </w:p>
        </w:tc>
      </w:tr>
      <w:tr w:rsidR="004B6B08" w:rsidRPr="004B6B08" w14:paraId="1A1EDE2B" w14:textId="77777777" w:rsidTr="00BF315A">
        <w:tc>
          <w:tcPr>
            <w:tcW w:w="2130" w:type="dxa"/>
          </w:tcPr>
          <w:p w14:paraId="253663BB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Số output</w:t>
            </w:r>
          </w:p>
        </w:tc>
        <w:tc>
          <w:tcPr>
            <w:tcW w:w="2130" w:type="dxa"/>
          </w:tcPr>
          <w:p w14:paraId="329CB38F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14:paraId="40A13863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1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mở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rộng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: 3)</w:t>
            </w:r>
          </w:p>
        </w:tc>
        <w:tc>
          <w:tcPr>
            <w:tcW w:w="2131" w:type="dxa"/>
          </w:tcPr>
          <w:p w14:paraId="03FCF3BA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</w:tr>
      <w:tr w:rsidR="004B6B08" w:rsidRPr="004B6B08" w14:paraId="022D021F" w14:textId="77777777" w:rsidTr="00BF315A">
        <w:tc>
          <w:tcPr>
            <w:tcW w:w="2130" w:type="dxa"/>
          </w:tcPr>
          <w:p w14:paraId="2D3DE8EB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Chủ đề hỏi</w:t>
            </w:r>
          </w:p>
        </w:tc>
        <w:tc>
          <w:tcPr>
            <w:tcW w:w="2130" w:type="dxa"/>
          </w:tcPr>
          <w:p w14:paraId="3B1D5C48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FizzBuzz</w:t>
            </w:r>
            <w:proofErr w:type="spellEnd"/>
          </w:p>
        </w:tc>
        <w:tc>
          <w:tcPr>
            <w:tcW w:w="2131" w:type="dxa"/>
          </w:tcPr>
          <w:p w14:paraId="706A18FC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Two Sum</w:t>
            </w:r>
          </w:p>
        </w:tc>
        <w:tc>
          <w:tcPr>
            <w:tcW w:w="2131" w:type="dxa"/>
          </w:tcPr>
          <w:p w14:paraId="314D6BCA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Fibonacci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sinh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code)</w:t>
            </w:r>
          </w:p>
        </w:tc>
      </w:tr>
      <w:tr w:rsidR="004B6B08" w:rsidRPr="004B6B08" w14:paraId="22AC9F37" w14:textId="77777777" w:rsidTr="00BF315A">
        <w:tc>
          <w:tcPr>
            <w:tcW w:w="2130" w:type="dxa"/>
          </w:tcPr>
          <w:p w14:paraId="13B71BA8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Kỹ năng mới</w:t>
            </w:r>
          </w:p>
        </w:tc>
        <w:tc>
          <w:tcPr>
            <w:tcW w:w="2130" w:type="dxa"/>
          </w:tcPr>
          <w:p w14:paraId="72ACBEF1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Gọi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API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cơ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2131" w:type="dxa"/>
          </w:tcPr>
          <w:p w14:paraId="68261C42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Điều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chỉnh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tham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2131" w:type="dxa"/>
          </w:tcPr>
          <w:p w14:paraId="191701CC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hiết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kế code completion</w:t>
            </w:r>
          </w:p>
        </w:tc>
      </w:tr>
    </w:tbl>
    <w:p w14:paraId="5364CBFC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CF25591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57C97F6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829898D" w14:textId="77777777" w:rsidR="004B6B08" w:rsidRPr="004B6B08" w:rsidRDefault="004B6B08" w:rsidP="008A75D5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sz w:val="28"/>
          <w:szCs w:val="28"/>
        </w:rPr>
      </w:pPr>
      <w:bookmarkStart w:id="17" w:name="_Toc224160955"/>
      <w:r w:rsidRPr="004B6B08">
        <w:rPr>
          <w:rFonts w:asciiTheme="majorHAnsi" w:hAnsiTheme="majorHAnsi" w:cstheme="majorHAnsi"/>
          <w:sz w:val="28"/>
          <w:szCs w:val="28"/>
        </w:rPr>
        <w:t>6. CÁC KHÁI NIỆM QUAN TRỌNG CẦN NHỚ</w:t>
      </w:r>
      <w:bookmarkEnd w:id="17"/>
    </w:p>
    <w:p w14:paraId="1C8EDF1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6.1.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Bảng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tham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khảo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nhanh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4563"/>
        <w:gridCol w:w="2759"/>
      </w:tblGrid>
      <w:tr w:rsidR="004B6B08" w:rsidRPr="004B6B08" w14:paraId="2241D687" w14:textId="77777777" w:rsidTr="00BF315A">
        <w:tc>
          <w:tcPr>
            <w:tcW w:w="2840" w:type="dxa"/>
          </w:tcPr>
          <w:p w14:paraId="301101F2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Thành phần</w:t>
            </w:r>
          </w:p>
        </w:tc>
        <w:tc>
          <w:tcPr>
            <w:tcW w:w="2841" w:type="dxa"/>
          </w:tcPr>
          <w:p w14:paraId="1784682C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Cú pháp</w:t>
            </w:r>
          </w:p>
        </w:tc>
        <w:tc>
          <w:tcPr>
            <w:tcW w:w="2841" w:type="dxa"/>
          </w:tcPr>
          <w:p w14:paraId="4D9D2FDC" w14:textId="77777777" w:rsidR="004B6B08" w:rsidRPr="004B6B08" w:rsidRDefault="004B6B08" w:rsidP="00BF315A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Mô tả</w:t>
            </w:r>
          </w:p>
        </w:tc>
      </w:tr>
      <w:tr w:rsidR="004B6B08" w:rsidRPr="004B6B08" w14:paraId="71AAAEC9" w14:textId="77777777" w:rsidTr="00BF315A">
        <w:tc>
          <w:tcPr>
            <w:tcW w:w="2840" w:type="dxa"/>
          </w:tcPr>
          <w:p w14:paraId="52CFB715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Tạo</w:t>
            </w:r>
            <w:proofErr w:type="spellEnd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client</w:t>
            </w:r>
          </w:p>
        </w:tc>
        <w:tc>
          <w:tcPr>
            <w:tcW w:w="2841" w:type="dxa"/>
          </w:tcPr>
          <w:p w14:paraId="05AF89C2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client = </w:t>
            </w: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OpenAI(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2841" w:type="dxa"/>
          </w:tcPr>
          <w:p w14:paraId="3A4484E2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lấy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`OPENAI_API_KEY`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môi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trường</w:t>
            </w:r>
            <w:proofErr w:type="spellEnd"/>
          </w:p>
        </w:tc>
      </w:tr>
      <w:tr w:rsidR="004B6B08" w:rsidRPr="004B6B08" w14:paraId="22589DA0" w14:textId="77777777" w:rsidTr="00BF315A">
        <w:tc>
          <w:tcPr>
            <w:tcW w:w="2840" w:type="dxa"/>
          </w:tcPr>
          <w:p w14:paraId="3C00494F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Gọi</w:t>
            </w:r>
            <w:proofErr w:type="spellEnd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Chat </w:t>
            </w:r>
          </w:p>
        </w:tc>
        <w:tc>
          <w:tcPr>
            <w:tcW w:w="2841" w:type="dxa"/>
          </w:tcPr>
          <w:p w14:paraId="720931F0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`</w:t>
            </w:r>
            <w:proofErr w:type="spellStart"/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client.chat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.</w:t>
            </w: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completions.create</w:t>
            </w:r>
            <w:proofErr w:type="spellEnd"/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(...)</w:t>
            </w:r>
          </w:p>
        </w:tc>
        <w:tc>
          <w:tcPr>
            <w:tcW w:w="2841" w:type="dxa"/>
          </w:tcPr>
          <w:p w14:paraId="65CDC703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Gửi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request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đến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Chat service </w:t>
            </w:r>
          </w:p>
        </w:tc>
      </w:tr>
      <w:tr w:rsidR="004B6B08" w:rsidRPr="004B6B08" w14:paraId="0C490A0D" w14:textId="77777777" w:rsidTr="00BF315A">
        <w:tc>
          <w:tcPr>
            <w:tcW w:w="2840" w:type="dxa"/>
          </w:tcPr>
          <w:p w14:paraId="3CA3CD4E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2841" w:type="dxa"/>
          </w:tcPr>
          <w:p w14:paraId="7307FC6E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model="gpt-4o-mini"</w:t>
            </w:r>
          </w:p>
        </w:tc>
        <w:tc>
          <w:tcPr>
            <w:tcW w:w="2841" w:type="dxa"/>
          </w:tcPr>
          <w:p w14:paraId="146BF2A9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LLM</w:t>
            </w:r>
          </w:p>
        </w:tc>
      </w:tr>
      <w:tr w:rsidR="004B6B08" w:rsidRPr="004B6B08" w14:paraId="274559BE" w14:textId="77777777" w:rsidTr="00BF315A">
        <w:tc>
          <w:tcPr>
            <w:tcW w:w="2840" w:type="dxa"/>
          </w:tcPr>
          <w:p w14:paraId="6913413A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Temperature</w:t>
            </w:r>
          </w:p>
        </w:tc>
        <w:tc>
          <w:tcPr>
            <w:tcW w:w="2841" w:type="dxa"/>
          </w:tcPr>
          <w:p w14:paraId="22BA4A3B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`temperature=0.2</w:t>
            </w:r>
          </w:p>
        </w:tc>
        <w:tc>
          <w:tcPr>
            <w:tcW w:w="2841" w:type="dxa"/>
          </w:tcPr>
          <w:p w14:paraId="5FBE6C15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0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ổn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định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) → 2 (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ngẫu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nhiên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</w:tr>
      <w:tr w:rsidR="004B6B08" w:rsidRPr="004B6B08" w14:paraId="6B9B04BD" w14:textId="77777777" w:rsidTr="00BF315A">
        <w:tc>
          <w:tcPr>
            <w:tcW w:w="2840" w:type="dxa"/>
          </w:tcPr>
          <w:p w14:paraId="2A908805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Max tokens</w:t>
            </w:r>
          </w:p>
        </w:tc>
        <w:tc>
          <w:tcPr>
            <w:tcW w:w="2841" w:type="dxa"/>
          </w:tcPr>
          <w:p w14:paraId="05BEF1ED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max_tokens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=100</w:t>
            </w:r>
          </w:p>
        </w:tc>
        <w:tc>
          <w:tcPr>
            <w:tcW w:w="2841" w:type="dxa"/>
          </w:tcPr>
          <w:p w14:paraId="0953B6DD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Giới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hạn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output</w:t>
            </w:r>
          </w:p>
        </w:tc>
      </w:tr>
      <w:tr w:rsidR="004B6B08" w:rsidRPr="004B6B08" w14:paraId="0EA1E500" w14:textId="77777777" w:rsidTr="00BF315A">
        <w:tc>
          <w:tcPr>
            <w:tcW w:w="2840" w:type="dxa"/>
          </w:tcPr>
          <w:p w14:paraId="3511B94D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Số</w:t>
            </w:r>
            <w:proofErr w:type="spellEnd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response</w:t>
            </w:r>
          </w:p>
        </w:tc>
        <w:tc>
          <w:tcPr>
            <w:tcW w:w="2841" w:type="dxa"/>
          </w:tcPr>
          <w:p w14:paraId="03FE9585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n=2</w:t>
            </w:r>
          </w:p>
        </w:tc>
        <w:tc>
          <w:tcPr>
            <w:tcW w:w="2841" w:type="dxa"/>
          </w:tcPr>
          <w:p w14:paraId="58BABAEC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gợi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ý</w:t>
            </w:r>
          </w:p>
        </w:tc>
      </w:tr>
      <w:tr w:rsidR="004B6B08" w:rsidRPr="004B6B08" w14:paraId="685ACDA1" w14:textId="77777777" w:rsidTr="00BF315A">
        <w:tc>
          <w:tcPr>
            <w:tcW w:w="2840" w:type="dxa"/>
          </w:tcPr>
          <w:p w14:paraId="73DAEEBD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Lấy</w:t>
            </w:r>
            <w:proofErr w:type="spellEnd"/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output </w:t>
            </w:r>
          </w:p>
        </w:tc>
        <w:tc>
          <w:tcPr>
            <w:tcW w:w="2841" w:type="dxa"/>
          </w:tcPr>
          <w:p w14:paraId="3105BC47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completion.choices</w:t>
            </w:r>
            <w:proofErr w:type="spellEnd"/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[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proofErr w:type="spellEnd"/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].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message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.content</w:t>
            </w:r>
            <w:proofErr w:type="spellEnd"/>
          </w:p>
        </w:tc>
        <w:tc>
          <w:tcPr>
            <w:tcW w:w="2841" w:type="dxa"/>
          </w:tcPr>
          <w:p w14:paraId="4414ADC2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Text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phản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hồi</w:t>
            </w:r>
            <w:proofErr w:type="spellEnd"/>
          </w:p>
        </w:tc>
      </w:tr>
      <w:tr w:rsidR="004B6B08" w:rsidRPr="004B6B08" w14:paraId="34B11F9C" w14:textId="77777777" w:rsidTr="00BF315A">
        <w:tc>
          <w:tcPr>
            <w:tcW w:w="2840" w:type="dxa"/>
          </w:tcPr>
          <w:p w14:paraId="7E8F97BD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Token count</w:t>
            </w:r>
          </w:p>
        </w:tc>
        <w:tc>
          <w:tcPr>
            <w:tcW w:w="2841" w:type="dxa"/>
          </w:tcPr>
          <w:p w14:paraId="65BD3055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completion.usage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.completion_tokens</w:t>
            </w:r>
            <w:proofErr w:type="spellEnd"/>
          </w:p>
        </w:tc>
        <w:tc>
          <w:tcPr>
            <w:tcW w:w="2841" w:type="dxa"/>
          </w:tcPr>
          <w:p w14:paraId="25F424B1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token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đã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  <w:p w14:paraId="22305ECA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4B6B08" w:rsidRPr="004B6B08" w14:paraId="14216E00" w14:textId="77777777" w:rsidTr="00BF315A">
        <w:tc>
          <w:tcPr>
            <w:tcW w:w="2840" w:type="dxa"/>
          </w:tcPr>
          <w:p w14:paraId="0A166E4E" w14:textId="77777777" w:rsidR="004B6B08" w:rsidRPr="004B6B08" w:rsidRDefault="004B6B08" w:rsidP="00BF315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Messages |</w:t>
            </w:r>
          </w:p>
        </w:tc>
        <w:tc>
          <w:tcPr>
            <w:tcW w:w="2841" w:type="dxa"/>
          </w:tcPr>
          <w:p w14:paraId="19925684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messages</w:t>
            </w: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=[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{"role": "...", "content": "</w:t>
            </w:r>
            <w:proofErr w:type="gram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..."}</w:t>
            </w:r>
            <w:proofErr w:type="gram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]</w:t>
            </w:r>
          </w:p>
        </w:tc>
        <w:tc>
          <w:tcPr>
            <w:tcW w:w="2841" w:type="dxa"/>
          </w:tcPr>
          <w:p w14:paraId="1E0DD7ED" w14:textId="77777777" w:rsidR="004B6B08" w:rsidRPr="004B6B08" w:rsidRDefault="004B6B08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Danh </w:t>
            </w:r>
            <w:proofErr w:type="spellStart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>sách</w:t>
            </w:r>
            <w:proofErr w:type="spellEnd"/>
            <w:r w:rsidRPr="004B6B08">
              <w:rPr>
                <w:rFonts w:asciiTheme="majorHAnsi" w:hAnsiTheme="majorHAnsi" w:cstheme="majorHAnsi"/>
                <w:sz w:val="28"/>
                <w:szCs w:val="28"/>
              </w:rPr>
              <w:t xml:space="preserve"> prompt</w:t>
            </w:r>
          </w:p>
        </w:tc>
      </w:tr>
    </w:tbl>
    <w:p w14:paraId="6185B3B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614D4D46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6.2. Bảo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mật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API Key</w:t>
      </w:r>
    </w:p>
    <w:p w14:paraId="6D9A5AAE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KHÔNG hardcode key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</w:t>
      </w:r>
    </w:p>
    <w:p w14:paraId="5595C6C3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KHÔNG commit key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Git</w:t>
      </w:r>
    </w:p>
    <w:p w14:paraId="6DF702E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`OPENAI_API_KEY`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file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t>`.env</w:t>
      </w:r>
      <w:proofErr w:type="gramEnd"/>
      <w:r w:rsidRPr="004B6B08">
        <w:rPr>
          <w:rFonts w:asciiTheme="majorHAnsi" w:hAnsiTheme="majorHAnsi" w:cstheme="majorHAnsi"/>
          <w:sz w:val="28"/>
          <w:szCs w:val="28"/>
        </w:rPr>
        <w:t>` (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4B6B08">
        <w:rPr>
          <w:rFonts w:asciiTheme="majorHAnsi" w:hAnsiTheme="majorHAnsi" w:cstheme="majorHAnsi"/>
          <w:sz w:val="28"/>
          <w:szCs w:val="28"/>
        </w:rPr>
        <w:lastRenderedPageBreak/>
        <w:t>`.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gitignore</w:t>
      </w:r>
      <w:proofErr w:type="spellEnd"/>
      <w:proofErr w:type="gramEnd"/>
      <w:r w:rsidRPr="004B6B08">
        <w:rPr>
          <w:rFonts w:asciiTheme="majorHAnsi" w:hAnsiTheme="majorHAnsi" w:cstheme="majorHAnsi"/>
          <w:sz w:val="28"/>
          <w:szCs w:val="28"/>
        </w:rPr>
        <w:t>`)</w:t>
      </w:r>
    </w:p>
    <w:p w14:paraId="38382101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C56F436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6.3.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Tính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không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xác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định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của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LLM</w:t>
      </w:r>
    </w:p>
    <w:p w14:paraId="0EE39516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Output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deterministic —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1 prompt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, do:</w:t>
      </w:r>
    </w:p>
    <w:p w14:paraId="4BDB1BD2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prompt</w:t>
      </w:r>
    </w:p>
    <w:p w14:paraId="2FC7354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Tùy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user (temperature, system prompt)</w:t>
      </w:r>
    </w:p>
    <w:p w14:paraId="0853FDE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model</w:t>
      </w:r>
    </w:p>
    <w:p w14:paraId="193F316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2855EFCA" w14:textId="77777777" w:rsidR="004B6B08" w:rsidRPr="004B6B08" w:rsidRDefault="004B6B08" w:rsidP="004B6B08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sz w:val="28"/>
          <w:szCs w:val="28"/>
        </w:rPr>
      </w:pPr>
      <w:bookmarkStart w:id="18" w:name="_Toc224160956"/>
      <w:r w:rsidRPr="004B6B08">
        <w:rPr>
          <w:rFonts w:asciiTheme="majorHAnsi" w:hAnsiTheme="majorHAnsi" w:cstheme="majorHAnsi"/>
          <w:sz w:val="28"/>
          <w:szCs w:val="28"/>
        </w:rPr>
        <w:t>7. KẾT LUẬN</w:t>
      </w:r>
      <w:bookmarkEnd w:id="18"/>
    </w:p>
    <w:p w14:paraId="03DCEFE7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</w:p>
    <w:p w14:paraId="4DEC2A63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Chương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2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cung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cấp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nền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tảng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vững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chắc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b/>
          <w:bCs/>
          <w:sz w:val="28"/>
          <w:szCs w:val="28"/>
        </w:rPr>
        <w:t>để</w:t>
      </w:r>
      <w:proofErr w:type="spellEnd"/>
      <w:r w:rsidRPr="004B6B0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7822FE04" w14:textId="77777777" w:rsidR="004B6B08" w:rsidRPr="004B6B08" w:rsidRDefault="004B6B08" w:rsidP="004B6B0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177C86D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1.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qua API (request → model → response)</w:t>
      </w:r>
    </w:p>
    <w:p w14:paraId="1B50E9DF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2.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viện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`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openai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`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HTTP request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thủ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công</w:t>
      </w:r>
      <w:proofErr w:type="spellEnd"/>
    </w:p>
    <w:p w14:paraId="0A28D5A0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3.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vi model</w:t>
      </w:r>
      <w:r w:rsidRPr="004B6B08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(temperature,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max_tokens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>, n)</w:t>
      </w:r>
    </w:p>
    <w:p w14:paraId="5B9804C9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4.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code completion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system prompt + wrapping</w:t>
      </w:r>
    </w:p>
    <w:p w14:paraId="71FC6C8E" w14:textId="77777777" w:rsidR="004B6B08" w:rsidRPr="004B6B08" w:rsidRDefault="004B6B08" w:rsidP="004B6B08">
      <w:pPr>
        <w:rPr>
          <w:rFonts w:asciiTheme="majorHAnsi" w:hAnsiTheme="majorHAnsi" w:cstheme="majorHAnsi"/>
          <w:sz w:val="28"/>
          <w:szCs w:val="28"/>
        </w:rPr>
      </w:pPr>
      <w:r w:rsidRPr="004B6B08">
        <w:rPr>
          <w:rFonts w:asciiTheme="majorHAnsi" w:hAnsiTheme="majorHAnsi" w:cstheme="majorHAnsi"/>
          <w:sz w:val="28"/>
          <w:szCs w:val="28"/>
        </w:rPr>
        <w:t xml:space="preserve">5.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4B6B08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4B6B08">
        <w:rPr>
          <w:rFonts w:asciiTheme="majorHAnsi" w:hAnsiTheme="majorHAnsi" w:cstheme="majorHAnsi"/>
          <w:sz w:val="28"/>
          <w:szCs w:val="28"/>
        </w:rPr>
        <w:t xml:space="preserve"> qua token counting</w:t>
      </w:r>
    </w:p>
    <w:p w14:paraId="31B7F939" w14:textId="77777777" w:rsidR="004B6B08" w:rsidRDefault="004B6B08" w:rsidP="004B6B08">
      <w:pPr>
        <w:rPr>
          <w:sz w:val="28"/>
          <w:szCs w:val="28"/>
        </w:rPr>
      </w:pPr>
    </w:p>
    <w:p w14:paraId="432FBF6B" w14:textId="77777777" w:rsidR="00242665" w:rsidRDefault="00242665" w:rsidP="00215518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BE53C8D" w14:textId="4CD53DD6" w:rsidR="001C1DCB" w:rsidRDefault="0028391C" w:rsidP="001C1DCB">
      <w:pPr>
        <w:pStyle w:val="Heading1"/>
        <w:numPr>
          <w:ilvl w:val="0"/>
          <w:numId w:val="0"/>
        </w:numPr>
        <w:ind w:left="720"/>
        <w:rPr>
          <w:rFonts w:asciiTheme="majorHAnsi" w:hAnsiTheme="majorHAnsi" w:cstheme="majorHAnsi"/>
          <w:sz w:val="40"/>
          <w:szCs w:val="40"/>
        </w:rPr>
      </w:pPr>
      <w:bookmarkStart w:id="19" w:name="_Toc221571782"/>
      <w:bookmarkStart w:id="20" w:name="_Toc224160957"/>
      <w:bookmarkEnd w:id="19"/>
      <w:r w:rsidRPr="0028391C">
        <w:rPr>
          <w:rFonts w:asciiTheme="majorHAnsi" w:hAnsiTheme="majorHAnsi" w:cstheme="majorHAnsi"/>
          <w:sz w:val="40"/>
          <w:szCs w:val="40"/>
        </w:rPr>
        <w:t xml:space="preserve">Chapter 3: </w:t>
      </w:r>
      <w:proofErr w:type="spellStart"/>
      <w:r w:rsidR="0056421E" w:rsidRPr="0056421E">
        <w:rPr>
          <w:rFonts w:asciiTheme="majorHAnsi" w:hAnsiTheme="majorHAnsi" w:cstheme="majorHAnsi"/>
          <w:sz w:val="40"/>
          <w:szCs w:val="40"/>
        </w:rPr>
        <w:t>Sử</w:t>
      </w:r>
      <w:proofErr w:type="spellEnd"/>
      <w:r w:rsidR="0056421E" w:rsidRPr="0056421E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56421E" w:rsidRPr="0056421E">
        <w:rPr>
          <w:rFonts w:asciiTheme="majorHAnsi" w:hAnsiTheme="majorHAnsi" w:cstheme="majorHAnsi"/>
          <w:sz w:val="40"/>
          <w:szCs w:val="40"/>
        </w:rPr>
        <w:t>dụng</w:t>
      </w:r>
      <w:proofErr w:type="spellEnd"/>
      <w:r w:rsidR="0056421E" w:rsidRPr="0056421E">
        <w:rPr>
          <w:rFonts w:asciiTheme="majorHAnsi" w:hAnsiTheme="majorHAnsi" w:cstheme="majorHAnsi"/>
          <w:sz w:val="40"/>
          <w:szCs w:val="40"/>
        </w:rPr>
        <w:t xml:space="preserve"> GitHub Copilot </w:t>
      </w:r>
      <w:proofErr w:type="spellStart"/>
      <w:r w:rsidR="0056421E" w:rsidRPr="0056421E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="0056421E" w:rsidRPr="0056421E">
        <w:rPr>
          <w:rFonts w:asciiTheme="majorHAnsi" w:hAnsiTheme="majorHAnsi" w:cstheme="majorHAnsi"/>
          <w:sz w:val="40"/>
          <w:szCs w:val="40"/>
        </w:rPr>
        <w:t xml:space="preserve"> PyCharm, VS Code </w:t>
      </w:r>
      <w:proofErr w:type="spellStart"/>
      <w:r w:rsidR="0056421E" w:rsidRPr="0056421E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="0056421E" w:rsidRPr="0056421E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56421E" w:rsidRPr="0056421E">
        <w:rPr>
          <w:rFonts w:asciiTheme="majorHAnsi" w:hAnsiTheme="majorHAnsi" w:cstheme="majorHAnsi"/>
          <w:sz w:val="40"/>
          <w:szCs w:val="40"/>
        </w:rPr>
        <w:t>Jupyter</w:t>
      </w:r>
      <w:proofErr w:type="spellEnd"/>
      <w:r w:rsidR="0056421E" w:rsidRPr="0056421E">
        <w:rPr>
          <w:rFonts w:asciiTheme="majorHAnsi" w:hAnsiTheme="majorHAnsi" w:cstheme="majorHAnsi"/>
          <w:sz w:val="40"/>
          <w:szCs w:val="40"/>
        </w:rPr>
        <w:t xml:space="preserve"> Notebook</w:t>
      </w:r>
      <w:bookmarkEnd w:id="20"/>
    </w:p>
    <w:p w14:paraId="1AB6A457" w14:textId="77777777" w:rsidR="00F01BB6" w:rsidRPr="00F01BB6" w:rsidRDefault="00F01BB6" w:rsidP="00F01BB6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21" w:name="_Toc224160765"/>
      <w:bookmarkStart w:id="22" w:name="_Toc224160958"/>
      <w:bookmarkEnd w:id="21"/>
      <w:bookmarkEnd w:id="22"/>
    </w:p>
    <w:p w14:paraId="758FFAA8" w14:textId="77777777" w:rsidR="00F01BB6" w:rsidRPr="00F01BB6" w:rsidRDefault="00F01BB6" w:rsidP="00F01BB6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23" w:name="_Toc224160766"/>
      <w:bookmarkStart w:id="24" w:name="_Toc224160959"/>
      <w:bookmarkEnd w:id="23"/>
      <w:bookmarkEnd w:id="24"/>
    </w:p>
    <w:p w14:paraId="7E808E25" w14:textId="4E840C11" w:rsidR="00F01BB6" w:rsidRPr="006E4C38" w:rsidRDefault="00F01BB6" w:rsidP="00F01BB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5" w:name="_Toc224160960"/>
      <w:proofErr w:type="spellStart"/>
      <w:r w:rsidRPr="006E4C38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6E4C3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E4C38">
        <w:rPr>
          <w:rFonts w:asciiTheme="majorHAnsi" w:hAnsiTheme="majorHAnsi" w:cstheme="majorHAnsi"/>
          <w:sz w:val="28"/>
          <w:szCs w:val="28"/>
        </w:rPr>
        <w:t>thiệu</w:t>
      </w:r>
      <w:proofErr w:type="spellEnd"/>
      <w:r w:rsidRPr="006E4C3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E4C3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6E4C3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E4C3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6E4C3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E4C38">
        <w:rPr>
          <w:rFonts w:asciiTheme="majorHAnsi" w:hAnsiTheme="majorHAnsi" w:cstheme="majorHAnsi"/>
          <w:sz w:val="28"/>
          <w:szCs w:val="28"/>
        </w:rPr>
        <w:t>hành</w:t>
      </w:r>
      <w:bookmarkEnd w:id="25"/>
      <w:proofErr w:type="spellEnd"/>
    </w:p>
    <w:p w14:paraId="24DA137C" w14:textId="77777777" w:rsidR="00F01BB6" w:rsidRPr="00F01BB6" w:rsidRDefault="00F01BB6" w:rsidP="00F01BB6">
      <w:pPr>
        <w:rPr>
          <w:sz w:val="28"/>
          <w:szCs w:val="28"/>
        </w:rPr>
      </w:pPr>
    </w:p>
    <w:p w14:paraId="5D2A4134" w14:textId="77777777" w:rsidR="00F01BB6" w:rsidRPr="00F01BB6" w:rsidRDefault="00F01BB6" w:rsidP="00F01BB6">
      <w:pPr>
        <w:rPr>
          <w:sz w:val="28"/>
          <w:szCs w:val="28"/>
        </w:rPr>
      </w:pPr>
      <w:r w:rsidRPr="00F01BB6">
        <w:rPr>
          <w:sz w:val="28"/>
          <w:szCs w:val="28"/>
        </w:rPr>
        <w:t xml:space="preserve">Trong </w:t>
      </w:r>
      <w:proofErr w:type="spellStart"/>
      <w:r w:rsidRPr="00F01BB6">
        <w:rPr>
          <w:sz w:val="28"/>
          <w:szCs w:val="28"/>
        </w:rPr>
        <w:t>những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năm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gần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đây</w:t>
      </w:r>
      <w:proofErr w:type="spellEnd"/>
      <w:r w:rsidRPr="00F01BB6">
        <w:rPr>
          <w:sz w:val="28"/>
          <w:szCs w:val="28"/>
        </w:rPr>
        <w:t xml:space="preserve">, </w:t>
      </w:r>
      <w:proofErr w:type="spellStart"/>
      <w:r w:rsidRPr="00F01BB6">
        <w:rPr>
          <w:sz w:val="28"/>
          <w:szCs w:val="28"/>
        </w:rPr>
        <w:t>trí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tuệ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nhân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tạo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đã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được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tích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hợp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vào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nhiều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công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cụ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phát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triển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phần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mềm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nhằm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hỗ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lập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trình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viên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trong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quá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trình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viết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phân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tích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nguồn</w:t>
      </w:r>
      <w:proofErr w:type="spellEnd"/>
      <w:r w:rsidRPr="00F01BB6">
        <w:rPr>
          <w:sz w:val="28"/>
          <w:szCs w:val="28"/>
        </w:rPr>
        <w:t xml:space="preserve">. </w:t>
      </w:r>
      <w:proofErr w:type="spellStart"/>
      <w:r w:rsidRPr="00F01BB6">
        <w:rPr>
          <w:sz w:val="28"/>
          <w:szCs w:val="28"/>
        </w:rPr>
        <w:t>Một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trong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những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công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cụ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tiêu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biểu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là</w:t>
      </w:r>
      <w:proofErr w:type="spellEnd"/>
      <w:r w:rsidRPr="00F01BB6">
        <w:rPr>
          <w:sz w:val="28"/>
          <w:szCs w:val="28"/>
        </w:rPr>
        <w:t xml:space="preserve"> GitHub Copilot. </w:t>
      </w:r>
      <w:proofErr w:type="spellStart"/>
      <w:r w:rsidRPr="00F01BB6">
        <w:rPr>
          <w:sz w:val="28"/>
          <w:szCs w:val="28"/>
        </w:rPr>
        <w:t>Đây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là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một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lý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lập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trình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dựa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trên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trí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tuệ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nhân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tạo</w:t>
      </w:r>
      <w:proofErr w:type="spellEnd"/>
      <w:r w:rsidRPr="00F01BB6">
        <w:rPr>
          <w:sz w:val="28"/>
          <w:szCs w:val="28"/>
        </w:rPr>
        <w:t xml:space="preserve">, </w:t>
      </w:r>
      <w:proofErr w:type="spellStart"/>
      <w:r w:rsidRPr="00F01BB6">
        <w:rPr>
          <w:sz w:val="28"/>
          <w:szCs w:val="28"/>
        </w:rPr>
        <w:t>được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phát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triển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bởi</w:t>
      </w:r>
      <w:proofErr w:type="spellEnd"/>
      <w:r w:rsidRPr="00F01BB6">
        <w:rPr>
          <w:sz w:val="28"/>
          <w:szCs w:val="28"/>
        </w:rPr>
        <w:t xml:space="preserve"> GitHub </w:t>
      </w:r>
      <w:proofErr w:type="spellStart"/>
      <w:r w:rsidRPr="00F01BB6">
        <w:rPr>
          <w:sz w:val="28"/>
          <w:szCs w:val="28"/>
        </w:rPr>
        <w:t>và</w:t>
      </w:r>
      <w:proofErr w:type="spellEnd"/>
      <w:r w:rsidRPr="00F01BB6">
        <w:rPr>
          <w:sz w:val="28"/>
          <w:szCs w:val="28"/>
        </w:rPr>
        <w:t xml:space="preserve"> OpenAI. Copilot </w:t>
      </w:r>
      <w:proofErr w:type="spellStart"/>
      <w:r w:rsidRPr="00F01BB6">
        <w:rPr>
          <w:sz w:val="28"/>
          <w:szCs w:val="28"/>
        </w:rPr>
        <w:t>có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khả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năng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phân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tích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ngữ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cảnh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của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chương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trình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đưa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ra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các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gợi</w:t>
      </w:r>
      <w:proofErr w:type="spellEnd"/>
      <w:r w:rsidRPr="00F01BB6">
        <w:rPr>
          <w:sz w:val="28"/>
          <w:szCs w:val="28"/>
        </w:rPr>
        <w:t xml:space="preserve"> ý </w:t>
      </w:r>
      <w:proofErr w:type="spellStart"/>
      <w:r w:rsidRPr="00F01BB6">
        <w:rPr>
          <w:sz w:val="28"/>
          <w:szCs w:val="28"/>
        </w:rPr>
        <w:t>mã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phù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hợp</w:t>
      </w:r>
      <w:proofErr w:type="spellEnd"/>
      <w:r w:rsidRPr="00F01BB6">
        <w:rPr>
          <w:sz w:val="28"/>
          <w:szCs w:val="28"/>
        </w:rPr>
        <w:t xml:space="preserve">, </w:t>
      </w:r>
      <w:proofErr w:type="spellStart"/>
      <w:r w:rsidRPr="00F01BB6">
        <w:rPr>
          <w:sz w:val="28"/>
          <w:szCs w:val="28"/>
        </w:rPr>
        <w:t>đồng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thời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hỗ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giải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thích</w:t>
      </w:r>
      <w:proofErr w:type="spellEnd"/>
      <w:r w:rsidRPr="00F01BB6">
        <w:rPr>
          <w:sz w:val="28"/>
          <w:szCs w:val="28"/>
        </w:rPr>
        <w:t xml:space="preserve">, </w:t>
      </w:r>
      <w:proofErr w:type="spellStart"/>
      <w:r w:rsidRPr="00F01BB6">
        <w:rPr>
          <w:sz w:val="28"/>
          <w:szCs w:val="28"/>
        </w:rPr>
        <w:t>sửa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lỗi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tối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ưu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hóa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nguồn</w:t>
      </w:r>
      <w:proofErr w:type="spellEnd"/>
      <w:r w:rsidRPr="00F01BB6">
        <w:rPr>
          <w:sz w:val="28"/>
          <w:szCs w:val="28"/>
        </w:rPr>
        <w:t>.</w:t>
      </w:r>
    </w:p>
    <w:p w14:paraId="39145AD5" w14:textId="77777777" w:rsidR="00F01BB6" w:rsidRPr="00F01BB6" w:rsidRDefault="00F01BB6" w:rsidP="00F01BB6">
      <w:pPr>
        <w:rPr>
          <w:sz w:val="28"/>
          <w:szCs w:val="28"/>
        </w:rPr>
      </w:pPr>
    </w:p>
    <w:p w14:paraId="5CED6948" w14:textId="77777777" w:rsidR="00F01BB6" w:rsidRPr="00F01BB6" w:rsidRDefault="00F01BB6" w:rsidP="00F01BB6">
      <w:pPr>
        <w:rPr>
          <w:sz w:val="28"/>
          <w:szCs w:val="28"/>
        </w:rPr>
      </w:pPr>
      <w:proofErr w:type="spellStart"/>
      <w:r w:rsidRPr="00F01BB6">
        <w:rPr>
          <w:sz w:val="28"/>
          <w:szCs w:val="28"/>
        </w:rPr>
        <w:t>Bài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thực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hành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trong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chương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này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nhằm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mục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đích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tìm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hiểu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cách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sử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dụng</w:t>
      </w:r>
      <w:proofErr w:type="spellEnd"/>
      <w:r w:rsidRPr="00F01BB6">
        <w:rPr>
          <w:sz w:val="28"/>
          <w:szCs w:val="28"/>
        </w:rPr>
        <w:t xml:space="preserve"> GitHub Copilot </w:t>
      </w:r>
      <w:proofErr w:type="spellStart"/>
      <w:r w:rsidRPr="00F01BB6">
        <w:rPr>
          <w:sz w:val="28"/>
          <w:szCs w:val="28"/>
        </w:rPr>
        <w:t>trong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môi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trường</w:t>
      </w:r>
      <w:proofErr w:type="spellEnd"/>
      <w:r w:rsidRPr="00F01BB6">
        <w:rPr>
          <w:sz w:val="28"/>
          <w:szCs w:val="28"/>
        </w:rPr>
        <w:t xml:space="preserve"> Visual Studio Code </w:t>
      </w:r>
      <w:proofErr w:type="spellStart"/>
      <w:r w:rsidRPr="00F01BB6">
        <w:rPr>
          <w:sz w:val="28"/>
          <w:szCs w:val="28"/>
        </w:rPr>
        <w:t>để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hỗ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trợ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viết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phân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tích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chương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trình</w:t>
      </w:r>
      <w:proofErr w:type="spellEnd"/>
      <w:r w:rsidRPr="00F01BB6">
        <w:rPr>
          <w:sz w:val="28"/>
          <w:szCs w:val="28"/>
        </w:rPr>
        <w:t xml:space="preserve"> Python. </w:t>
      </w:r>
      <w:proofErr w:type="spellStart"/>
      <w:r w:rsidRPr="00F01BB6">
        <w:rPr>
          <w:sz w:val="28"/>
          <w:szCs w:val="28"/>
        </w:rPr>
        <w:t>Nội</w:t>
      </w:r>
      <w:proofErr w:type="spellEnd"/>
      <w:r w:rsidRPr="00F01BB6">
        <w:rPr>
          <w:sz w:val="28"/>
          <w:szCs w:val="28"/>
        </w:rPr>
        <w:t xml:space="preserve"> dung </w:t>
      </w:r>
      <w:proofErr w:type="spellStart"/>
      <w:r w:rsidRPr="00F01BB6">
        <w:rPr>
          <w:sz w:val="28"/>
          <w:szCs w:val="28"/>
        </w:rPr>
        <w:t>bài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thực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hành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tập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trung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vào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việc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xây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dựng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các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hàm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tính</w:t>
      </w:r>
      <w:proofErr w:type="spellEnd"/>
      <w:r w:rsidRPr="00F01BB6">
        <w:rPr>
          <w:sz w:val="28"/>
          <w:szCs w:val="28"/>
        </w:rPr>
        <w:t xml:space="preserve"> geometric mean (</w:t>
      </w:r>
      <w:proofErr w:type="spellStart"/>
      <w:r w:rsidRPr="00F01BB6">
        <w:rPr>
          <w:sz w:val="28"/>
          <w:szCs w:val="28"/>
        </w:rPr>
        <w:t>trung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bình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nhân</w:t>
      </w:r>
      <w:proofErr w:type="spellEnd"/>
      <w:r w:rsidRPr="00F01BB6">
        <w:rPr>
          <w:sz w:val="28"/>
          <w:szCs w:val="28"/>
        </w:rPr>
        <w:t xml:space="preserve">) </w:t>
      </w:r>
      <w:proofErr w:type="spellStart"/>
      <w:r w:rsidRPr="00F01BB6">
        <w:rPr>
          <w:sz w:val="28"/>
          <w:szCs w:val="28"/>
        </w:rPr>
        <w:t>của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các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số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thực</w:t>
      </w:r>
      <w:proofErr w:type="spellEnd"/>
      <w:r w:rsidRPr="00F01BB6">
        <w:rPr>
          <w:sz w:val="28"/>
          <w:szCs w:val="28"/>
        </w:rPr>
        <w:t>.</w:t>
      </w:r>
    </w:p>
    <w:p w14:paraId="1AECC913" w14:textId="77777777" w:rsidR="00F01BB6" w:rsidRPr="00F01BB6" w:rsidRDefault="00F01BB6" w:rsidP="00F01BB6">
      <w:pPr>
        <w:rPr>
          <w:sz w:val="28"/>
          <w:szCs w:val="28"/>
        </w:rPr>
      </w:pPr>
    </w:p>
    <w:p w14:paraId="7F8D2F6E" w14:textId="08EA902F" w:rsidR="001C1DCB" w:rsidRDefault="00F01BB6" w:rsidP="00F01BB6">
      <w:pPr>
        <w:rPr>
          <w:sz w:val="28"/>
          <w:szCs w:val="28"/>
        </w:rPr>
      </w:pPr>
      <w:r w:rsidRPr="00F01BB6">
        <w:rPr>
          <w:sz w:val="28"/>
          <w:szCs w:val="28"/>
        </w:rPr>
        <w:lastRenderedPageBreak/>
        <w:t xml:space="preserve">Geometric mean </w:t>
      </w:r>
      <w:proofErr w:type="spellStart"/>
      <w:r w:rsidRPr="00F01BB6">
        <w:rPr>
          <w:sz w:val="28"/>
          <w:szCs w:val="28"/>
        </w:rPr>
        <w:t>là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một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phương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pháp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tính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giá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trị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trung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bình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thường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được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sử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dụng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trong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thống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kê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và</w:t>
      </w:r>
      <w:proofErr w:type="spellEnd"/>
      <w:r w:rsidRPr="00F01BB6">
        <w:rPr>
          <w:sz w:val="28"/>
          <w:szCs w:val="28"/>
        </w:rPr>
        <w:t xml:space="preserve"> khoa </w:t>
      </w:r>
      <w:proofErr w:type="spellStart"/>
      <w:r w:rsidRPr="00F01BB6">
        <w:rPr>
          <w:sz w:val="28"/>
          <w:szCs w:val="28"/>
        </w:rPr>
        <w:t>học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dữ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liệu</w:t>
      </w:r>
      <w:proofErr w:type="spellEnd"/>
      <w:r w:rsidRPr="00F01BB6">
        <w:rPr>
          <w:sz w:val="28"/>
          <w:szCs w:val="28"/>
        </w:rPr>
        <w:t xml:space="preserve">. Công </w:t>
      </w:r>
      <w:proofErr w:type="spellStart"/>
      <w:r w:rsidRPr="00F01BB6">
        <w:rPr>
          <w:sz w:val="28"/>
          <w:szCs w:val="28"/>
        </w:rPr>
        <w:t>thức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tổng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quát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của</w:t>
      </w:r>
      <w:proofErr w:type="spellEnd"/>
      <w:r w:rsidRPr="00F01BB6">
        <w:rPr>
          <w:sz w:val="28"/>
          <w:szCs w:val="28"/>
        </w:rPr>
        <w:t xml:space="preserve"> geometric mean </w:t>
      </w:r>
      <w:proofErr w:type="spellStart"/>
      <w:r w:rsidRPr="00F01BB6">
        <w:rPr>
          <w:sz w:val="28"/>
          <w:szCs w:val="28"/>
        </w:rPr>
        <w:t>được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biểu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diễn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như</w:t>
      </w:r>
      <w:proofErr w:type="spellEnd"/>
      <w:r w:rsidRPr="00F01BB6">
        <w:rPr>
          <w:sz w:val="28"/>
          <w:szCs w:val="28"/>
        </w:rPr>
        <w:t xml:space="preserve"> </w:t>
      </w:r>
      <w:proofErr w:type="spellStart"/>
      <w:r w:rsidRPr="00F01BB6">
        <w:rPr>
          <w:sz w:val="28"/>
          <w:szCs w:val="28"/>
        </w:rPr>
        <w:t>sau</w:t>
      </w:r>
      <w:proofErr w:type="spellEnd"/>
      <w:r w:rsidRPr="00F01BB6">
        <w:rPr>
          <w:sz w:val="28"/>
          <w:szCs w:val="28"/>
        </w:rPr>
        <w:t>:</w:t>
      </w:r>
    </w:p>
    <w:p w14:paraId="17ED2D04" w14:textId="77B71F21" w:rsidR="00860FFB" w:rsidRDefault="0049484D" w:rsidP="0049484D">
      <w:pPr>
        <w:jc w:val="center"/>
        <w:rPr>
          <w:sz w:val="28"/>
          <w:szCs w:val="28"/>
        </w:rPr>
      </w:pPr>
      <w:r w:rsidRPr="0049484D">
        <w:rPr>
          <w:noProof/>
          <w:sz w:val="28"/>
          <w:szCs w:val="28"/>
        </w:rPr>
        <w:drawing>
          <wp:inline distT="0" distB="0" distL="0" distR="0" wp14:anchorId="4732400E" wp14:editId="6DD037B8">
            <wp:extent cx="2972215" cy="447737"/>
            <wp:effectExtent l="0" t="0" r="0" b="0"/>
            <wp:docPr id="4498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548F" w14:textId="77777777" w:rsidR="00C3517B" w:rsidRPr="00C3517B" w:rsidRDefault="00C3517B" w:rsidP="00C3517B">
      <w:pPr>
        <w:rPr>
          <w:sz w:val="28"/>
          <w:szCs w:val="28"/>
        </w:rPr>
      </w:pPr>
      <w:r w:rsidRPr="00C3517B">
        <w:rPr>
          <w:sz w:val="28"/>
          <w:szCs w:val="28"/>
        </w:rPr>
        <w:t xml:space="preserve">Trong </w:t>
      </w:r>
      <w:proofErr w:type="spellStart"/>
      <w:r w:rsidRPr="00C3517B">
        <w:rPr>
          <w:sz w:val="28"/>
          <w:szCs w:val="28"/>
        </w:rPr>
        <w:t>đó</w:t>
      </w:r>
      <w:proofErr w:type="spellEnd"/>
      <w:r w:rsidRPr="00C3517B">
        <w:rPr>
          <w:sz w:val="28"/>
          <w:szCs w:val="28"/>
        </w:rPr>
        <w:t>:</w:t>
      </w:r>
    </w:p>
    <w:p w14:paraId="1027C26D" w14:textId="228B71F3" w:rsidR="00C3517B" w:rsidRPr="00C3517B" w:rsidRDefault="00000000" w:rsidP="00C3517B">
      <w:pPr>
        <w:numPr>
          <w:ilvl w:val="0"/>
          <w:numId w:val="61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...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C3517B" w:rsidRPr="00C3517B">
        <w:rPr>
          <w:sz w:val="28"/>
          <w:szCs w:val="28"/>
        </w:rPr>
        <w:t>là các giá trị đầu vào</w:t>
      </w:r>
    </w:p>
    <w:p w14:paraId="605A8638" w14:textId="27ADE5FC" w:rsidR="00C3517B" w:rsidRPr="00C3517B" w:rsidRDefault="00C3517B" w:rsidP="00C3517B">
      <w:pPr>
        <w:numPr>
          <w:ilvl w:val="0"/>
          <w:numId w:val="6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C3517B">
        <w:rPr>
          <w:sz w:val="28"/>
          <w:szCs w:val="28"/>
        </w:rPr>
        <w:t>là số lượng phần tử</w:t>
      </w:r>
    </w:p>
    <w:p w14:paraId="0BDBFC25" w14:textId="77777777" w:rsidR="00C3517B" w:rsidRPr="00C3517B" w:rsidRDefault="00C3517B" w:rsidP="00C3517B">
      <w:pPr>
        <w:rPr>
          <w:sz w:val="28"/>
          <w:szCs w:val="28"/>
        </w:rPr>
      </w:pPr>
      <w:proofErr w:type="spellStart"/>
      <w:r w:rsidRPr="00C3517B">
        <w:rPr>
          <w:sz w:val="28"/>
          <w:szCs w:val="28"/>
        </w:rPr>
        <w:t>Bài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thực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hành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được</w:t>
      </w:r>
      <w:proofErr w:type="spellEnd"/>
      <w:r w:rsidRPr="00C3517B">
        <w:rPr>
          <w:sz w:val="28"/>
          <w:szCs w:val="28"/>
        </w:rPr>
        <w:t xml:space="preserve"> chia </w:t>
      </w:r>
      <w:proofErr w:type="spellStart"/>
      <w:r w:rsidRPr="00C3517B">
        <w:rPr>
          <w:sz w:val="28"/>
          <w:szCs w:val="28"/>
        </w:rPr>
        <w:t>thành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ba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phần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chính</w:t>
      </w:r>
      <w:proofErr w:type="spellEnd"/>
      <w:r w:rsidRPr="00C3517B">
        <w:rPr>
          <w:sz w:val="28"/>
          <w:szCs w:val="28"/>
        </w:rPr>
        <w:t>:</w:t>
      </w:r>
    </w:p>
    <w:p w14:paraId="1164DD34" w14:textId="77777777" w:rsidR="00C3517B" w:rsidRPr="00C3517B" w:rsidRDefault="00C3517B" w:rsidP="00C3517B">
      <w:pPr>
        <w:numPr>
          <w:ilvl w:val="0"/>
          <w:numId w:val="62"/>
        </w:numPr>
        <w:rPr>
          <w:sz w:val="28"/>
          <w:szCs w:val="28"/>
        </w:rPr>
      </w:pPr>
      <w:r w:rsidRPr="00C3517B">
        <w:rPr>
          <w:sz w:val="28"/>
          <w:szCs w:val="28"/>
        </w:rPr>
        <w:t xml:space="preserve">Lab 3.1: </w:t>
      </w:r>
      <w:proofErr w:type="spellStart"/>
      <w:r w:rsidRPr="00C3517B">
        <w:rPr>
          <w:sz w:val="28"/>
          <w:szCs w:val="28"/>
        </w:rPr>
        <w:t>Tính</w:t>
      </w:r>
      <w:proofErr w:type="spellEnd"/>
      <w:r w:rsidRPr="00C3517B">
        <w:rPr>
          <w:sz w:val="28"/>
          <w:szCs w:val="28"/>
        </w:rPr>
        <w:t xml:space="preserve"> geometric mean </w:t>
      </w:r>
      <w:proofErr w:type="spellStart"/>
      <w:r w:rsidRPr="00C3517B">
        <w:rPr>
          <w:sz w:val="28"/>
          <w:szCs w:val="28"/>
        </w:rPr>
        <w:t>của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hai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số</w:t>
      </w:r>
      <w:proofErr w:type="spellEnd"/>
    </w:p>
    <w:p w14:paraId="6586CB7C" w14:textId="77777777" w:rsidR="00C3517B" w:rsidRPr="00C3517B" w:rsidRDefault="00C3517B" w:rsidP="00C3517B">
      <w:pPr>
        <w:numPr>
          <w:ilvl w:val="0"/>
          <w:numId w:val="62"/>
        </w:numPr>
        <w:rPr>
          <w:sz w:val="28"/>
          <w:szCs w:val="28"/>
        </w:rPr>
      </w:pPr>
      <w:r w:rsidRPr="00C3517B">
        <w:rPr>
          <w:sz w:val="28"/>
          <w:szCs w:val="28"/>
        </w:rPr>
        <w:t xml:space="preserve">Lab 3.2: </w:t>
      </w:r>
      <w:proofErr w:type="spellStart"/>
      <w:r w:rsidRPr="00C3517B">
        <w:rPr>
          <w:sz w:val="28"/>
          <w:szCs w:val="28"/>
        </w:rPr>
        <w:t>Tính</w:t>
      </w:r>
      <w:proofErr w:type="spellEnd"/>
      <w:r w:rsidRPr="00C3517B">
        <w:rPr>
          <w:sz w:val="28"/>
          <w:szCs w:val="28"/>
        </w:rPr>
        <w:t xml:space="preserve"> geometric mean </w:t>
      </w:r>
      <w:proofErr w:type="spellStart"/>
      <w:r w:rsidRPr="00C3517B">
        <w:rPr>
          <w:sz w:val="28"/>
          <w:szCs w:val="28"/>
        </w:rPr>
        <w:t>của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nhiều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số</w:t>
      </w:r>
      <w:proofErr w:type="spellEnd"/>
    </w:p>
    <w:p w14:paraId="7F394BB4" w14:textId="77777777" w:rsidR="00C3517B" w:rsidRPr="00C3517B" w:rsidRDefault="00C3517B" w:rsidP="00C3517B">
      <w:pPr>
        <w:numPr>
          <w:ilvl w:val="0"/>
          <w:numId w:val="62"/>
        </w:numPr>
        <w:rPr>
          <w:sz w:val="28"/>
          <w:szCs w:val="28"/>
        </w:rPr>
      </w:pPr>
      <w:r w:rsidRPr="00C3517B">
        <w:rPr>
          <w:sz w:val="28"/>
          <w:szCs w:val="28"/>
        </w:rPr>
        <w:t xml:space="preserve">Lab 3.3: </w:t>
      </w:r>
      <w:proofErr w:type="spellStart"/>
      <w:r w:rsidRPr="00C3517B">
        <w:rPr>
          <w:sz w:val="28"/>
          <w:szCs w:val="28"/>
        </w:rPr>
        <w:t>Phân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tích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và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cải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tiến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chương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trình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với</w:t>
      </w:r>
      <w:proofErr w:type="spellEnd"/>
      <w:r w:rsidRPr="00C3517B">
        <w:rPr>
          <w:sz w:val="28"/>
          <w:szCs w:val="28"/>
        </w:rPr>
        <w:t xml:space="preserve"> GitHub Copilot</w:t>
      </w:r>
    </w:p>
    <w:p w14:paraId="541A3BAA" w14:textId="77777777" w:rsidR="00C3517B" w:rsidRPr="00C3517B" w:rsidRDefault="00C3517B" w:rsidP="00C3517B">
      <w:pPr>
        <w:rPr>
          <w:sz w:val="28"/>
          <w:szCs w:val="28"/>
        </w:rPr>
      </w:pPr>
      <w:r w:rsidRPr="00C3517B">
        <w:rPr>
          <w:sz w:val="28"/>
          <w:szCs w:val="28"/>
        </w:rPr>
        <w:t xml:space="preserve">Các </w:t>
      </w:r>
      <w:proofErr w:type="spellStart"/>
      <w:r w:rsidRPr="00C3517B">
        <w:rPr>
          <w:sz w:val="28"/>
          <w:szCs w:val="28"/>
        </w:rPr>
        <w:t>chương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trình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được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viết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bằng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ngôn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ngữ</w:t>
      </w:r>
      <w:proofErr w:type="spellEnd"/>
      <w:r w:rsidRPr="00C3517B">
        <w:rPr>
          <w:sz w:val="28"/>
          <w:szCs w:val="28"/>
        </w:rPr>
        <w:t xml:space="preserve"> Python </w:t>
      </w:r>
      <w:proofErr w:type="spellStart"/>
      <w:r w:rsidRPr="00C3517B">
        <w:rPr>
          <w:sz w:val="28"/>
          <w:szCs w:val="28"/>
        </w:rPr>
        <w:t>và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chạy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trong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môi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trường</w:t>
      </w:r>
      <w:proofErr w:type="spellEnd"/>
      <w:r w:rsidRPr="00C3517B">
        <w:rPr>
          <w:sz w:val="28"/>
          <w:szCs w:val="28"/>
        </w:rPr>
        <w:t xml:space="preserve"> Visual Studio Code </w:t>
      </w:r>
      <w:proofErr w:type="spellStart"/>
      <w:r w:rsidRPr="00C3517B">
        <w:rPr>
          <w:sz w:val="28"/>
          <w:szCs w:val="28"/>
        </w:rPr>
        <w:t>với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sự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hỗ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trợ</w:t>
      </w:r>
      <w:proofErr w:type="spellEnd"/>
      <w:r w:rsidRPr="00C3517B">
        <w:rPr>
          <w:sz w:val="28"/>
          <w:szCs w:val="28"/>
        </w:rPr>
        <w:t xml:space="preserve"> </w:t>
      </w:r>
      <w:proofErr w:type="spellStart"/>
      <w:r w:rsidRPr="00C3517B">
        <w:rPr>
          <w:sz w:val="28"/>
          <w:szCs w:val="28"/>
        </w:rPr>
        <w:t>của</w:t>
      </w:r>
      <w:proofErr w:type="spellEnd"/>
      <w:r w:rsidRPr="00C3517B">
        <w:rPr>
          <w:sz w:val="28"/>
          <w:szCs w:val="28"/>
        </w:rPr>
        <w:t xml:space="preserve"> GitHub Copilot.</w:t>
      </w:r>
    </w:p>
    <w:p w14:paraId="2BD27D34" w14:textId="77777777" w:rsidR="0049484D" w:rsidRDefault="0049484D" w:rsidP="0049484D">
      <w:pPr>
        <w:rPr>
          <w:sz w:val="28"/>
          <w:szCs w:val="28"/>
        </w:rPr>
      </w:pPr>
    </w:p>
    <w:p w14:paraId="7CAE38E1" w14:textId="649CD4CC" w:rsidR="00B4402B" w:rsidRPr="00B4402B" w:rsidRDefault="00B4402B" w:rsidP="00B4402B">
      <w:pPr>
        <w:pStyle w:val="Heading2"/>
        <w:rPr>
          <w:bCs/>
          <w:sz w:val="28"/>
          <w:szCs w:val="28"/>
        </w:rPr>
      </w:pPr>
      <w:bookmarkStart w:id="26" w:name="_Toc224160961"/>
      <w:r w:rsidRPr="00B4402B">
        <w:rPr>
          <w:bCs/>
          <w:sz w:val="28"/>
          <w:szCs w:val="28"/>
        </w:rPr>
        <w:t xml:space="preserve">Lab 3.1: </w:t>
      </w:r>
      <w:proofErr w:type="spellStart"/>
      <w:r w:rsidRPr="00B4402B">
        <w:rPr>
          <w:bCs/>
          <w:sz w:val="28"/>
          <w:szCs w:val="28"/>
        </w:rPr>
        <w:t>Tính</w:t>
      </w:r>
      <w:proofErr w:type="spellEnd"/>
      <w:r w:rsidRPr="00B4402B">
        <w:rPr>
          <w:bCs/>
          <w:sz w:val="28"/>
          <w:szCs w:val="28"/>
        </w:rPr>
        <w:t xml:space="preserve"> geometric mean </w:t>
      </w:r>
      <w:proofErr w:type="spellStart"/>
      <w:r w:rsidRPr="00B4402B">
        <w:rPr>
          <w:bCs/>
          <w:sz w:val="28"/>
          <w:szCs w:val="28"/>
        </w:rPr>
        <w:t>của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hai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số</w:t>
      </w:r>
      <w:bookmarkEnd w:id="26"/>
      <w:proofErr w:type="spellEnd"/>
    </w:p>
    <w:p w14:paraId="42C8F92A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Trong </w:t>
      </w:r>
      <w:proofErr w:type="spellStart"/>
      <w:r w:rsidRPr="00B4402B">
        <w:rPr>
          <w:sz w:val="28"/>
          <w:szCs w:val="28"/>
        </w:rPr>
        <w:t>bài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hành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tiên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xây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dựng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dương</w:t>
      </w:r>
      <w:proofErr w:type="spellEnd"/>
      <w:r w:rsidRPr="00B4402B">
        <w:rPr>
          <w:sz w:val="28"/>
          <w:szCs w:val="28"/>
        </w:rPr>
        <w:t xml:space="preserve">. </w:t>
      </w:r>
      <w:proofErr w:type="spellStart"/>
      <w:r w:rsidRPr="00B4402B">
        <w:rPr>
          <w:sz w:val="28"/>
          <w:szCs w:val="28"/>
        </w:rPr>
        <w:t>Việc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toán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bằng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nhân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lại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với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nhau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sau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đó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lấy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bậc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đó</w:t>
      </w:r>
      <w:proofErr w:type="spellEnd"/>
      <w:r w:rsidRPr="00B4402B">
        <w:rPr>
          <w:sz w:val="28"/>
          <w:szCs w:val="28"/>
        </w:rPr>
        <w:t>.</w:t>
      </w:r>
    </w:p>
    <w:p w14:paraId="330B899D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viết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bằng</w:t>
      </w:r>
      <w:proofErr w:type="spellEnd"/>
      <w:r w:rsidRPr="00B4402B">
        <w:rPr>
          <w:sz w:val="28"/>
          <w:szCs w:val="28"/>
        </w:rPr>
        <w:t xml:space="preserve"> Python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thư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viện</w:t>
      </w:r>
      <w:proofErr w:type="spellEnd"/>
      <w:r w:rsidRPr="00B4402B">
        <w:rPr>
          <w:sz w:val="28"/>
          <w:szCs w:val="28"/>
        </w:rPr>
        <w:t xml:space="preserve"> math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phép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bậc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>.</w:t>
      </w:r>
    </w:p>
    <w:p w14:paraId="5CAB1F34" w14:textId="77777777" w:rsid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Code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như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sau</w:t>
      </w:r>
      <w:proofErr w:type="spellEnd"/>
      <w:r w:rsidRPr="00B4402B">
        <w:rPr>
          <w:sz w:val="28"/>
          <w:szCs w:val="28"/>
        </w:rPr>
        <w:t>:</w:t>
      </w:r>
    </w:p>
    <w:p w14:paraId="5F27A5FD" w14:textId="63F36E92" w:rsidR="00933EA4" w:rsidRPr="00B4402B" w:rsidRDefault="00577957" w:rsidP="00B4402B">
      <w:pPr>
        <w:rPr>
          <w:sz w:val="28"/>
          <w:szCs w:val="28"/>
        </w:rPr>
      </w:pPr>
      <w:r w:rsidRPr="00577957">
        <w:rPr>
          <w:noProof/>
          <w:sz w:val="28"/>
          <w:szCs w:val="28"/>
        </w:rPr>
        <w:drawing>
          <wp:inline distT="0" distB="0" distL="0" distR="0" wp14:anchorId="0CE5C9C2" wp14:editId="582B7804">
            <wp:extent cx="6011437" cy="2194560"/>
            <wp:effectExtent l="0" t="0" r="8890" b="0"/>
            <wp:docPr id="41123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38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437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7ABC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Trong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này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geometric_</w:t>
      </w:r>
      <w:proofErr w:type="gramStart"/>
      <w:r w:rsidRPr="00B4402B">
        <w:rPr>
          <w:sz w:val="28"/>
          <w:szCs w:val="28"/>
        </w:rPr>
        <w:t>mean</w:t>
      </w:r>
      <w:proofErr w:type="spellEnd"/>
      <w:r w:rsidRPr="00B4402B">
        <w:rPr>
          <w:sz w:val="28"/>
          <w:szCs w:val="28"/>
        </w:rPr>
        <w:t>(</w:t>
      </w:r>
      <w:proofErr w:type="gramEnd"/>
      <w:r w:rsidRPr="00B4402B">
        <w:rPr>
          <w:sz w:val="28"/>
          <w:szCs w:val="28"/>
        </w:rPr>
        <w:t xml:space="preserve">) </w:t>
      </w:r>
      <w:proofErr w:type="spellStart"/>
      <w:r w:rsidRPr="00B4402B">
        <w:rPr>
          <w:sz w:val="28"/>
          <w:szCs w:val="28"/>
        </w:rPr>
        <w:t>nhận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tham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a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b. </w:t>
      </w:r>
      <w:proofErr w:type="spellStart"/>
      <w:r w:rsidRPr="00B4402B">
        <w:rPr>
          <w:sz w:val="28"/>
          <w:szCs w:val="28"/>
        </w:rPr>
        <w:t>Trước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phép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kiểm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đảm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bảo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rằng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dương</w:t>
      </w:r>
      <w:proofErr w:type="spellEnd"/>
      <w:r w:rsidRPr="00B4402B">
        <w:rPr>
          <w:sz w:val="28"/>
          <w:szCs w:val="28"/>
        </w:rPr>
        <w:t xml:space="preserve">. </w:t>
      </w:r>
      <w:proofErr w:type="spellStart"/>
      <w:r w:rsidRPr="00B4402B">
        <w:rPr>
          <w:sz w:val="28"/>
          <w:szCs w:val="28"/>
        </w:rPr>
        <w:t>Nếu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một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nhỏ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hoặc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bằng</w:t>
      </w:r>
      <w:proofErr w:type="spellEnd"/>
      <w:r w:rsidRPr="00B4402B">
        <w:rPr>
          <w:sz w:val="28"/>
          <w:szCs w:val="28"/>
        </w:rPr>
        <w:t xml:space="preserve"> 0,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sẽ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sinh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lỗi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ValueError</w:t>
      </w:r>
      <w:proofErr w:type="spellEnd"/>
      <w:r w:rsidRPr="00B4402B">
        <w:rPr>
          <w:sz w:val="28"/>
          <w:szCs w:val="28"/>
        </w:rPr>
        <w:t>.</w:t>
      </w:r>
    </w:p>
    <w:p w14:paraId="4A5142DB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Sau </w:t>
      </w:r>
      <w:proofErr w:type="spellStart"/>
      <w:r w:rsidRPr="00B4402B">
        <w:rPr>
          <w:sz w:val="28"/>
          <w:szCs w:val="28"/>
        </w:rPr>
        <w:t>khi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kiểm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hợp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lệ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proofErr w:type="gramStart"/>
      <w:r w:rsidRPr="00B4402B">
        <w:rPr>
          <w:sz w:val="28"/>
          <w:szCs w:val="28"/>
        </w:rPr>
        <w:t>math.sqrt</w:t>
      </w:r>
      <w:proofErr w:type="spellEnd"/>
      <w:proofErr w:type="gramEnd"/>
      <w:r w:rsidRPr="00B4402B">
        <w:rPr>
          <w:sz w:val="28"/>
          <w:szCs w:val="28"/>
        </w:rPr>
        <w:t xml:space="preserve">()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bậc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>.</w:t>
      </w:r>
    </w:p>
    <w:p w14:paraId="2A7EAD1F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lastRenderedPageBreak/>
        <w:t>Ví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chạy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với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giá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trị</w:t>
      </w:r>
      <w:proofErr w:type="spellEnd"/>
      <w:r w:rsidRPr="00B4402B">
        <w:rPr>
          <w:sz w:val="28"/>
          <w:szCs w:val="28"/>
        </w:rPr>
        <w:t xml:space="preserve"> 2.0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8.0, </w:t>
      </w:r>
      <w:proofErr w:type="spellStart"/>
      <w:r w:rsidRPr="00B4402B">
        <w:rPr>
          <w:sz w:val="28"/>
          <w:szCs w:val="28"/>
        </w:rPr>
        <w:t>kết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quả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thu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4.0.</w:t>
      </w:r>
    </w:p>
    <w:p w14:paraId="58C43568" w14:textId="4E54DBFD" w:rsidR="00B4402B" w:rsidRPr="00B4402B" w:rsidRDefault="00B4402B" w:rsidP="00B4402B">
      <w:pPr>
        <w:rPr>
          <w:sz w:val="28"/>
          <w:szCs w:val="28"/>
        </w:rPr>
      </w:pPr>
    </w:p>
    <w:p w14:paraId="7A41CAFE" w14:textId="2F94BF66" w:rsidR="00B4402B" w:rsidRPr="00B4402B" w:rsidRDefault="00B4402B" w:rsidP="0005570D">
      <w:pPr>
        <w:pStyle w:val="Heading2"/>
        <w:rPr>
          <w:bCs/>
          <w:sz w:val="28"/>
          <w:szCs w:val="28"/>
        </w:rPr>
      </w:pPr>
      <w:bookmarkStart w:id="27" w:name="_Toc224160962"/>
      <w:r w:rsidRPr="00B4402B">
        <w:rPr>
          <w:bCs/>
          <w:sz w:val="28"/>
          <w:szCs w:val="28"/>
        </w:rPr>
        <w:t xml:space="preserve">Lab 3.2: </w:t>
      </w:r>
      <w:proofErr w:type="spellStart"/>
      <w:r w:rsidRPr="00B4402B">
        <w:rPr>
          <w:bCs/>
          <w:sz w:val="28"/>
          <w:szCs w:val="28"/>
        </w:rPr>
        <w:t>Tính</w:t>
      </w:r>
      <w:proofErr w:type="spellEnd"/>
      <w:r w:rsidRPr="00B4402B">
        <w:rPr>
          <w:bCs/>
          <w:sz w:val="28"/>
          <w:szCs w:val="28"/>
        </w:rPr>
        <w:t xml:space="preserve"> geometric mean </w:t>
      </w:r>
      <w:proofErr w:type="spellStart"/>
      <w:r w:rsidRPr="00B4402B">
        <w:rPr>
          <w:bCs/>
          <w:sz w:val="28"/>
          <w:szCs w:val="28"/>
        </w:rPr>
        <w:t>của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nhiều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số</w:t>
      </w:r>
      <w:bookmarkEnd w:id="27"/>
      <w:proofErr w:type="spellEnd"/>
    </w:p>
    <w:p w14:paraId="491567E9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Trong </w:t>
      </w:r>
      <w:proofErr w:type="spellStart"/>
      <w:r w:rsidRPr="00B4402B">
        <w:rPr>
          <w:sz w:val="28"/>
          <w:szCs w:val="28"/>
        </w:rPr>
        <w:t>bài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hành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mở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rộng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có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thay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vì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chỉ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như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Lab 3.1.</w:t>
      </w:r>
    </w:p>
    <w:p w14:paraId="55403660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cú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pháp</w:t>
      </w:r>
      <w:proofErr w:type="spellEnd"/>
      <w:r w:rsidRPr="00B4402B">
        <w:rPr>
          <w:sz w:val="28"/>
          <w:szCs w:val="28"/>
        </w:rPr>
        <w:t xml:space="preserve"> *</w:t>
      </w:r>
      <w:proofErr w:type="spellStart"/>
      <w:r w:rsidRPr="00B4402B">
        <w:rPr>
          <w:sz w:val="28"/>
          <w:szCs w:val="28"/>
        </w:rPr>
        <w:t>nums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Python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phép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truyền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một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giá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trị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>.</w:t>
      </w:r>
    </w:p>
    <w:p w14:paraId="1B72EDD3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Code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như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sau</w:t>
      </w:r>
      <w:proofErr w:type="spellEnd"/>
      <w:r w:rsidRPr="00B4402B">
        <w:rPr>
          <w:sz w:val="28"/>
          <w:szCs w:val="28"/>
        </w:rPr>
        <w:t>:</w:t>
      </w:r>
    </w:p>
    <w:p w14:paraId="6EDEA465" w14:textId="5F522275" w:rsidR="00A7491E" w:rsidRDefault="0064650C" w:rsidP="00B4402B">
      <w:pPr>
        <w:rPr>
          <w:sz w:val="28"/>
          <w:szCs w:val="28"/>
        </w:rPr>
      </w:pPr>
      <w:r w:rsidRPr="0064650C">
        <w:rPr>
          <w:noProof/>
          <w:sz w:val="28"/>
          <w:szCs w:val="28"/>
        </w:rPr>
        <w:drawing>
          <wp:inline distT="0" distB="0" distL="0" distR="0" wp14:anchorId="6D00DA89" wp14:editId="764C5313">
            <wp:extent cx="6402510" cy="2560320"/>
            <wp:effectExtent l="0" t="0" r="0" b="0"/>
            <wp:docPr id="8178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7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2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632" w14:textId="45126CA4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Trong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này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get_geometric_</w:t>
      </w:r>
      <w:proofErr w:type="gramStart"/>
      <w:r w:rsidRPr="00B4402B">
        <w:rPr>
          <w:sz w:val="28"/>
          <w:szCs w:val="28"/>
        </w:rPr>
        <w:t>mean</w:t>
      </w:r>
      <w:proofErr w:type="spellEnd"/>
      <w:r w:rsidRPr="00B4402B">
        <w:rPr>
          <w:sz w:val="28"/>
          <w:szCs w:val="28"/>
        </w:rPr>
        <w:t>(</w:t>
      </w:r>
      <w:proofErr w:type="gramEnd"/>
      <w:r w:rsidRPr="00B4402B">
        <w:rPr>
          <w:sz w:val="28"/>
          <w:szCs w:val="28"/>
        </w:rPr>
        <w:t xml:space="preserve">) </w:t>
      </w:r>
      <w:proofErr w:type="spellStart"/>
      <w:r w:rsidRPr="00B4402B">
        <w:rPr>
          <w:sz w:val="28"/>
          <w:szCs w:val="28"/>
        </w:rPr>
        <w:t>nhận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một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tham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 xml:space="preserve">.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bước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sau</w:t>
      </w:r>
      <w:proofErr w:type="spellEnd"/>
      <w:r w:rsidRPr="00B4402B">
        <w:rPr>
          <w:sz w:val="28"/>
          <w:szCs w:val="28"/>
        </w:rPr>
        <w:t>:</w:t>
      </w:r>
    </w:p>
    <w:p w14:paraId="5C8D7990" w14:textId="77777777" w:rsidR="00B4402B" w:rsidRPr="00B4402B" w:rsidRDefault="00B4402B" w:rsidP="00B4402B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Kiểm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xem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có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rỗng</w:t>
      </w:r>
      <w:proofErr w:type="spellEnd"/>
      <w:r w:rsidRPr="00B4402B">
        <w:rPr>
          <w:sz w:val="28"/>
          <w:szCs w:val="28"/>
        </w:rPr>
        <w:t xml:space="preserve"> hay </w:t>
      </w:r>
      <w:proofErr w:type="spellStart"/>
      <w:r w:rsidRPr="00B4402B">
        <w:rPr>
          <w:sz w:val="28"/>
          <w:szCs w:val="28"/>
        </w:rPr>
        <w:t>không</w:t>
      </w:r>
      <w:proofErr w:type="spellEnd"/>
    </w:p>
    <w:p w14:paraId="3A7D7B81" w14:textId="77777777" w:rsidR="00B4402B" w:rsidRPr="00B4402B" w:rsidRDefault="00B4402B" w:rsidP="00B4402B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Kiểm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từng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giá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trị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đảm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bảo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tất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dương</w:t>
      </w:r>
      <w:proofErr w:type="spellEnd"/>
    </w:p>
    <w:p w14:paraId="7AF7D6CE" w14:textId="77777777" w:rsidR="00B4402B" w:rsidRPr="00B4402B" w:rsidRDefault="00B4402B" w:rsidP="00B4402B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tất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</w:p>
    <w:p w14:paraId="10F89FF7" w14:textId="77777777" w:rsidR="00B4402B" w:rsidRPr="00B4402B" w:rsidRDefault="00B4402B" w:rsidP="00B4402B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Lấy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bậc</w:t>
      </w:r>
      <w:proofErr w:type="spellEnd"/>
      <w:r w:rsidRPr="00B4402B">
        <w:rPr>
          <w:sz w:val="28"/>
          <w:szCs w:val="28"/>
        </w:rPr>
        <w:t xml:space="preserve"> n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</w:t>
      </w:r>
    </w:p>
    <w:p w14:paraId="2D1D756A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Ví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truyền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  <w:r w:rsidRPr="00B4402B">
        <w:rPr>
          <w:sz w:val="28"/>
          <w:szCs w:val="28"/>
        </w:rPr>
        <w:t xml:space="preserve"> [2.0, 8.0, 4.0],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sẽ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>:</w:t>
      </w:r>
    </w:p>
    <w:p w14:paraId="5E2E1D33" w14:textId="3383C753" w:rsidR="00B4402B" w:rsidRPr="00B4402B" w:rsidRDefault="00B4402B" w:rsidP="00B4402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GM=</m:t>
          </m:r>
          <m:rad>
            <m:radPr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2×8×4</m:t>
              </m:r>
            </m:e>
          </m:ra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A23287C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Kết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quả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4.0.</w:t>
      </w:r>
    </w:p>
    <w:p w14:paraId="027A8F5B" w14:textId="218C2C1C" w:rsidR="00B4402B" w:rsidRPr="00B4402B" w:rsidRDefault="00B4402B" w:rsidP="00D83C15">
      <w:pPr>
        <w:pStyle w:val="Heading2"/>
        <w:rPr>
          <w:bCs/>
          <w:sz w:val="28"/>
          <w:szCs w:val="28"/>
        </w:rPr>
      </w:pPr>
      <w:bookmarkStart w:id="28" w:name="_Toc224160963"/>
      <w:r w:rsidRPr="00B4402B">
        <w:rPr>
          <w:bCs/>
          <w:sz w:val="28"/>
          <w:szCs w:val="28"/>
        </w:rPr>
        <w:t xml:space="preserve">Lab 3.3: </w:t>
      </w:r>
      <w:proofErr w:type="spellStart"/>
      <w:r w:rsidRPr="00B4402B">
        <w:rPr>
          <w:bCs/>
          <w:sz w:val="28"/>
          <w:szCs w:val="28"/>
        </w:rPr>
        <w:t>Phân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tích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và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cải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tiến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chương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trình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với</w:t>
      </w:r>
      <w:proofErr w:type="spellEnd"/>
      <w:r w:rsidRPr="00B4402B">
        <w:rPr>
          <w:bCs/>
          <w:sz w:val="28"/>
          <w:szCs w:val="28"/>
        </w:rPr>
        <w:t xml:space="preserve"> GitHub Copilot</w:t>
      </w:r>
      <w:bookmarkEnd w:id="28"/>
    </w:p>
    <w:p w14:paraId="32DA4A0F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Trong </w:t>
      </w:r>
      <w:proofErr w:type="spellStart"/>
      <w:r w:rsidRPr="00B4402B">
        <w:rPr>
          <w:sz w:val="28"/>
          <w:szCs w:val="28"/>
        </w:rPr>
        <w:t>bài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hành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ba</w:t>
      </w:r>
      <w:proofErr w:type="spellEnd"/>
      <w:r w:rsidRPr="00B4402B">
        <w:rPr>
          <w:sz w:val="28"/>
          <w:szCs w:val="28"/>
        </w:rPr>
        <w:t xml:space="preserve">, GitHub Copilot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hỗ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phân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tiến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Python.</w:t>
      </w:r>
    </w:p>
    <w:p w14:paraId="7B57FD89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bao </w:t>
      </w:r>
      <w:proofErr w:type="spellStart"/>
      <w:r w:rsidRPr="00B4402B">
        <w:rPr>
          <w:sz w:val="28"/>
          <w:szCs w:val="28"/>
        </w:rPr>
        <w:t>gồm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chính</w:t>
      </w:r>
      <w:proofErr w:type="spellEnd"/>
      <w:r w:rsidRPr="00B4402B">
        <w:rPr>
          <w:sz w:val="28"/>
          <w:szCs w:val="28"/>
        </w:rPr>
        <w:t>:</w:t>
      </w:r>
    </w:p>
    <w:p w14:paraId="79A66AAD" w14:textId="77777777" w:rsidR="00B4402B" w:rsidRPr="00B4402B" w:rsidRDefault="00B4402B" w:rsidP="00B4402B">
      <w:pPr>
        <w:numPr>
          <w:ilvl w:val="0"/>
          <w:numId w:val="64"/>
        </w:num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</w:p>
    <w:p w14:paraId="00575D12" w14:textId="77777777" w:rsidR="00B4402B" w:rsidRPr="00B4402B" w:rsidRDefault="00B4402B" w:rsidP="00B4402B">
      <w:pPr>
        <w:numPr>
          <w:ilvl w:val="0"/>
          <w:numId w:val="64"/>
        </w:num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</w:p>
    <w:p w14:paraId="329A3682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Code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như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sau</w:t>
      </w:r>
      <w:proofErr w:type="spellEnd"/>
      <w:r w:rsidRPr="00B4402B">
        <w:rPr>
          <w:sz w:val="28"/>
          <w:szCs w:val="28"/>
        </w:rPr>
        <w:t>:</w:t>
      </w:r>
    </w:p>
    <w:p w14:paraId="216AE7AB" w14:textId="146D2708" w:rsidR="0073097F" w:rsidRDefault="00061C4B" w:rsidP="00B4402B">
      <w:pPr>
        <w:rPr>
          <w:sz w:val="28"/>
          <w:szCs w:val="28"/>
        </w:rPr>
      </w:pPr>
      <w:r w:rsidRPr="00061C4B">
        <w:rPr>
          <w:noProof/>
          <w:sz w:val="28"/>
          <w:szCs w:val="28"/>
        </w:rPr>
        <w:lastRenderedPageBreak/>
        <w:drawing>
          <wp:inline distT="0" distB="0" distL="0" distR="0" wp14:anchorId="3A7F1714" wp14:editId="24F7A0B4">
            <wp:extent cx="6270827" cy="3200400"/>
            <wp:effectExtent l="0" t="0" r="0" b="0"/>
            <wp:docPr id="14027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37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08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D8E0" w14:textId="7B059D2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Trong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này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hàm</w:t>
      </w:r>
      <w:proofErr w:type="spellEnd"/>
      <w:r w:rsidRPr="00B4402B">
        <w:rPr>
          <w:sz w:val="28"/>
          <w:szCs w:val="28"/>
        </w:rPr>
        <w:t xml:space="preserve"> </w:t>
      </w:r>
      <w:proofErr w:type="gramStart"/>
      <w:r w:rsidRPr="00B4402B">
        <w:rPr>
          <w:sz w:val="28"/>
          <w:szCs w:val="28"/>
        </w:rPr>
        <w:t>reduce(</w:t>
      </w:r>
      <w:proofErr w:type="gramEnd"/>
      <w:r w:rsidRPr="00B4402B">
        <w:rPr>
          <w:sz w:val="28"/>
          <w:szCs w:val="28"/>
        </w:rPr>
        <w:t xml:space="preserve">)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giá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trị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danh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sách</w:t>
      </w:r>
      <w:proofErr w:type="spellEnd"/>
      <w:r w:rsidRPr="00B4402B">
        <w:rPr>
          <w:sz w:val="28"/>
          <w:szCs w:val="28"/>
        </w:rPr>
        <w:t xml:space="preserve">. Cách </w:t>
      </w:r>
      <w:proofErr w:type="spellStart"/>
      <w:r w:rsidRPr="00B4402B">
        <w:rPr>
          <w:sz w:val="28"/>
          <w:szCs w:val="28"/>
        </w:rPr>
        <w:t>tiếp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cận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này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giúp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nguồn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ngắn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gọn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dễ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đọc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hơn</w:t>
      </w:r>
      <w:proofErr w:type="spellEnd"/>
      <w:r w:rsidRPr="00B4402B">
        <w:rPr>
          <w:sz w:val="28"/>
          <w:szCs w:val="28"/>
        </w:rPr>
        <w:t xml:space="preserve"> so </w:t>
      </w:r>
      <w:proofErr w:type="spellStart"/>
      <w:r w:rsidRPr="00B4402B">
        <w:rPr>
          <w:sz w:val="28"/>
          <w:szCs w:val="28"/>
        </w:rPr>
        <w:t>với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việc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vòng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lặp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thường</w:t>
      </w:r>
      <w:proofErr w:type="spellEnd"/>
      <w:r w:rsidRPr="00B4402B">
        <w:rPr>
          <w:sz w:val="28"/>
          <w:szCs w:val="28"/>
        </w:rPr>
        <w:t>.</w:t>
      </w:r>
    </w:p>
    <w:p w14:paraId="2A86B549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Ngoài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ra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cũng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kiểm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trường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hợp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hợp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lệ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âm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lượng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phần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chẵn</w:t>
      </w:r>
      <w:proofErr w:type="spellEnd"/>
      <w:r w:rsidRPr="00B4402B">
        <w:rPr>
          <w:sz w:val="28"/>
          <w:szCs w:val="28"/>
        </w:rPr>
        <w:t>.</w:t>
      </w:r>
    </w:p>
    <w:p w14:paraId="0CE575EF" w14:textId="16EEE697" w:rsidR="00B4402B" w:rsidRPr="00B4402B" w:rsidRDefault="00B04DE2" w:rsidP="00B4402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10EFF7" wp14:editId="7AABC3E8">
            <wp:extent cx="5943600" cy="3157220"/>
            <wp:effectExtent l="0" t="0" r="0" b="5080"/>
            <wp:docPr id="15029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8656" name="Picture 15029786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FF14" w14:textId="77777777" w:rsidR="00B4402B" w:rsidRPr="00B4402B" w:rsidRDefault="00B4402B" w:rsidP="00707AF7">
      <w:pPr>
        <w:rPr>
          <w:b/>
          <w:bCs/>
          <w:sz w:val="28"/>
          <w:szCs w:val="28"/>
        </w:rPr>
      </w:pPr>
      <w:proofErr w:type="spellStart"/>
      <w:r w:rsidRPr="00B4402B">
        <w:rPr>
          <w:b/>
          <w:bCs/>
          <w:sz w:val="28"/>
          <w:szCs w:val="28"/>
        </w:rPr>
        <w:t>Hình</w:t>
      </w:r>
      <w:proofErr w:type="spellEnd"/>
      <w:r w:rsidRPr="00B4402B">
        <w:rPr>
          <w:b/>
          <w:bCs/>
          <w:sz w:val="28"/>
          <w:szCs w:val="28"/>
        </w:rPr>
        <w:t xml:space="preserve"> 3.1: GitHub Copilot </w:t>
      </w:r>
      <w:proofErr w:type="spellStart"/>
      <w:r w:rsidRPr="00B4402B">
        <w:rPr>
          <w:b/>
          <w:bCs/>
          <w:sz w:val="28"/>
          <w:szCs w:val="28"/>
        </w:rPr>
        <w:t>đề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xuất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sửa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lỗi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trong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chương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trình</w:t>
      </w:r>
      <w:proofErr w:type="spellEnd"/>
    </w:p>
    <w:p w14:paraId="00EB9762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Hình</w:t>
      </w:r>
      <w:proofErr w:type="spellEnd"/>
      <w:r w:rsidRPr="00B4402B">
        <w:rPr>
          <w:sz w:val="28"/>
          <w:szCs w:val="28"/>
        </w:rPr>
        <w:t xml:space="preserve"> 3.1 </w:t>
      </w:r>
      <w:proofErr w:type="spellStart"/>
      <w:r w:rsidRPr="00B4402B">
        <w:rPr>
          <w:sz w:val="28"/>
          <w:szCs w:val="28"/>
        </w:rPr>
        <w:t>minh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họa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quá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GitHub Copilot </w:t>
      </w:r>
      <w:proofErr w:type="spellStart"/>
      <w:r w:rsidRPr="00B4402B">
        <w:rPr>
          <w:sz w:val="28"/>
          <w:szCs w:val="28"/>
        </w:rPr>
        <w:t>phân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nguồn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Visual Studio Code. Trong </w:t>
      </w:r>
      <w:proofErr w:type="spellStart"/>
      <w:r w:rsidRPr="00B4402B">
        <w:rPr>
          <w:sz w:val="28"/>
          <w:szCs w:val="28"/>
        </w:rPr>
        <w:t>hình</w:t>
      </w:r>
      <w:proofErr w:type="spellEnd"/>
      <w:r w:rsidRPr="00B4402B">
        <w:rPr>
          <w:sz w:val="28"/>
          <w:szCs w:val="28"/>
        </w:rPr>
        <w:t xml:space="preserve">, Copilot </w:t>
      </w:r>
      <w:proofErr w:type="spellStart"/>
      <w:r w:rsidRPr="00B4402B">
        <w:rPr>
          <w:sz w:val="28"/>
          <w:szCs w:val="28"/>
        </w:rPr>
        <w:t>phát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lỗi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cho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số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đề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xuất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chỉnh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lại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đúng</w:t>
      </w:r>
      <w:proofErr w:type="spellEnd"/>
      <w:r w:rsidRPr="00B4402B">
        <w:rPr>
          <w:sz w:val="28"/>
          <w:szCs w:val="28"/>
        </w:rPr>
        <w:t>.</w:t>
      </w:r>
    </w:p>
    <w:p w14:paraId="549C7D46" w14:textId="70C3591E" w:rsid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lastRenderedPageBreak/>
        <w:t xml:space="preserve">Copilot </w:t>
      </w:r>
      <w:proofErr w:type="spellStart"/>
      <w:r w:rsidRPr="00B4402B">
        <w:rPr>
          <w:sz w:val="28"/>
          <w:szCs w:val="28"/>
        </w:rPr>
        <w:t>hiển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thị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phần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lỗi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tiếp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soạn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thảo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phép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người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dùng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chấp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nhận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hoặc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từ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chối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đề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xuất</w:t>
      </w:r>
      <w:proofErr w:type="spellEnd"/>
      <w:r w:rsidRPr="00B4402B">
        <w:rPr>
          <w:sz w:val="28"/>
          <w:szCs w:val="28"/>
        </w:rPr>
        <w:t>.</w:t>
      </w:r>
    </w:p>
    <w:p w14:paraId="2E47CEA9" w14:textId="5BC1F62F" w:rsidR="00B04DE2" w:rsidRPr="00B4402B" w:rsidRDefault="005D4E19" w:rsidP="00B4402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0E636F" wp14:editId="449A9DFD">
            <wp:extent cx="5943600" cy="3157220"/>
            <wp:effectExtent l="0" t="0" r="0" b="5080"/>
            <wp:docPr id="2043521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1574" name="Picture 20435215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567" w14:textId="77777777" w:rsidR="00B4402B" w:rsidRPr="00B4402B" w:rsidRDefault="00B4402B" w:rsidP="00707AF7">
      <w:pPr>
        <w:rPr>
          <w:b/>
          <w:bCs/>
          <w:sz w:val="28"/>
          <w:szCs w:val="28"/>
        </w:rPr>
      </w:pPr>
      <w:proofErr w:type="spellStart"/>
      <w:r w:rsidRPr="00B4402B">
        <w:rPr>
          <w:b/>
          <w:bCs/>
          <w:sz w:val="28"/>
          <w:szCs w:val="28"/>
        </w:rPr>
        <w:t>Hình</w:t>
      </w:r>
      <w:proofErr w:type="spellEnd"/>
      <w:r w:rsidRPr="00B4402B">
        <w:rPr>
          <w:b/>
          <w:bCs/>
          <w:sz w:val="28"/>
          <w:szCs w:val="28"/>
        </w:rPr>
        <w:t xml:space="preserve"> 3.2: GitHub Copilot </w:t>
      </w:r>
      <w:proofErr w:type="spellStart"/>
      <w:r w:rsidRPr="00B4402B">
        <w:rPr>
          <w:b/>
          <w:bCs/>
          <w:sz w:val="28"/>
          <w:szCs w:val="28"/>
        </w:rPr>
        <w:t>giải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thích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mã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nguồn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bằng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lệnh</w:t>
      </w:r>
      <w:proofErr w:type="spellEnd"/>
      <w:r w:rsidRPr="00B4402B">
        <w:rPr>
          <w:b/>
          <w:bCs/>
          <w:sz w:val="28"/>
          <w:szCs w:val="28"/>
        </w:rPr>
        <w:t xml:space="preserve"> /explain</w:t>
      </w:r>
    </w:p>
    <w:p w14:paraId="35581938" w14:textId="30FD1683" w:rsid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Hình</w:t>
      </w:r>
      <w:proofErr w:type="spellEnd"/>
      <w:r w:rsidRPr="00B4402B">
        <w:rPr>
          <w:sz w:val="28"/>
          <w:szCs w:val="28"/>
        </w:rPr>
        <w:t xml:space="preserve"> 3.2 </w:t>
      </w:r>
      <w:proofErr w:type="spellStart"/>
      <w:r w:rsidRPr="00B4402B">
        <w:rPr>
          <w:sz w:val="28"/>
          <w:szCs w:val="28"/>
        </w:rPr>
        <w:t>cho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thấy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cách</w:t>
      </w:r>
      <w:proofErr w:type="spellEnd"/>
      <w:r w:rsidRPr="00B4402B">
        <w:rPr>
          <w:sz w:val="28"/>
          <w:szCs w:val="28"/>
        </w:rPr>
        <w:t xml:space="preserve"> GitHub Copilot </w:t>
      </w:r>
      <w:proofErr w:type="spellStart"/>
      <w:r w:rsidRPr="00B4402B">
        <w:rPr>
          <w:sz w:val="28"/>
          <w:szCs w:val="28"/>
        </w:rPr>
        <w:t>giải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đoạn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Python </w:t>
      </w:r>
      <w:proofErr w:type="spellStart"/>
      <w:r w:rsidRPr="00B4402B">
        <w:rPr>
          <w:sz w:val="28"/>
          <w:szCs w:val="28"/>
        </w:rPr>
        <w:t>bằng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dụng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lệnh</w:t>
      </w:r>
      <w:proofErr w:type="spellEnd"/>
      <w:r w:rsidRPr="00B4402B">
        <w:rPr>
          <w:sz w:val="28"/>
          <w:szCs w:val="28"/>
        </w:rPr>
        <w:t xml:space="preserve"> /explain. Khi </w:t>
      </w:r>
      <w:proofErr w:type="spellStart"/>
      <w:r w:rsidRPr="00B4402B">
        <w:rPr>
          <w:sz w:val="28"/>
          <w:szCs w:val="28"/>
        </w:rPr>
        <w:t>lập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viên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chọn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một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đoạn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yêu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cầu</w:t>
      </w:r>
      <w:proofErr w:type="spellEnd"/>
      <w:r w:rsidRPr="00B4402B">
        <w:rPr>
          <w:sz w:val="28"/>
          <w:szCs w:val="28"/>
        </w:rPr>
        <w:t xml:space="preserve"> Copilot </w:t>
      </w:r>
      <w:proofErr w:type="spellStart"/>
      <w:r w:rsidRPr="00B4402B">
        <w:rPr>
          <w:sz w:val="28"/>
          <w:szCs w:val="28"/>
        </w:rPr>
        <w:t>giải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thích</w:t>
      </w:r>
      <w:proofErr w:type="spellEnd"/>
      <w:r w:rsidRPr="00B4402B">
        <w:rPr>
          <w:sz w:val="28"/>
          <w:szCs w:val="28"/>
        </w:rPr>
        <w:t xml:space="preserve">, Copilot </w:t>
      </w:r>
      <w:proofErr w:type="spellStart"/>
      <w:r w:rsidRPr="00B4402B">
        <w:rPr>
          <w:sz w:val="28"/>
          <w:szCs w:val="28"/>
        </w:rPr>
        <w:t>sẽ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thị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phần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mô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tả</w:t>
      </w:r>
      <w:proofErr w:type="spellEnd"/>
      <w:r w:rsidRPr="00B4402B">
        <w:rPr>
          <w:sz w:val="28"/>
          <w:szCs w:val="28"/>
        </w:rPr>
        <w:t xml:space="preserve"> chi </w:t>
      </w:r>
      <w:proofErr w:type="spellStart"/>
      <w:r w:rsidRPr="00B4402B">
        <w:rPr>
          <w:sz w:val="28"/>
          <w:szCs w:val="28"/>
        </w:rPr>
        <w:t>tiết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về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hoạt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động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đoạn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khung</w:t>
      </w:r>
      <w:proofErr w:type="spellEnd"/>
      <w:r w:rsidRPr="00B4402B">
        <w:rPr>
          <w:sz w:val="28"/>
          <w:szCs w:val="28"/>
        </w:rPr>
        <w:t xml:space="preserve"> chat </w:t>
      </w:r>
      <w:proofErr w:type="spellStart"/>
      <w:r w:rsidRPr="00B4402B">
        <w:rPr>
          <w:sz w:val="28"/>
          <w:szCs w:val="28"/>
        </w:rPr>
        <w:t>bên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Visual Studio Code.</w:t>
      </w:r>
    </w:p>
    <w:p w14:paraId="6B557421" w14:textId="133B713B" w:rsidR="005D4E19" w:rsidRPr="00B4402B" w:rsidRDefault="008F5618" w:rsidP="00B4402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73B042" wp14:editId="7EC41D07">
            <wp:extent cx="5943600" cy="3157220"/>
            <wp:effectExtent l="0" t="0" r="0" b="5080"/>
            <wp:docPr id="2138510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0372" name="Picture 21385103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3E22" w14:textId="77777777" w:rsidR="00B4402B" w:rsidRPr="00B4402B" w:rsidRDefault="00B4402B" w:rsidP="00707AF7">
      <w:pPr>
        <w:rPr>
          <w:b/>
          <w:bCs/>
          <w:sz w:val="28"/>
          <w:szCs w:val="28"/>
        </w:rPr>
      </w:pPr>
      <w:proofErr w:type="spellStart"/>
      <w:r w:rsidRPr="00B4402B">
        <w:rPr>
          <w:b/>
          <w:bCs/>
          <w:sz w:val="28"/>
          <w:szCs w:val="28"/>
        </w:rPr>
        <w:t>Hình</w:t>
      </w:r>
      <w:proofErr w:type="spellEnd"/>
      <w:r w:rsidRPr="00B4402B">
        <w:rPr>
          <w:b/>
          <w:bCs/>
          <w:sz w:val="28"/>
          <w:szCs w:val="28"/>
        </w:rPr>
        <w:t xml:space="preserve"> 3.3: GitHub Copilot </w:t>
      </w:r>
      <w:proofErr w:type="spellStart"/>
      <w:r w:rsidRPr="00B4402B">
        <w:rPr>
          <w:b/>
          <w:bCs/>
          <w:sz w:val="28"/>
          <w:szCs w:val="28"/>
        </w:rPr>
        <w:t>phân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tích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thuật</w:t>
      </w:r>
      <w:proofErr w:type="spellEnd"/>
      <w:r w:rsidRPr="00B4402B">
        <w:rPr>
          <w:b/>
          <w:bCs/>
          <w:sz w:val="28"/>
          <w:szCs w:val="28"/>
        </w:rPr>
        <w:t xml:space="preserve"> </w:t>
      </w:r>
      <w:proofErr w:type="spellStart"/>
      <w:r w:rsidRPr="00B4402B">
        <w:rPr>
          <w:b/>
          <w:bCs/>
          <w:sz w:val="28"/>
          <w:szCs w:val="28"/>
        </w:rPr>
        <w:t>toán</w:t>
      </w:r>
      <w:proofErr w:type="spellEnd"/>
      <w:r w:rsidRPr="00B4402B">
        <w:rPr>
          <w:b/>
          <w:bCs/>
          <w:sz w:val="28"/>
          <w:szCs w:val="28"/>
        </w:rPr>
        <w:t xml:space="preserve"> geometric mean</w:t>
      </w:r>
    </w:p>
    <w:p w14:paraId="29784817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Hình</w:t>
      </w:r>
      <w:proofErr w:type="spellEnd"/>
      <w:r w:rsidRPr="00B4402B">
        <w:rPr>
          <w:sz w:val="28"/>
          <w:szCs w:val="28"/>
        </w:rPr>
        <w:t xml:space="preserve"> 3.3 </w:t>
      </w:r>
      <w:proofErr w:type="spellStart"/>
      <w:r w:rsidRPr="00B4402B">
        <w:rPr>
          <w:sz w:val="28"/>
          <w:szCs w:val="28"/>
        </w:rPr>
        <w:t>minh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họa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năng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GitHub Copilot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việc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phân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thuật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toán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lastRenderedPageBreak/>
        <w:t>giải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toán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học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geometric mean. Copilot </w:t>
      </w:r>
      <w:proofErr w:type="spellStart"/>
      <w:r w:rsidRPr="00B4402B">
        <w:rPr>
          <w:sz w:val="28"/>
          <w:szCs w:val="28"/>
        </w:rPr>
        <w:t>hiển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thị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toán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học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cũng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như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bước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toán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Python.</w:t>
      </w:r>
    </w:p>
    <w:p w14:paraId="06725481" w14:textId="78555C94" w:rsidR="00B4402B" w:rsidRPr="00B4402B" w:rsidRDefault="00B4402B" w:rsidP="00B4402B">
      <w:pPr>
        <w:rPr>
          <w:sz w:val="28"/>
          <w:szCs w:val="28"/>
        </w:rPr>
      </w:pPr>
    </w:p>
    <w:p w14:paraId="6B208A8A" w14:textId="7DCD946B" w:rsidR="00B4402B" w:rsidRPr="00B4402B" w:rsidRDefault="00B4402B" w:rsidP="00707AF7">
      <w:pPr>
        <w:pStyle w:val="Heading2"/>
        <w:rPr>
          <w:bCs/>
          <w:sz w:val="28"/>
          <w:szCs w:val="28"/>
        </w:rPr>
      </w:pPr>
      <w:bookmarkStart w:id="29" w:name="_Toc224160964"/>
      <w:proofErr w:type="spellStart"/>
      <w:r w:rsidRPr="00B4402B">
        <w:rPr>
          <w:bCs/>
          <w:sz w:val="28"/>
          <w:szCs w:val="28"/>
        </w:rPr>
        <w:t>Phân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tích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kết</w:t>
      </w:r>
      <w:proofErr w:type="spellEnd"/>
      <w:r w:rsidRPr="00B4402B">
        <w:rPr>
          <w:bCs/>
          <w:sz w:val="28"/>
          <w:szCs w:val="28"/>
        </w:rPr>
        <w:t xml:space="preserve"> </w:t>
      </w:r>
      <w:proofErr w:type="spellStart"/>
      <w:r w:rsidRPr="00B4402B">
        <w:rPr>
          <w:bCs/>
          <w:sz w:val="28"/>
          <w:szCs w:val="28"/>
        </w:rPr>
        <w:t>quả</w:t>
      </w:r>
      <w:bookmarkEnd w:id="29"/>
      <w:proofErr w:type="spellEnd"/>
    </w:p>
    <w:p w14:paraId="5A6FBA61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Qua </w:t>
      </w:r>
      <w:proofErr w:type="spellStart"/>
      <w:r w:rsidRPr="00B4402B">
        <w:rPr>
          <w:sz w:val="28"/>
          <w:szCs w:val="28"/>
        </w:rPr>
        <w:t>ba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bài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thực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hành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có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thấy</w:t>
      </w:r>
      <w:proofErr w:type="spellEnd"/>
      <w:r w:rsidRPr="00B4402B">
        <w:rPr>
          <w:sz w:val="28"/>
          <w:szCs w:val="28"/>
        </w:rPr>
        <w:t xml:space="preserve"> GitHub Copilot </w:t>
      </w:r>
      <w:proofErr w:type="spellStart"/>
      <w:r w:rsidRPr="00B4402B">
        <w:rPr>
          <w:sz w:val="28"/>
          <w:szCs w:val="28"/>
        </w:rPr>
        <w:t>mang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lại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quá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triển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phần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mềm</w:t>
      </w:r>
      <w:proofErr w:type="spellEnd"/>
      <w:r w:rsidRPr="00B4402B">
        <w:rPr>
          <w:sz w:val="28"/>
          <w:szCs w:val="28"/>
        </w:rPr>
        <w:t>.</w:t>
      </w:r>
    </w:p>
    <w:p w14:paraId="0B4E0AF6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Thứ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nhất</w:t>
      </w:r>
      <w:proofErr w:type="spellEnd"/>
      <w:r w:rsidRPr="00B4402B">
        <w:rPr>
          <w:sz w:val="28"/>
          <w:szCs w:val="28"/>
        </w:rPr>
        <w:t xml:space="preserve">, Copilot </w:t>
      </w:r>
      <w:proofErr w:type="spellStart"/>
      <w:r w:rsidRPr="00B4402B">
        <w:rPr>
          <w:sz w:val="28"/>
          <w:szCs w:val="28"/>
        </w:rPr>
        <w:t>giúp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tăng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tốc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độ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viết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bằng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tự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động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gợi</w:t>
      </w:r>
      <w:proofErr w:type="spellEnd"/>
      <w:r w:rsidRPr="00B4402B">
        <w:rPr>
          <w:sz w:val="28"/>
          <w:szCs w:val="28"/>
        </w:rPr>
        <w:t xml:space="preserve"> ý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đoạn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hoàn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chỉnh</w:t>
      </w:r>
      <w:proofErr w:type="spellEnd"/>
      <w:r w:rsidRPr="00B4402B">
        <w:rPr>
          <w:sz w:val="28"/>
          <w:szCs w:val="28"/>
        </w:rPr>
        <w:t xml:space="preserve">. </w:t>
      </w:r>
      <w:proofErr w:type="spellStart"/>
      <w:r w:rsidRPr="00B4402B">
        <w:rPr>
          <w:sz w:val="28"/>
          <w:szCs w:val="28"/>
        </w:rPr>
        <w:t>Điều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này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giúp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lập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viên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giảm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thời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gian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viết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đoạn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lặp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lại</w:t>
      </w:r>
      <w:proofErr w:type="spellEnd"/>
      <w:r w:rsidRPr="00B4402B">
        <w:rPr>
          <w:sz w:val="28"/>
          <w:szCs w:val="28"/>
        </w:rPr>
        <w:t>.</w:t>
      </w:r>
    </w:p>
    <w:p w14:paraId="4C072C2D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Thứ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hai</w:t>
      </w:r>
      <w:proofErr w:type="spellEnd"/>
      <w:r w:rsidRPr="00B4402B">
        <w:rPr>
          <w:sz w:val="28"/>
          <w:szCs w:val="28"/>
        </w:rPr>
        <w:t xml:space="preserve">, Copilot </w:t>
      </w:r>
      <w:proofErr w:type="spellStart"/>
      <w:r w:rsidRPr="00B4402B">
        <w:rPr>
          <w:sz w:val="28"/>
          <w:szCs w:val="28"/>
        </w:rPr>
        <w:t>có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khả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năng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lỗi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. Trong Lab 3.3, Copilot </w:t>
      </w:r>
      <w:proofErr w:type="spellStart"/>
      <w:r w:rsidRPr="00B4402B">
        <w:rPr>
          <w:sz w:val="28"/>
          <w:szCs w:val="28"/>
        </w:rPr>
        <w:t>đã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hỗ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hiện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lỗi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trong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công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thức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geometric mean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đề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xuất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sửa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lại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đúng</w:t>
      </w:r>
      <w:proofErr w:type="spellEnd"/>
      <w:r w:rsidRPr="00B4402B">
        <w:rPr>
          <w:sz w:val="28"/>
          <w:szCs w:val="28"/>
        </w:rPr>
        <w:t>.</w:t>
      </w:r>
    </w:p>
    <w:p w14:paraId="4A3685A6" w14:textId="77777777" w:rsidR="00B4402B" w:rsidRPr="00B4402B" w:rsidRDefault="00B4402B" w:rsidP="00B4402B">
      <w:pPr>
        <w:rPr>
          <w:sz w:val="28"/>
          <w:szCs w:val="28"/>
        </w:rPr>
      </w:pPr>
      <w:proofErr w:type="spellStart"/>
      <w:r w:rsidRPr="00B4402B">
        <w:rPr>
          <w:sz w:val="28"/>
          <w:szCs w:val="28"/>
        </w:rPr>
        <w:t>Thứ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ba</w:t>
      </w:r>
      <w:proofErr w:type="spellEnd"/>
      <w:r w:rsidRPr="00B4402B">
        <w:rPr>
          <w:sz w:val="28"/>
          <w:szCs w:val="28"/>
        </w:rPr>
        <w:t xml:space="preserve">, Copilot </w:t>
      </w:r>
      <w:proofErr w:type="spellStart"/>
      <w:r w:rsidRPr="00B4402B">
        <w:rPr>
          <w:sz w:val="28"/>
          <w:szCs w:val="28"/>
        </w:rPr>
        <w:t>có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giải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nguồn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thông</w:t>
      </w:r>
      <w:proofErr w:type="spellEnd"/>
      <w:r w:rsidRPr="00B4402B">
        <w:rPr>
          <w:sz w:val="28"/>
          <w:szCs w:val="28"/>
        </w:rPr>
        <w:t xml:space="preserve"> qua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năng</w:t>
      </w:r>
      <w:proofErr w:type="spellEnd"/>
      <w:r w:rsidRPr="00B4402B">
        <w:rPr>
          <w:sz w:val="28"/>
          <w:szCs w:val="28"/>
        </w:rPr>
        <w:t xml:space="preserve"> /explain. </w:t>
      </w:r>
      <w:proofErr w:type="spellStart"/>
      <w:r w:rsidRPr="00B4402B">
        <w:rPr>
          <w:sz w:val="28"/>
          <w:szCs w:val="28"/>
        </w:rPr>
        <w:t>Điều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này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đặc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biệt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hữu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ích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đối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với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những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người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mới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học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lập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giúp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họ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hiểu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rõ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hơn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về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cách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hoạt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động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>.</w:t>
      </w:r>
    </w:p>
    <w:p w14:paraId="28B22033" w14:textId="77777777" w:rsidR="00B4402B" w:rsidRPr="00B4402B" w:rsidRDefault="00B4402B" w:rsidP="00B4402B">
      <w:pPr>
        <w:rPr>
          <w:sz w:val="28"/>
          <w:szCs w:val="28"/>
        </w:rPr>
      </w:pPr>
      <w:r w:rsidRPr="00B4402B">
        <w:rPr>
          <w:sz w:val="28"/>
          <w:szCs w:val="28"/>
        </w:rPr>
        <w:t xml:space="preserve">Tuy </w:t>
      </w:r>
      <w:proofErr w:type="spellStart"/>
      <w:r w:rsidRPr="00B4402B">
        <w:rPr>
          <w:sz w:val="28"/>
          <w:szCs w:val="28"/>
        </w:rPr>
        <w:t>nhiên</w:t>
      </w:r>
      <w:proofErr w:type="spellEnd"/>
      <w:r w:rsidRPr="00B4402B">
        <w:rPr>
          <w:sz w:val="28"/>
          <w:szCs w:val="28"/>
        </w:rPr>
        <w:t xml:space="preserve">, </w:t>
      </w:r>
      <w:proofErr w:type="spellStart"/>
      <w:r w:rsidRPr="00B4402B">
        <w:rPr>
          <w:sz w:val="28"/>
          <w:szCs w:val="28"/>
        </w:rPr>
        <w:t>lập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viên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vẫn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cần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kiểm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lại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mã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nguồn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được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đề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xuất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bởi</w:t>
      </w:r>
      <w:proofErr w:type="spellEnd"/>
      <w:r w:rsidRPr="00B4402B">
        <w:rPr>
          <w:sz w:val="28"/>
          <w:szCs w:val="28"/>
        </w:rPr>
        <w:t xml:space="preserve"> Copilot </w:t>
      </w:r>
      <w:proofErr w:type="spellStart"/>
      <w:r w:rsidRPr="00B4402B">
        <w:rPr>
          <w:sz w:val="28"/>
          <w:szCs w:val="28"/>
        </w:rPr>
        <w:t>để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đảm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bảo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chính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xác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và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phù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hợp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với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yêu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cầu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của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chương</w:t>
      </w:r>
      <w:proofErr w:type="spellEnd"/>
      <w:r w:rsidRPr="00B4402B">
        <w:rPr>
          <w:sz w:val="28"/>
          <w:szCs w:val="28"/>
        </w:rPr>
        <w:t xml:space="preserve"> </w:t>
      </w:r>
      <w:proofErr w:type="spellStart"/>
      <w:r w:rsidRPr="00B4402B">
        <w:rPr>
          <w:sz w:val="28"/>
          <w:szCs w:val="28"/>
        </w:rPr>
        <w:t>trình</w:t>
      </w:r>
      <w:proofErr w:type="spellEnd"/>
      <w:r w:rsidRPr="00B4402B">
        <w:rPr>
          <w:sz w:val="28"/>
          <w:szCs w:val="28"/>
        </w:rPr>
        <w:t>.</w:t>
      </w:r>
    </w:p>
    <w:p w14:paraId="5E4E8CAC" w14:textId="77777777" w:rsidR="00D17A5B" w:rsidRPr="00F01BB6" w:rsidRDefault="00D17A5B" w:rsidP="0049484D">
      <w:pPr>
        <w:rPr>
          <w:sz w:val="28"/>
          <w:szCs w:val="28"/>
        </w:rPr>
      </w:pPr>
    </w:p>
    <w:p w14:paraId="586A8A0D" w14:textId="77777777" w:rsidR="00464F3B" w:rsidRPr="00464F3B" w:rsidRDefault="00464F3B" w:rsidP="00464F3B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30" w:name="_Toc221571791"/>
      <w:bookmarkStart w:id="31" w:name="_Toc224160772"/>
      <w:bookmarkStart w:id="32" w:name="_Toc224160965"/>
      <w:bookmarkEnd w:id="30"/>
      <w:bookmarkEnd w:id="31"/>
      <w:bookmarkEnd w:id="32"/>
    </w:p>
    <w:p w14:paraId="5F8ABACF" w14:textId="6A5464E7" w:rsidR="00215518" w:rsidRDefault="0028391C" w:rsidP="00F75380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33" w:name="_Toc224160966"/>
      <w:r w:rsidRPr="0028391C">
        <w:rPr>
          <w:rFonts w:asciiTheme="majorHAnsi" w:hAnsiTheme="majorHAnsi" w:cstheme="majorHAnsi"/>
          <w:sz w:val="40"/>
          <w:szCs w:val="40"/>
        </w:rPr>
        <w:t xml:space="preserve">Chapter 4: </w:t>
      </w:r>
      <w:r w:rsidR="0046372C" w:rsidRPr="0046372C">
        <w:rPr>
          <w:rFonts w:asciiTheme="majorHAnsi" w:hAnsiTheme="majorHAnsi" w:cstheme="majorHAnsi"/>
          <w:sz w:val="40"/>
          <w:szCs w:val="40"/>
        </w:rPr>
        <w:t xml:space="preserve">Các Phương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pháp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Tốt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nhất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để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Hỏi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đáp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46372C" w:rsidRPr="0046372C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="0046372C" w:rsidRPr="0046372C">
        <w:rPr>
          <w:rFonts w:asciiTheme="majorHAnsi" w:hAnsiTheme="majorHAnsi" w:cstheme="majorHAnsi"/>
          <w:sz w:val="40"/>
          <w:szCs w:val="40"/>
        </w:rPr>
        <w:t xml:space="preserve"> ChatGPT</w:t>
      </w:r>
      <w:bookmarkEnd w:id="33"/>
    </w:p>
    <w:p w14:paraId="7C2B6FE7" w14:textId="77777777" w:rsidR="00BB5F37" w:rsidRPr="00BB5F37" w:rsidRDefault="00BB5F37" w:rsidP="00941676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b w:val="0"/>
          <w:bCs/>
          <w:sz w:val="28"/>
          <w:szCs w:val="28"/>
        </w:rPr>
      </w:pPr>
      <w:bookmarkStart w:id="34" w:name="_Toc224160967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4.1.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Ý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tưởng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: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Tư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duy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Lập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bằng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Ngôn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ngữ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Tự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nhiên</w:t>
      </w:r>
      <w:bookmarkEnd w:id="34"/>
      <w:proofErr w:type="spellEnd"/>
    </w:p>
    <w:p w14:paraId="2970E43C" w14:textId="77777777" w:rsidR="00BB5F37" w:rsidRPr="00BB5F37" w:rsidRDefault="00BB5F37" w:rsidP="00BB5F37">
      <w:pPr>
        <w:ind w:right="-18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sư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(Mental Model)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GenAI.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kiếm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Search Engine -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link,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coi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biên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dịch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ngôn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ngữ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tự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nhiên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(Natural Language Compiler)</w:t>
      </w:r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6AF09A40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LLM (Large Language Model)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theo.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Do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,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" ở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tỷ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thuận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độ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rõ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ngữ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cảnh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ranh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giới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buộc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(Prompt).</w:t>
      </w:r>
    </w:p>
    <w:p w14:paraId="2B5A7BE4" w14:textId="77777777" w:rsidR="00BB5F37" w:rsidRPr="00BB5F37" w:rsidRDefault="00BB5F37" w:rsidP="00BB5F3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94FB05F" w14:textId="77777777" w:rsidR="00BB5F37" w:rsidRPr="00BB5F37" w:rsidRDefault="00BB5F37" w:rsidP="00941676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b w:val="0"/>
          <w:bCs/>
          <w:sz w:val="28"/>
          <w:szCs w:val="28"/>
        </w:rPr>
      </w:pPr>
      <w:bookmarkStart w:id="35" w:name="_Toc224160968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4.2.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Luận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: Khung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Cấu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trúc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Tiêu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chuẩn</w:t>
      </w:r>
      <w:bookmarkEnd w:id="35"/>
      <w:proofErr w:type="spellEnd"/>
    </w:p>
    <w:p w14:paraId="112DFE7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đạt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dựa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(Logical Framework)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chặt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4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</w:t>
      </w:r>
    </w:p>
    <w:p w14:paraId="2C88A9F3" w14:textId="77777777" w:rsidR="00BB5F37" w:rsidRPr="00BB5F37" w:rsidRDefault="00BB5F37" w:rsidP="00BB5F37">
      <w:pPr>
        <w:widowControl/>
        <w:numPr>
          <w:ilvl w:val="0"/>
          <w:numId w:val="43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Đóng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vai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(Persona):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môn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Web...").</w:t>
      </w:r>
    </w:p>
    <w:p w14:paraId="11EC8D05" w14:textId="77777777" w:rsidR="00BB5F37" w:rsidRPr="00BB5F37" w:rsidRDefault="00BB5F37" w:rsidP="00BB5F37">
      <w:pPr>
        <w:widowControl/>
        <w:numPr>
          <w:ilvl w:val="0"/>
          <w:numId w:val="43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lastRenderedPageBreak/>
        <w:t>Ngữ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cảnh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(Context):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Cung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Tôi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API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FastAPI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PostgreSQL...").</w:t>
      </w:r>
    </w:p>
    <w:p w14:paraId="3AEAC611" w14:textId="77777777" w:rsidR="00BB5F37" w:rsidRPr="00BB5F37" w:rsidRDefault="00BB5F37" w:rsidP="00BB5F37">
      <w:pPr>
        <w:widowControl/>
        <w:numPr>
          <w:ilvl w:val="0"/>
          <w:numId w:val="43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Nhiệm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vụ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(Task):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JWT").</w:t>
      </w:r>
    </w:p>
    <w:p w14:paraId="5BBD5E6E" w14:textId="77777777" w:rsidR="00BB5F37" w:rsidRPr="00BB5F37" w:rsidRDefault="00BB5F37" w:rsidP="00BB5F37">
      <w:pPr>
        <w:widowControl/>
        <w:numPr>
          <w:ilvl w:val="0"/>
          <w:numId w:val="43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Định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dạng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/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buộc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(Format/Constraints):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Quy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chặt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Python,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xuôi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bọc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thẻ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markdown").</w:t>
      </w:r>
    </w:p>
    <w:p w14:paraId="0ADC7D27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Bên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cạnh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đó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cần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áp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dụng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thuật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suy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luận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logic:</w:t>
      </w:r>
    </w:p>
    <w:p w14:paraId="47B9F6D1" w14:textId="77777777" w:rsidR="00BB5F37" w:rsidRPr="00BB5F37" w:rsidRDefault="00BB5F37" w:rsidP="00BB5F37">
      <w:pPr>
        <w:widowControl/>
        <w:numPr>
          <w:ilvl w:val="0"/>
          <w:numId w:val="44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Zero-shot Prompting: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443E8BDD" w14:textId="77777777" w:rsidR="00BB5F37" w:rsidRPr="00BB5F37" w:rsidRDefault="00BB5F37" w:rsidP="00BB5F37">
      <w:pPr>
        <w:widowControl/>
        <w:numPr>
          <w:ilvl w:val="0"/>
          <w:numId w:val="44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Few-shot Prompting: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1-2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(Input - Output)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AI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chước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logic.</w:t>
      </w:r>
    </w:p>
    <w:p w14:paraId="2E887241" w14:textId="77777777" w:rsidR="00BB5F37" w:rsidRPr="00BB5F37" w:rsidRDefault="00BB5F37" w:rsidP="00BB5F37">
      <w:pPr>
        <w:widowControl/>
        <w:numPr>
          <w:ilvl w:val="0"/>
          <w:numId w:val="44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Chain of Thought (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CoT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- Suy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luận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chuỗi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chú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r w:rsidRPr="00BB5F37">
        <w:rPr>
          <w:rFonts w:asciiTheme="majorHAnsi" w:hAnsiTheme="majorHAnsi" w:cstheme="majorHAnsi"/>
          <w:i/>
          <w:iCs/>
          <w:sz w:val="28"/>
          <w:szCs w:val="28"/>
        </w:rPr>
        <w:t>"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Hãy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suy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nghĩ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từng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bước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>"</w:t>
      </w:r>
      <w:r w:rsidRPr="00BB5F37">
        <w:rPr>
          <w:rFonts w:asciiTheme="majorHAnsi" w:hAnsiTheme="majorHAnsi" w:cstheme="majorHAnsi"/>
          <w:sz w:val="28"/>
          <w:szCs w:val="28"/>
        </w:rPr>
        <w:t xml:space="preserve"> (Think step-by-step).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triệt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439400B4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</w:p>
    <w:p w14:paraId="1FEBD21C" w14:textId="77777777" w:rsidR="00BB5F37" w:rsidRPr="00BB5F37" w:rsidRDefault="00BB5F37" w:rsidP="00941676">
      <w:pPr>
        <w:pStyle w:val="Heading2"/>
        <w:numPr>
          <w:ilvl w:val="0"/>
          <w:numId w:val="0"/>
        </w:numPr>
        <w:ind w:left="720" w:hanging="720"/>
        <w:rPr>
          <w:rFonts w:asciiTheme="majorHAnsi" w:hAnsiTheme="majorHAnsi" w:cstheme="majorHAnsi"/>
          <w:b w:val="0"/>
          <w:bCs/>
          <w:sz w:val="28"/>
          <w:szCs w:val="28"/>
        </w:rPr>
      </w:pPr>
      <w:bookmarkStart w:id="36" w:name="_Toc224160969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4.3.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Vật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: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Triển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khai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lặp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Tối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ưu</w:t>
      </w:r>
      <w:proofErr w:type="spellEnd"/>
      <w:r w:rsidRPr="00BB5F37">
        <w:rPr>
          <w:rFonts w:asciiTheme="majorHAnsi" w:hAnsiTheme="majorHAnsi" w:cstheme="majorHAnsi"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Cs/>
          <w:sz w:val="28"/>
          <w:szCs w:val="28"/>
        </w:rPr>
        <w:t>hóa</w:t>
      </w:r>
      <w:bookmarkEnd w:id="36"/>
      <w:proofErr w:type="spellEnd"/>
    </w:p>
    <w:p w14:paraId="34E8320C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gõ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text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hiếm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hảo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Phương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Vòng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lặp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Tinh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chỉnh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(Iterative Prompting)</w:t>
      </w:r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4AD4C0D6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Quy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vật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$\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rightarrow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$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$\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rightarrow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$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$\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rightarrow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$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5EF6C0B6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bảng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sang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khung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838"/>
        <w:gridCol w:w="4981"/>
      </w:tblGrid>
      <w:tr w:rsidR="00BB5F37" w:rsidRPr="00BB5F37" w14:paraId="690C9466" w14:textId="77777777" w:rsidTr="00BF31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BE055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Tiêu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9EB07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Cách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hỏi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truyền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thống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Kém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hiệu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quả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A56B0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Cách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hỏi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có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Phương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pháp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luận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Tối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ưu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)</w:t>
            </w:r>
          </w:p>
        </w:tc>
      </w:tr>
      <w:tr w:rsidR="00BB5F37" w:rsidRPr="00BB5F37" w14:paraId="4A14ED47" w14:textId="77777777" w:rsidTr="00BF31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5EDA4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Dòng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lệnh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(Prompt)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A6539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"Code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này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lỗi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chạy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chậm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sửa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: [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Đoạn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code]"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21D7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[Persona]</w:t>
            </w: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Hãy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đóng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vai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Data Engineer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bậc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5360D852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sz w:val="28"/>
                <w:szCs w:val="28"/>
              </w:rPr>
              <w:br/>
            </w:r>
          </w:p>
          <w:p w14:paraId="4557A9DD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[Context]</w:t>
            </w: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Đoạn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code Python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dưới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đây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BB5F37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[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Đoạn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code]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đang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xử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triệu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dòng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mảng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nhưng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nghẽn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cổ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chai ở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vòng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lặp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for.</w:t>
            </w:r>
          </w:p>
          <w:p w14:paraId="4F1C6896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sz w:val="28"/>
                <w:szCs w:val="28"/>
              </w:rPr>
              <w:br/>
            </w:r>
          </w:p>
          <w:p w14:paraId="0FE53283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[Task]</w:t>
            </w: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Hãy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phân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tích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độ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phức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tạp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thời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gian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(Big O)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viết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lại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bằng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thư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viện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Numpy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vector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hóa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(vectorization).</w:t>
            </w:r>
          </w:p>
          <w:p w14:paraId="66CF9445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sz w:val="28"/>
                <w:szCs w:val="28"/>
              </w:rPr>
              <w:br/>
            </w:r>
          </w:p>
          <w:p w14:paraId="4477FC40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[Constraints]</w:t>
            </w: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Bọc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nguồn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thẻ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markdown, comment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giải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thích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dòng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code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phức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tạp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giải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thích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dài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dòng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ở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ngoài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BB5F37" w:rsidRPr="00BB5F37" w14:paraId="6D19AC9D" w14:textId="77777777" w:rsidTr="00BF31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FA851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Kết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quả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vật</w:t>
            </w:r>
            <w:proofErr w:type="spellEnd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8F800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AI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đoán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mò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lỗi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trả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về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code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giải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quyết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lỗi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cú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pháp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nhưng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vẫn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chạy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chậm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F0A45" w14:textId="77777777" w:rsidR="00BB5F37" w:rsidRPr="00BB5F37" w:rsidRDefault="00BB5F37" w:rsidP="00BF315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AI in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ra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đúng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1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khối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nguồn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Numpy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gram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np.dot(</w:t>
            </w:r>
            <w:proofErr w:type="gram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),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tốc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độ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thi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tăng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gấp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lần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dễ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dàng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Copy/Paste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thẳng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 xml:space="preserve"> file .</w:t>
            </w:r>
            <w:proofErr w:type="spellStart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py</w:t>
            </w:r>
            <w:proofErr w:type="spellEnd"/>
            <w:r w:rsidRPr="00BB5F3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</w:tbl>
    <w:p w14:paraId="0D00020B" w14:textId="77777777" w:rsidR="00BB5F37" w:rsidRPr="00BB5F37" w:rsidRDefault="00BB5F37" w:rsidP="00BB5F3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5B0EFA" w14:textId="77777777" w:rsidR="00BB5F37" w:rsidRPr="00BB5F37" w:rsidRDefault="00BB5F37" w:rsidP="00BB5F3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LAB 4.1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Chuyển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đổi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quy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GUI sang CLI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với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GenAI</w:t>
      </w:r>
    </w:p>
    <w:p w14:paraId="445A6263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đích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nghiêm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ngặt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(Structured Prompting)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xạ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(PyCharm)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Git Command Line Interface (CLI).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LLM.</w:t>
      </w:r>
    </w:p>
    <w:p w14:paraId="5A7D5A70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Prompt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vào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Kịch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bản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160358C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CONTEXT: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PyCharm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Git. </w:t>
      </w:r>
    </w:p>
    <w:p w14:paraId="19726959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TASK: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GUI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CLI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554029A3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PROCESS:</w:t>
      </w:r>
      <w:r w:rsidRPr="00BB5F37">
        <w:rPr>
          <w:rFonts w:asciiTheme="majorHAnsi" w:hAnsiTheme="majorHAnsi" w:cstheme="majorHAnsi"/>
          <w:sz w:val="28"/>
          <w:szCs w:val="28"/>
        </w:rPr>
        <w:t xml:space="preserve"> Commit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push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remote branch. </w:t>
      </w:r>
    </w:p>
    <w:p w14:paraId="198A35CC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STEPS:</w:t>
      </w:r>
      <w:r w:rsidRPr="00BB5F37">
        <w:rPr>
          <w:rFonts w:asciiTheme="majorHAnsi" w:hAnsiTheme="majorHAnsi" w:cstheme="majorHAnsi"/>
          <w:sz w:val="28"/>
          <w:szCs w:val="28"/>
        </w:rPr>
        <w:t xml:space="preserve"> {{{</w:t>
      </w:r>
      <w:proofErr w:type="gramEnd"/>
    </w:p>
    <w:p w14:paraId="663E95F2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1. Review changed files</w:t>
      </w:r>
    </w:p>
    <w:p w14:paraId="0A0B3FA8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2. Stage the desired files</w:t>
      </w:r>
    </w:p>
    <w:p w14:paraId="6C95C23B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3. Add a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commit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 message</w:t>
      </w:r>
    </w:p>
    <w:p w14:paraId="48494619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4. Commit the files</w:t>
      </w:r>
    </w:p>
    <w:p w14:paraId="3E12FFE1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5. Validate branch name</w:t>
      </w:r>
    </w:p>
    <w:p w14:paraId="79EF298F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6. Push the changes to the remote branch</w:t>
      </w:r>
    </w:p>
    <w:p w14:paraId="671A5672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}}}</w:t>
      </w:r>
    </w:p>
    <w:p w14:paraId="78734B39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lastRenderedPageBreak/>
        <w:t>Kết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ChatGPT (CLI Commands):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xạ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1-1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</w:t>
      </w:r>
    </w:p>
    <w:p w14:paraId="7A19B48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CLI COMMANDS:</w:t>
      </w:r>
    </w:p>
    <w:p w14:paraId="47308653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1. `git status` - Review changed files</w:t>
      </w:r>
    </w:p>
    <w:p w14:paraId="2B9DF6CB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2. `git add &lt;file&gt;` - Stage the desired files</w:t>
      </w:r>
    </w:p>
    <w:p w14:paraId="66119F03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3. `git commit -m "message"` - Add a commit message</w:t>
      </w:r>
    </w:p>
    <w:p w14:paraId="4D0E2B0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4. `git commit` - Commit the files</w:t>
      </w:r>
    </w:p>
    <w:p w14:paraId="33968051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5. `git branch` - Validate branch name</w:t>
      </w:r>
    </w:p>
    <w:p w14:paraId="2FC5812A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6. `git push origin &lt;branch&gt;` - Push the changes to the remote branch</w:t>
      </w:r>
    </w:p>
    <w:p w14:paraId="46F8E4A6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Đánh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giá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CONTEXT, TASK, PROCESS,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STEPS,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chặt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AI,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ngăn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chặn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(Zero-shot translation).</w:t>
      </w:r>
    </w:p>
    <w:p w14:paraId="55689D94" w14:textId="77777777" w:rsidR="00BB5F37" w:rsidRPr="00BB5F37" w:rsidRDefault="00BB5F37" w:rsidP="00BB5F3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LAB 4.2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dùng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AI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Gỡ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Xử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ngoại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lệ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(Debugging &amp; Exception Handling).</w:t>
      </w:r>
    </w:p>
    <w:p w14:paraId="29721879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đích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bug logic)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ChatGPT.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(Type Mismatch)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LLM.</w:t>
      </w:r>
    </w:p>
    <w:p w14:paraId="1921AE67" w14:textId="77777777" w:rsidR="00BB5F37" w:rsidRPr="00BB5F37" w:rsidRDefault="00BB5F37" w:rsidP="00BB5F3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Prompt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vào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Kịch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bản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3C2C7418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CONTEXT</w:t>
      </w:r>
      <w:r w:rsidRPr="00BB5F3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Python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quiz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-&gt;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Vấn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đề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ban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vui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logic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ngớ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ngẩn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Type Mismatch (Sai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). Khi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10,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Python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"10"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Máy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"10"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luôn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False,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khiến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luôn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("No.").</w:t>
      </w:r>
    </w:p>
    <w:p w14:paraId="106E8BEC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TASK</w:t>
      </w:r>
      <w:r w:rsidRPr="00BB5F3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bug logic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7BFA8FFB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gram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CODE:</w:t>
      </w:r>
      <w:r w:rsidRPr="00BB5F37">
        <w:rPr>
          <w:rFonts w:asciiTheme="majorHAnsi" w:hAnsiTheme="majorHAnsi" w:cstheme="majorHAnsi"/>
          <w:sz w:val="28"/>
          <w:szCs w:val="28"/>
        </w:rPr>
        <w:t xml:space="preserve"> {{{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67299A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import random</w:t>
      </w:r>
    </w:p>
    <w:p w14:paraId="057E67AE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multiplication_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quiz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): </w:t>
      </w:r>
    </w:p>
    <w:p w14:paraId="5D5C2BEA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a = </w:t>
      </w:r>
      <w:proofErr w:type="spellStart"/>
      <w:proofErr w:type="gramStart"/>
      <w:r w:rsidRPr="00BB5F37">
        <w:rPr>
          <w:rFonts w:asciiTheme="majorHAnsi" w:hAnsiTheme="majorHAnsi" w:cstheme="majorHAnsi"/>
          <w:sz w:val="28"/>
          <w:szCs w:val="28"/>
        </w:rPr>
        <w:t>random.randint</w:t>
      </w:r>
      <w:proofErr w:type="spellEnd"/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(1, 12) </w:t>
      </w:r>
    </w:p>
    <w:p w14:paraId="340DA892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b = </w:t>
      </w:r>
      <w:proofErr w:type="spellStart"/>
      <w:proofErr w:type="gramStart"/>
      <w:r w:rsidRPr="00BB5F37">
        <w:rPr>
          <w:rFonts w:asciiTheme="majorHAnsi" w:hAnsiTheme="majorHAnsi" w:cstheme="majorHAnsi"/>
          <w:sz w:val="28"/>
          <w:szCs w:val="28"/>
        </w:rPr>
        <w:t>random.randint</w:t>
      </w:r>
      <w:proofErr w:type="spellEnd"/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(1, 12) </w:t>
      </w:r>
    </w:p>
    <w:p w14:paraId="0B08A67C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answer =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input(</w:t>
      </w:r>
      <w:proofErr w:type="spellStart"/>
      <w:proofErr w:type="gramEnd"/>
      <w:r w:rsidRPr="00BB5F37">
        <w:rPr>
          <w:rFonts w:asciiTheme="majorHAnsi" w:hAnsiTheme="majorHAnsi" w:cstheme="majorHAnsi"/>
          <w:sz w:val="28"/>
          <w:szCs w:val="28"/>
        </w:rPr>
        <w:t>f"What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is {a} </w:t>
      </w:r>
    </w:p>
    <w:p w14:paraId="65E7946C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x {b}? ")</w:t>
      </w:r>
    </w:p>
    <w:p w14:paraId="0035E7FA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</w:p>
    <w:p w14:paraId="2F111526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if answer == a * b:</w:t>
      </w:r>
    </w:p>
    <w:p w14:paraId="3D65168B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r w:rsidRPr="00BB5F37">
        <w:rPr>
          <w:rFonts w:asciiTheme="majorHAnsi" w:hAnsiTheme="majorHAnsi" w:cstheme="majorHAnsi"/>
          <w:sz w:val="28"/>
          <w:szCs w:val="28"/>
        </w:rPr>
        <w:tab/>
        <w:t xml:space="preserve">  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>"Well done!")</w:t>
      </w:r>
    </w:p>
    <w:p w14:paraId="6A1E9C26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else:</w:t>
      </w:r>
    </w:p>
    <w:p w14:paraId="33594CD9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   print("No.")</w:t>
      </w:r>
    </w:p>
    <w:p w14:paraId="03E60205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multiplication_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quiz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</w:p>
    <w:p w14:paraId="29E81D7C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}}}</w:t>
      </w:r>
    </w:p>
    <w:p w14:paraId="48BFE335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lastRenderedPageBreak/>
        <w:t xml:space="preserve">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int(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Đỉnh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lường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gõ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"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mười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"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10)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bọc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try...except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thân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047C34D6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b/>
          <w:bCs/>
          <w:sz w:val="28"/>
          <w:szCs w:val="28"/>
        </w:rPr>
        <w:t>NEW_CODE:</w:t>
      </w:r>
      <w:r w:rsidRPr="00BB5F37">
        <w:rPr>
          <w:rFonts w:asciiTheme="majorHAnsi" w:hAnsiTheme="majorHAnsi" w:cstheme="majorHAnsi"/>
          <w:sz w:val="28"/>
          <w:szCs w:val="28"/>
        </w:rPr>
        <w:t xml:space="preserve"> import random</w:t>
      </w:r>
    </w:p>
    <w:p w14:paraId="2C039B48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multiplication_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quiz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): </w:t>
      </w:r>
    </w:p>
    <w:p w14:paraId="2168F313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a = </w:t>
      </w:r>
      <w:proofErr w:type="spellStart"/>
      <w:proofErr w:type="gramStart"/>
      <w:r w:rsidRPr="00BB5F37">
        <w:rPr>
          <w:rFonts w:asciiTheme="majorHAnsi" w:hAnsiTheme="majorHAnsi" w:cstheme="majorHAnsi"/>
          <w:sz w:val="28"/>
          <w:szCs w:val="28"/>
        </w:rPr>
        <w:t>random.randint</w:t>
      </w:r>
      <w:proofErr w:type="spellEnd"/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(1, 12) </w:t>
      </w:r>
    </w:p>
    <w:p w14:paraId="5241D22E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b = </w:t>
      </w:r>
      <w:proofErr w:type="spellStart"/>
      <w:proofErr w:type="gramStart"/>
      <w:r w:rsidRPr="00BB5F37">
        <w:rPr>
          <w:rFonts w:asciiTheme="majorHAnsi" w:hAnsiTheme="majorHAnsi" w:cstheme="majorHAnsi"/>
          <w:sz w:val="28"/>
          <w:szCs w:val="28"/>
        </w:rPr>
        <w:t>random.randint</w:t>
      </w:r>
      <w:proofErr w:type="spellEnd"/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(1, 12) </w:t>
      </w:r>
    </w:p>
    <w:p w14:paraId="422903FB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answer =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input(</w:t>
      </w:r>
      <w:proofErr w:type="spellStart"/>
      <w:proofErr w:type="gramEnd"/>
      <w:r w:rsidRPr="00BB5F37">
        <w:rPr>
          <w:rFonts w:asciiTheme="majorHAnsi" w:hAnsiTheme="majorHAnsi" w:cstheme="majorHAnsi"/>
          <w:sz w:val="28"/>
          <w:szCs w:val="28"/>
        </w:rPr>
        <w:t>f"What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is {a} </w:t>
      </w:r>
    </w:p>
    <w:p w14:paraId="3A8A82C9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x {b}? ")</w:t>
      </w:r>
    </w:p>
    <w:p w14:paraId="6EC8213F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</w:p>
    <w:p w14:paraId="0EB071FD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try:</w:t>
      </w:r>
    </w:p>
    <w:p w14:paraId="2211B361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   answer = int(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answer)  #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đúng</w:t>
      </w:r>
      <w:proofErr w:type="spellEnd"/>
    </w:p>
    <w:p w14:paraId="1C1B5A1F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except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ValueError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</w:t>
      </w:r>
    </w:p>
    <w:p w14:paraId="605D0E7B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>"Please enter a valid number.")</w:t>
      </w:r>
    </w:p>
    <w:p w14:paraId="6D017FDD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   return</w:t>
      </w:r>
    </w:p>
    <w:p w14:paraId="6D9332C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</w:p>
    <w:p w14:paraId="4310C381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if answer == a * b:</w:t>
      </w:r>
    </w:p>
    <w:p w14:paraId="75290E64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>"Well done!")</w:t>
      </w:r>
    </w:p>
    <w:p w14:paraId="431A0D10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else:</w:t>
      </w:r>
    </w:p>
    <w:p w14:paraId="5973E6AB" w14:textId="77777777" w:rsidR="00BB5F37" w:rsidRPr="00BB5F37" w:rsidRDefault="00BB5F37" w:rsidP="00BB5F3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    print("No.")</w:t>
      </w:r>
    </w:p>
    <w:p w14:paraId="4E650F61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multiplication_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quiz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>)</w:t>
      </w:r>
    </w:p>
    <w:p w14:paraId="160BCD3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-&gt;</w:t>
      </w:r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chống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sập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chống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crash)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tốt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5DCD5E32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Đánh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giá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:</w:t>
      </w:r>
      <w:proofErr w:type="gramEnd"/>
    </w:p>
    <w:p w14:paraId="2AA3977B" w14:textId="77777777" w:rsidR="00BB5F37" w:rsidRPr="00BB5F37" w:rsidRDefault="00BB5F37" w:rsidP="00BB5F37">
      <w:pPr>
        <w:widowControl/>
        <w:numPr>
          <w:ilvl w:val="0"/>
          <w:numId w:val="46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Bắt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đúng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bệnh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(Type Mismatch):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ban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gặp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logic do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BB5F37">
        <w:rPr>
          <w:rFonts w:asciiTheme="majorHAnsi" w:hAnsiTheme="majorHAnsi" w:cstheme="majorHAnsi"/>
          <w:sz w:val="28"/>
          <w:szCs w:val="28"/>
        </w:rPr>
        <w:t>input(</w:t>
      </w:r>
      <w:proofErr w:type="gram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Python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luôn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(str),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answer == a * b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luôn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luôn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False.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int(answer).</w:t>
      </w:r>
    </w:p>
    <w:p w14:paraId="60F71210" w14:textId="77777777" w:rsidR="00BB5F37" w:rsidRPr="00BB5F37" w:rsidRDefault="00BB5F37" w:rsidP="00BB5F37">
      <w:pPr>
        <w:widowControl/>
        <w:numPr>
          <w:ilvl w:val="0"/>
          <w:numId w:val="46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Lập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phòng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ngừa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(Defensive Programming):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gỡ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bọc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try...except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ValueError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crash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017CDB7D" w14:textId="77777777" w:rsidR="00BB5F37" w:rsidRPr="00BB5F37" w:rsidRDefault="00BB5F37" w:rsidP="00BB5F37">
      <w:pPr>
        <w:widowControl/>
        <w:numPr>
          <w:ilvl w:val="0"/>
          <w:numId w:val="46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Sức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mạnh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Cấu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trúc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Prompt:</w:t>
      </w:r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CONTEXT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TASK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lan man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thẳng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NEW_CODE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sẵn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sàng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2DFCFE90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</w:p>
    <w:p w14:paraId="5DBE9DF9" w14:textId="77777777" w:rsidR="00BB5F37" w:rsidRPr="00BB5F37" w:rsidRDefault="00BB5F37" w:rsidP="00BB5F37">
      <w:pPr>
        <w:jc w:val="center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C744AB4" wp14:editId="05F70B55">
            <wp:extent cx="5943600" cy="3157220"/>
            <wp:effectExtent l="0" t="0" r="0" b="5080"/>
            <wp:docPr id="2664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61" name="Picture 26644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F9E" w14:textId="77777777" w:rsidR="00BB5F37" w:rsidRPr="00BB5F37" w:rsidRDefault="00BB5F37" w:rsidP="00BB5F37">
      <w:pPr>
        <w:jc w:val="center"/>
        <w:rPr>
          <w:rFonts w:asciiTheme="majorHAnsi" w:hAnsiTheme="majorHAnsi" w:cstheme="majorHAnsi"/>
          <w:i/>
          <w:iCs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Ảnh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chụp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nghiệm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áp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dụng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thuật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Prompt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cấu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trúc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đa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phần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trên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giao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i/>
          <w:iCs/>
          <w:sz w:val="28"/>
          <w:szCs w:val="28"/>
        </w:rPr>
        <w:t>diện</w:t>
      </w:r>
      <w:proofErr w:type="spellEnd"/>
      <w:r w:rsidRPr="00BB5F37">
        <w:rPr>
          <w:rFonts w:asciiTheme="majorHAnsi" w:hAnsiTheme="majorHAnsi" w:cstheme="majorHAnsi"/>
          <w:i/>
          <w:iCs/>
          <w:sz w:val="28"/>
          <w:szCs w:val="28"/>
        </w:rPr>
        <w:t xml:space="preserve"> ChatGPT.</w:t>
      </w:r>
    </w:p>
    <w:p w14:paraId="67F896F8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Quy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(Iterative Prompting): Trong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chu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:</w:t>
      </w:r>
    </w:p>
    <w:p w14:paraId="46C48AA0" w14:textId="77777777" w:rsidR="00BB5F37" w:rsidRPr="00BB5F37" w:rsidRDefault="00BB5F37" w:rsidP="00BB5F37">
      <w:pPr>
        <w:widowControl/>
        <w:numPr>
          <w:ilvl w:val="0"/>
          <w:numId w:val="45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Prompt 1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):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khung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(Boilerplate code).</w:t>
      </w:r>
    </w:p>
    <w:p w14:paraId="7D06F07E" w14:textId="77777777" w:rsidR="00BB5F37" w:rsidRPr="00BB5F37" w:rsidRDefault="00BB5F37" w:rsidP="00BB5F37">
      <w:pPr>
        <w:widowControl/>
        <w:numPr>
          <w:ilvl w:val="0"/>
          <w:numId w:val="45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>Prompt 2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sung): Báo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ra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Prompt 1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kèm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Terminal.</w:t>
      </w:r>
    </w:p>
    <w:p w14:paraId="0E44FFD9" w14:textId="77777777" w:rsidR="00BB5F37" w:rsidRPr="00BB5F37" w:rsidRDefault="00BB5F37" w:rsidP="00BB5F37">
      <w:pPr>
        <w:widowControl/>
        <w:numPr>
          <w:ilvl w:val="0"/>
          <w:numId w:val="45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 w:rsidRPr="00BB5F37">
        <w:rPr>
          <w:rFonts w:asciiTheme="majorHAnsi" w:hAnsiTheme="majorHAnsi" w:cstheme="majorHAnsi"/>
          <w:sz w:val="28"/>
          <w:szCs w:val="28"/>
        </w:rPr>
        <w:t xml:space="preserve">Prompt 3 (Hoàn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):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Unit Test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.</w:t>
      </w:r>
    </w:p>
    <w:p w14:paraId="0817D4DE" w14:textId="77777777" w:rsidR="00BB5F37" w:rsidRPr="00BB5F37" w:rsidRDefault="00BB5F37" w:rsidP="00BB5F3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54E027F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Tóm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b/>
          <w:bCs/>
          <w:sz w:val="28"/>
          <w:szCs w:val="28"/>
        </w:rPr>
        <w:t>lại</w:t>
      </w:r>
      <w:proofErr w:type="spellEnd"/>
      <w:r w:rsidRPr="00BB5F37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CC27E4D" w14:textId="77777777" w:rsidR="00BB5F37" w:rsidRPr="00BB5F37" w:rsidRDefault="00BB5F37" w:rsidP="00BB5F3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sư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thói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quen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cộc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lốc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nghiêm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ngặt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tụ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(Ý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 -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khung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C-P-T-F (Luận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 -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an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BB5F3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B5F37">
        <w:rPr>
          <w:rFonts w:asciiTheme="majorHAnsi" w:hAnsiTheme="majorHAnsi" w:cstheme="majorHAnsi"/>
          <w:sz w:val="28"/>
          <w:szCs w:val="28"/>
        </w:rPr>
        <w:t>ra.</w:t>
      </w:r>
      <w:proofErr w:type="spellEnd"/>
    </w:p>
    <w:p w14:paraId="25DE26D0" w14:textId="77777777" w:rsidR="00EE1C27" w:rsidRPr="001B73B1" w:rsidRDefault="00EE1C27" w:rsidP="001B73B1"/>
    <w:p w14:paraId="667CCABD" w14:textId="77777777" w:rsidR="003577E7" w:rsidRPr="003577E7" w:rsidRDefault="003577E7" w:rsidP="003577E7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37" w:name="_Toc221571805"/>
      <w:bookmarkStart w:id="38" w:name="_Toc224160777"/>
      <w:bookmarkStart w:id="39" w:name="_Toc224160970"/>
      <w:bookmarkEnd w:id="37"/>
      <w:bookmarkEnd w:id="38"/>
      <w:bookmarkEnd w:id="39"/>
    </w:p>
    <w:p w14:paraId="56FC2887" w14:textId="77777777" w:rsidR="00265AB9" w:rsidRDefault="00265AB9">
      <w:pPr>
        <w:widowControl/>
        <w:spacing w:line="240" w:lineRule="auto"/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br w:type="page"/>
      </w:r>
    </w:p>
    <w:p w14:paraId="35DA15D4" w14:textId="405A2D13" w:rsidR="00215518" w:rsidRPr="00166627" w:rsidRDefault="0028391C" w:rsidP="00166627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40" w:name="_Toc224160971"/>
      <w:r w:rsidRPr="0028391C">
        <w:rPr>
          <w:rFonts w:asciiTheme="majorHAnsi" w:hAnsiTheme="majorHAnsi" w:cstheme="majorHAnsi"/>
          <w:sz w:val="40"/>
          <w:szCs w:val="40"/>
        </w:rPr>
        <w:lastRenderedPageBreak/>
        <w:t xml:space="preserve">Chapter 5: </w:t>
      </w:r>
      <w:r w:rsidR="009F559D" w:rsidRPr="009F559D">
        <w:rPr>
          <w:rFonts w:asciiTheme="majorHAnsi" w:hAnsiTheme="majorHAnsi" w:cstheme="majorHAnsi"/>
          <w:sz w:val="40"/>
          <w:szCs w:val="40"/>
        </w:rPr>
        <w:t xml:space="preserve">Các Phương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pháp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Tốt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nhất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để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Hỏi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đáp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API OpenAI </w:t>
      </w:r>
      <w:proofErr w:type="spellStart"/>
      <w:r w:rsidR="009F559D" w:rsidRPr="009F559D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="009F559D" w:rsidRPr="009F559D">
        <w:rPr>
          <w:rFonts w:asciiTheme="majorHAnsi" w:hAnsiTheme="majorHAnsi" w:cstheme="majorHAnsi"/>
          <w:sz w:val="40"/>
          <w:szCs w:val="40"/>
        </w:rPr>
        <w:t xml:space="preserve"> GitHub Copilot</w:t>
      </w:r>
      <w:bookmarkEnd w:id="40"/>
    </w:p>
    <w:p w14:paraId="47455F56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0"/>
        <w:rPr>
          <w:rFonts w:asciiTheme="majorHAnsi" w:hAnsiTheme="majorHAnsi" w:cstheme="majorHAnsi"/>
          <w:b/>
          <w:bCs/>
          <w:kern w:val="36"/>
          <w:sz w:val="28"/>
          <w:szCs w:val="28"/>
        </w:rPr>
      </w:pPr>
      <w:bookmarkStart w:id="41" w:name="_Toc224160972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5.1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Lab 5.1 –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Google-style docstring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bằng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OpenAI API</w:t>
      </w:r>
      <w:bookmarkEnd w:id="41"/>
    </w:p>
    <w:p w14:paraId="4B674BB2" w14:textId="77777777" w:rsidR="00AE41F2" w:rsidRPr="00AE41F2" w:rsidRDefault="00AE41F2" w:rsidP="005D1511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42" w:name="_Toc224160973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5.1.1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tiêu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lab</w:t>
      </w:r>
      <w:bookmarkEnd w:id="42"/>
    </w:p>
    <w:p w14:paraId="54CFC341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 5.1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OpenAI API</w:t>
      </w:r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Python. Phương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__call__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Singleton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41827B6A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__call__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class. Khi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=Singleton,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object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__call__. Phương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45C57370" w14:textId="77777777" w:rsidR="00AE41F2" w:rsidRPr="00AE41F2" w:rsidRDefault="00AE41F2" w:rsidP="00AE41F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→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mới</w:t>
      </w:r>
      <w:proofErr w:type="spellEnd"/>
    </w:p>
    <w:p w14:paraId="42EA7909" w14:textId="77777777" w:rsidR="00AE41F2" w:rsidRPr="00AE41F2" w:rsidRDefault="00AE41F2" w:rsidP="00AE41F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→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</w:p>
    <w:p w14:paraId="383236F2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đầy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nhằm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code.</w:t>
      </w:r>
    </w:p>
    <w:p w14:paraId="7972B23C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thủ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OpenAI API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tự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sinh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từ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source code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402C9D36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A97EC60" w14:textId="77777777" w:rsidR="00AE41F2" w:rsidRPr="00AE41F2" w:rsidRDefault="00AE41F2" w:rsidP="00834385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43" w:name="_Toc224160974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5.1.2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code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minh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họa</w:t>
      </w:r>
      <w:bookmarkEnd w:id="43"/>
      <w:proofErr w:type="spellEnd"/>
    </w:p>
    <w:p w14:paraId="0153C47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dotenv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load_dotenv</w:t>
      </w:r>
      <w:proofErr w:type="spellEnd"/>
    </w:p>
    <w:p w14:paraId="05A5D04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gramStart"/>
      <w:r w:rsidRPr="00AE41F2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os</w:t>
      </w:r>
      <w:proofErr w:type="spellEnd"/>
      <w:proofErr w:type="gramEnd"/>
    </w:p>
    <w:p w14:paraId="4534A1C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inspect</w:t>
      </w:r>
      <w:proofErr w:type="gramEnd"/>
    </w:p>
    <w:p w14:paraId="0F2EBD5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openai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import OpenAI</w:t>
      </w:r>
    </w:p>
    <w:p w14:paraId="0F22AB18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00A6E31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load_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dotenv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6B3229A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E752CC1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client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OpenAI(</w:t>
      </w:r>
      <w:proofErr w:type="gramEnd"/>
    </w:p>
    <w:p w14:paraId="7042EBC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api_key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=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os.getenv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("OPENAI_API_KEY")</w:t>
      </w:r>
    </w:p>
    <w:p w14:paraId="525B773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19F9A86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9BDC04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class Singleton(type):</w:t>
      </w:r>
    </w:p>
    <w:p w14:paraId="1F85FCE5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lastRenderedPageBreak/>
        <w:t>    _instances = {}</w:t>
      </w:r>
    </w:p>
    <w:p w14:paraId="7243B14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9F4298A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def __call_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spellStart"/>
      <w:proofErr w:type="gramEnd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):</w:t>
      </w:r>
    </w:p>
    <w:p w14:paraId="16EA50A7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if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not in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instances:</w:t>
      </w:r>
    </w:p>
    <w:p w14:paraId="3624CF0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   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]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super(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3D2696B5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return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]</w:t>
      </w:r>
    </w:p>
    <w:p w14:paraId="0C7077D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1B17380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get_user_prompt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(method):</w:t>
      </w:r>
    </w:p>
    <w:p w14:paraId="1FA8E8E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DFB422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source_code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inspect.getsource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(method)</w:t>
      </w:r>
    </w:p>
    <w:p w14:paraId="1B269FE7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3D1157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return f"""</w:t>
      </w:r>
    </w:p>
    <w:p w14:paraId="7730768D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Generate a Google-style docstring for the following Python method.</w:t>
      </w:r>
    </w:p>
    <w:p w14:paraId="1940EBA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A9CEC7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CODE:</w:t>
      </w:r>
    </w:p>
    <w:p w14:paraId="21293F3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{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source_code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}</w:t>
      </w:r>
    </w:p>
    <w:p w14:paraId="466A1517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EB7E87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DOCSTRING:</w:t>
      </w:r>
    </w:p>
    <w:p w14:paraId="205E50F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"""</w:t>
      </w:r>
    </w:p>
    <w:p w14:paraId="5D55A418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98510A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SYSTEM_PROMPT = """</w:t>
      </w:r>
    </w:p>
    <w:p w14:paraId="40DD7C2A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You are a senior Python developer.</w:t>
      </w:r>
    </w:p>
    <w:p w14:paraId="0BF11D65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Write a Google-style docstring.</w:t>
      </w:r>
    </w:p>
    <w:p w14:paraId="3C015FC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Return docstring only.</w:t>
      </w:r>
    </w:p>
    <w:p w14:paraId="1BC3C543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"""</w:t>
      </w:r>
    </w:p>
    <w:p w14:paraId="407353C3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3613110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62A408C1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9F0BB11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prompt =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get_user_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prompt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Singleton._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__)</w:t>
      </w:r>
    </w:p>
    <w:p w14:paraId="334544A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368A85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completion =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client.chat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.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completions.create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</w:t>
      </w:r>
    </w:p>
    <w:p w14:paraId="610E14D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  <w:lang w:val="it-IT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</w:t>
      </w:r>
      <w:r w:rsidRPr="00AE41F2">
        <w:rPr>
          <w:rFonts w:asciiTheme="majorHAnsi" w:hAnsiTheme="majorHAnsi" w:cstheme="majorHAnsi"/>
          <w:sz w:val="28"/>
          <w:szCs w:val="28"/>
          <w:lang w:val="it-IT"/>
        </w:rPr>
        <w:t>model="gpt-4o-mini",</w:t>
      </w:r>
    </w:p>
    <w:p w14:paraId="7442B87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  <w:lang w:val="it-IT"/>
        </w:rPr>
      </w:pPr>
      <w:r w:rsidRPr="00AE41F2">
        <w:rPr>
          <w:rFonts w:asciiTheme="majorHAnsi" w:hAnsiTheme="majorHAnsi" w:cstheme="majorHAnsi"/>
          <w:sz w:val="28"/>
          <w:szCs w:val="28"/>
          <w:lang w:val="it-IT"/>
        </w:rPr>
        <w:t>        temperature=0.2,</w:t>
      </w:r>
    </w:p>
    <w:p w14:paraId="3EABEC8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  <w:lang w:val="it-IT"/>
        </w:rPr>
        <w:t xml:space="preserve">        </w:t>
      </w:r>
      <w:r w:rsidRPr="00AE41F2">
        <w:rPr>
          <w:rFonts w:asciiTheme="majorHAnsi" w:hAnsiTheme="majorHAnsi" w:cstheme="majorHAnsi"/>
          <w:sz w:val="28"/>
          <w:szCs w:val="28"/>
        </w:rPr>
        <w:t>messages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=[</w:t>
      </w:r>
      <w:proofErr w:type="gramEnd"/>
    </w:p>
    <w:p w14:paraId="649DA02D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        {"role": "system", "content": SYSTEM_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PROMPT},</w:t>
      </w:r>
      <w:proofErr w:type="gramEnd"/>
    </w:p>
    <w:p w14:paraId="0E16D3D7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        {"role": "user", "content": prompt}</w:t>
      </w:r>
    </w:p>
    <w:p w14:paraId="1CC98B6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    ],</w:t>
      </w:r>
    </w:p>
    <w:p w14:paraId="7AF53C3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)</w:t>
      </w:r>
    </w:p>
    <w:p w14:paraId="2D13EF5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0D26D1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"\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nGenerated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Docstring:\n")</w:t>
      </w:r>
    </w:p>
    <w:p w14:paraId="53B109CA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lastRenderedPageBreak/>
        <w:t>    print(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completion.choices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[0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].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message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.content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49D167D1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</w:p>
    <w:p w14:paraId="0188AA2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 bao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72F52D60" w14:textId="77777777" w:rsidR="00AE41F2" w:rsidRPr="00AE41F2" w:rsidRDefault="00AE41F2" w:rsidP="00AE41F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Cài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đặt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metaclass</w:t>
      </w:r>
      <w:proofErr w:type="spellEnd"/>
    </w:p>
    <w:p w14:paraId="42DAC273" w14:textId="77777777" w:rsidR="00AE41F2" w:rsidRPr="00AE41F2" w:rsidRDefault="00AE41F2" w:rsidP="00AE41F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prompt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OpenAI</w:t>
      </w:r>
    </w:p>
    <w:p w14:paraId="5D627D7B" w14:textId="77777777" w:rsidR="00AE41F2" w:rsidRPr="00AE41F2" w:rsidRDefault="00AE41F2" w:rsidP="00AE41F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Gửi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request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đến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OpenAI API</w:t>
      </w:r>
    </w:p>
    <w:p w14:paraId="2674D15E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8"/>
          <w:szCs w:val="28"/>
        </w:rPr>
      </w:pPr>
      <w:bookmarkStart w:id="44" w:name="_Toc224160975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Cài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đặt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metaclass</w:t>
      </w:r>
      <w:bookmarkEnd w:id="44"/>
      <w:proofErr w:type="spellEnd"/>
    </w:p>
    <w:p w14:paraId="6A90DC63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class Singleton(type):</w:t>
      </w:r>
    </w:p>
    <w:p w14:paraId="5263A89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_instances = {}</w:t>
      </w:r>
    </w:p>
    <w:p w14:paraId="54488964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DCBB2EA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def __call_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spellStart"/>
      <w:proofErr w:type="gramEnd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):</w:t>
      </w:r>
    </w:p>
    <w:p w14:paraId="0A9BC94D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if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not in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instances:</w:t>
      </w:r>
    </w:p>
    <w:p w14:paraId="1586400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]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super(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5A540B9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54D63AA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return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]</w:t>
      </w:r>
    </w:p>
    <w:p w14:paraId="64F5595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3371E7C7" w14:textId="77777777" w:rsidR="00AE41F2" w:rsidRPr="00AE41F2" w:rsidRDefault="00AE41F2" w:rsidP="00AE41F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_instances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dictionary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class.</w:t>
      </w:r>
    </w:p>
    <w:p w14:paraId="33D59077" w14:textId="77777777" w:rsidR="00AE41F2" w:rsidRPr="00AE41F2" w:rsidRDefault="00AE41F2" w:rsidP="00AE41F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Key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dictionary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class object</w:t>
      </w:r>
      <w:r w:rsidRPr="00AE41F2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).</w:t>
      </w:r>
    </w:p>
    <w:p w14:paraId="2313F089" w14:textId="77777777" w:rsidR="00AE41F2" w:rsidRPr="00AE41F2" w:rsidRDefault="00AE41F2" w:rsidP="00AE41F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Value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4EFF804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Khi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__call__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3AE9DD3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if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not in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</w:t>
      </w:r>
    </w:p>
    <w:p w14:paraId="38D87F9E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dictionary _instances,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qua super(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).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theo.</w:t>
      </w:r>
      <w:proofErr w:type="spellEnd"/>
    </w:p>
    <w:p w14:paraId="64A494CE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luôn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instance.</w:t>
      </w:r>
    </w:p>
    <w:p w14:paraId="18ED9CD2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EA5F309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8"/>
          <w:szCs w:val="28"/>
        </w:rPr>
      </w:pPr>
      <w:bookmarkStart w:id="45" w:name="_Toc224160976"/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Lấy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source code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method</w:t>
      </w:r>
      <w:bookmarkEnd w:id="45"/>
    </w:p>
    <w:p w14:paraId="6F699CCC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lastRenderedPageBreak/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source code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method.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inspect.</w:t>
      </w:r>
    </w:p>
    <w:p w14:paraId="41B13A1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source_code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inspect.getsource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(method)</w:t>
      </w:r>
    </w:p>
    <w:p w14:paraId="470F5C0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inspect.getsource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()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trích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function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method. Source code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chèn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AI.</w:t>
      </w:r>
    </w:p>
    <w:p w14:paraId="334B3FAE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8D6D1B2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8"/>
          <w:szCs w:val="28"/>
        </w:rPr>
      </w:pPr>
      <w:bookmarkStart w:id="46" w:name="_Toc224160977"/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prompt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OpenAI</w:t>
      </w:r>
      <w:bookmarkEnd w:id="46"/>
    </w:p>
    <w:p w14:paraId="1437918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Prompt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get_user_prompt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32D799AD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return f"""</w:t>
      </w:r>
    </w:p>
    <w:p w14:paraId="142F5851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Generate a Google-style docstring for the following Python method.</w:t>
      </w:r>
    </w:p>
    <w:p w14:paraId="775BE66D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BA3DCFC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CODE:</w:t>
      </w:r>
    </w:p>
    <w:p w14:paraId="78616CE9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{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source_code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}</w:t>
      </w:r>
    </w:p>
    <w:p w14:paraId="4C9C1DC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C2F544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DOCSTRING:</w:t>
      </w:r>
    </w:p>
    <w:p w14:paraId="5EC1F539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"""</w:t>
      </w:r>
    </w:p>
    <w:p w14:paraId="51E97116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Prompt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03A4299E" w14:textId="77777777" w:rsidR="00AE41F2" w:rsidRPr="00AE41F2" w:rsidRDefault="00AE41F2" w:rsidP="00AE41F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vụ</w:t>
      </w:r>
      <w:proofErr w:type="spellEnd"/>
    </w:p>
    <w:p w14:paraId="4BDD56F5" w14:textId="77777777" w:rsidR="00AE41F2" w:rsidRPr="00AE41F2" w:rsidRDefault="00AE41F2" w:rsidP="00AE41F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nguồn</w:t>
      </w:r>
      <w:proofErr w:type="spellEnd"/>
    </w:p>
    <w:p w14:paraId="055DD690" w14:textId="77777777" w:rsidR="00AE41F2" w:rsidRPr="00AE41F2" w:rsidRDefault="00AE41F2" w:rsidP="00AE41F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it-IT"/>
        </w:rPr>
      </w:pPr>
      <w:r w:rsidRPr="00AE41F2">
        <w:rPr>
          <w:rFonts w:asciiTheme="majorHAnsi" w:hAnsiTheme="majorHAnsi" w:cstheme="majorHAnsi"/>
          <w:sz w:val="28"/>
          <w:szCs w:val="28"/>
          <w:lang w:val="it-IT"/>
        </w:rPr>
        <w:t>vị trí để AI sinh docstring</w:t>
      </w:r>
    </w:p>
    <w:p w14:paraId="7BFD18D1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structured prompt</w:t>
      </w:r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Five S’s Prompt Engineering</w:t>
      </w:r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37AE0735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A574AB5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8"/>
          <w:szCs w:val="28"/>
        </w:rPr>
      </w:pPr>
      <w:bookmarkStart w:id="47" w:name="_Toc224160978"/>
      <w:r w:rsidRPr="00AE41F2">
        <w:rPr>
          <w:rFonts w:asciiTheme="majorHAnsi" w:hAnsiTheme="majorHAnsi" w:cstheme="majorHAnsi"/>
          <w:b/>
          <w:bCs/>
          <w:sz w:val="28"/>
          <w:szCs w:val="28"/>
        </w:rPr>
        <w:t>System Prompt</w:t>
      </w:r>
      <w:bookmarkEnd w:id="47"/>
    </w:p>
    <w:p w14:paraId="71D9BC0C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user prompt,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system prompt:</w:t>
      </w:r>
    </w:p>
    <w:p w14:paraId="490FFE5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SYSTEM_PROMPT = """</w:t>
      </w:r>
    </w:p>
    <w:p w14:paraId="059D0B54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You are a senior Python developer.</w:t>
      </w:r>
    </w:p>
    <w:p w14:paraId="74C84012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lastRenderedPageBreak/>
        <w:t>Write a Google-style docstring.</w:t>
      </w:r>
    </w:p>
    <w:p w14:paraId="414EF95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Return docstring only.</w:t>
      </w:r>
    </w:p>
    <w:p w14:paraId="0DC02965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"""</w:t>
      </w:r>
    </w:p>
    <w:p w14:paraId="2000B04E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System prompt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5578650B" w14:textId="77777777" w:rsidR="00AE41F2" w:rsidRPr="00AE41F2" w:rsidRDefault="00AE41F2" w:rsidP="00AE41F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(senior Python developer)</w:t>
      </w:r>
    </w:p>
    <w:p w14:paraId="06C9467E" w14:textId="77777777" w:rsidR="00AE41F2" w:rsidRPr="00AE41F2" w:rsidRDefault="00AE41F2" w:rsidP="00AE41F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format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ra</w:t>
      </w:r>
      <w:proofErr w:type="spellEnd"/>
    </w:p>
    <w:p w14:paraId="72A20E09" w14:textId="77777777" w:rsidR="00AE41F2" w:rsidRPr="00AE41F2" w:rsidRDefault="00AE41F2" w:rsidP="00AE41F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về</w:t>
      </w:r>
      <w:proofErr w:type="spellEnd"/>
    </w:p>
    <w:p w14:paraId="4E016D4C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27CAEA88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E9428CB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8"/>
          <w:szCs w:val="28"/>
          <w:lang w:val="it-IT"/>
        </w:rPr>
      </w:pPr>
      <w:bookmarkStart w:id="48" w:name="_Toc224160979"/>
      <w:r w:rsidRPr="00AE41F2">
        <w:rPr>
          <w:rFonts w:asciiTheme="majorHAnsi" w:hAnsiTheme="majorHAnsi" w:cstheme="majorHAnsi"/>
          <w:b/>
          <w:bCs/>
          <w:sz w:val="28"/>
          <w:szCs w:val="28"/>
          <w:lang w:val="it-IT"/>
        </w:rPr>
        <w:t>Gửi request đến OpenAI API</w:t>
      </w:r>
      <w:bookmarkEnd w:id="48"/>
    </w:p>
    <w:p w14:paraId="04EDAED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  <w:lang w:val="it-IT"/>
        </w:rPr>
      </w:pPr>
      <w:r w:rsidRPr="00AE41F2">
        <w:rPr>
          <w:rFonts w:asciiTheme="majorHAnsi" w:hAnsiTheme="majorHAnsi" w:cstheme="majorHAnsi"/>
          <w:sz w:val="28"/>
          <w:szCs w:val="28"/>
          <w:lang w:val="it-IT"/>
        </w:rPr>
        <w:t>completion = client.chat.completions.create(</w:t>
      </w:r>
    </w:p>
    <w:p w14:paraId="2D5A3A30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  <w:lang w:val="it-IT"/>
        </w:rPr>
      </w:pPr>
      <w:r w:rsidRPr="00AE41F2">
        <w:rPr>
          <w:rFonts w:asciiTheme="majorHAnsi" w:hAnsiTheme="majorHAnsi" w:cstheme="majorHAnsi"/>
          <w:sz w:val="28"/>
          <w:szCs w:val="28"/>
          <w:lang w:val="it-IT"/>
        </w:rPr>
        <w:t xml:space="preserve">    model="gpt-4o-mini",</w:t>
      </w:r>
    </w:p>
    <w:p w14:paraId="79771E79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  <w:lang w:val="it-IT"/>
        </w:rPr>
        <w:t xml:space="preserve">    </w:t>
      </w:r>
      <w:r w:rsidRPr="00AE41F2">
        <w:rPr>
          <w:rFonts w:asciiTheme="majorHAnsi" w:hAnsiTheme="majorHAnsi" w:cstheme="majorHAnsi"/>
          <w:sz w:val="28"/>
          <w:szCs w:val="28"/>
        </w:rPr>
        <w:t>temperature=0.2,</w:t>
      </w:r>
    </w:p>
    <w:p w14:paraId="69D8FC65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messages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=[</w:t>
      </w:r>
      <w:proofErr w:type="gramEnd"/>
    </w:p>
    <w:p w14:paraId="44579305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{"role": "system", "content": SYSTEM_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PROMPT},</w:t>
      </w:r>
      <w:proofErr w:type="gramEnd"/>
    </w:p>
    <w:p w14:paraId="6EB008F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{"role": "user", "content": prompt}</w:t>
      </w:r>
    </w:p>
    <w:p w14:paraId="7255105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],</w:t>
      </w:r>
    </w:p>
    <w:p w14:paraId="446102B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58B22555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454F1B93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b/>
          <w:bCs/>
          <w:sz w:val="28"/>
          <w:szCs w:val="28"/>
        </w:rPr>
        <w:t>model</w:t>
      </w:r>
    </w:p>
    <w:p w14:paraId="06E1AD3F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gpt-4o-mini</w:t>
      </w:r>
    </w:p>
    <w:p w14:paraId="1AC0115F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nhẹ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coding.</w:t>
      </w:r>
    </w:p>
    <w:p w14:paraId="556727E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b/>
          <w:bCs/>
          <w:sz w:val="28"/>
          <w:szCs w:val="28"/>
        </w:rPr>
        <w:t>temperature</w:t>
      </w:r>
    </w:p>
    <w:p w14:paraId="717394B3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0.2</w:t>
      </w:r>
    </w:p>
    <w:p w14:paraId="7A1C7C8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thấp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randomness,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31E33239" w14:textId="77777777" w:rsidR="00AE41F2" w:rsidRPr="00AE41F2" w:rsidRDefault="00AE41F2" w:rsidP="00AE41F2">
      <w:pPr>
        <w:rPr>
          <w:rFonts w:asciiTheme="majorHAnsi" w:hAnsiTheme="majorHAnsi" w:cstheme="majorHAnsi"/>
          <w:sz w:val="28"/>
          <w:szCs w:val="28"/>
          <w:lang w:val="vi-VN"/>
        </w:rPr>
      </w:pPr>
    </w:p>
    <w:p w14:paraId="740A7811" w14:textId="77777777" w:rsidR="00AE41F2" w:rsidRPr="00AE41F2" w:rsidRDefault="00AE41F2" w:rsidP="00623A95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bookmarkStart w:id="49" w:name="_Toc224160980"/>
      <w:r w:rsidRPr="00AE41F2">
        <w:rPr>
          <w:rFonts w:asciiTheme="majorHAnsi" w:hAnsiTheme="majorHAnsi" w:cstheme="majorHAnsi"/>
          <w:b/>
          <w:bCs/>
          <w:sz w:val="28"/>
          <w:szCs w:val="28"/>
          <w:lang w:val="vi-VN"/>
        </w:rPr>
        <w:lastRenderedPageBreak/>
        <w:t>5.1.3 Phân tích kết quả thực nghiệm</w:t>
      </w:r>
      <w:bookmarkEnd w:id="49"/>
    </w:p>
    <w:p w14:paraId="50AD0954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AE41F2">
        <w:rPr>
          <w:rFonts w:asciiTheme="majorHAnsi" w:hAnsiTheme="majorHAnsi" w:cstheme="majorHAnsi"/>
          <w:sz w:val="28"/>
          <w:szCs w:val="28"/>
          <w:lang w:val="vi-VN"/>
        </w:rPr>
        <w:t xml:space="preserve">Kết quả thực thi chương trình được thể hiện trong </w:t>
      </w:r>
      <w:r w:rsidRPr="00AE41F2">
        <w:rPr>
          <w:rFonts w:asciiTheme="majorHAnsi" w:hAnsiTheme="majorHAnsi" w:cstheme="majorHAnsi"/>
          <w:b/>
          <w:bCs/>
          <w:sz w:val="28"/>
          <w:szCs w:val="28"/>
          <w:lang w:val="vi-VN"/>
        </w:rPr>
        <w:t>Hình 5.1</w:t>
      </w:r>
      <w:r w:rsidRPr="00AE41F2">
        <w:rPr>
          <w:rFonts w:asciiTheme="majorHAnsi" w:hAnsiTheme="majorHAnsi" w:cstheme="majorHAnsi"/>
          <w:sz w:val="28"/>
          <w:szCs w:val="28"/>
          <w:lang w:val="vi-VN"/>
        </w:rPr>
        <w:t>.</w:t>
      </w:r>
    </w:p>
    <w:p w14:paraId="194BBDC0" w14:textId="77777777" w:rsidR="00AE41F2" w:rsidRPr="00AE41F2" w:rsidRDefault="00AE41F2" w:rsidP="00AE41F2">
      <w:pPr>
        <w:spacing w:before="100" w:beforeAutospacing="1" w:after="100" w:afterAutospacing="1" w:line="240" w:lineRule="auto"/>
        <w:ind w:hanging="142"/>
        <w:jc w:val="center"/>
        <w:rPr>
          <w:rFonts w:asciiTheme="majorHAnsi" w:hAnsiTheme="majorHAnsi" w:cstheme="majorHAnsi"/>
          <w:sz w:val="28"/>
          <w:szCs w:val="28"/>
          <w:lang w:val="vi-VN"/>
        </w:rPr>
      </w:pPr>
      <w:r w:rsidRPr="00AE41F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223C140" wp14:editId="2956B756">
            <wp:extent cx="6257767" cy="4127500"/>
            <wp:effectExtent l="0" t="0" r="0" b="6350"/>
            <wp:docPr id="96572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764" cy="413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B2740" w14:textId="77777777" w:rsidR="00AE41F2" w:rsidRPr="00AE41F2" w:rsidRDefault="00AE41F2" w:rsidP="00AE41F2">
      <w:pPr>
        <w:spacing w:before="100" w:beforeAutospacing="1" w:after="100" w:afterAutospacing="1" w:line="240" w:lineRule="auto"/>
        <w:jc w:val="center"/>
        <w:rPr>
          <w:rFonts w:asciiTheme="majorHAnsi" w:hAnsiTheme="majorHAnsi" w:cstheme="majorHAnsi"/>
          <w:i/>
          <w:iCs/>
          <w:sz w:val="28"/>
          <w:szCs w:val="28"/>
          <w:lang w:val="vi-VN"/>
        </w:rPr>
      </w:pPr>
      <w:r w:rsidRPr="00AE41F2">
        <w:rPr>
          <w:rFonts w:asciiTheme="majorHAnsi" w:hAnsiTheme="majorHAnsi" w:cstheme="majorHAnsi"/>
          <w:i/>
          <w:iCs/>
          <w:sz w:val="28"/>
          <w:szCs w:val="28"/>
          <w:lang w:val="vi-VN"/>
        </w:rPr>
        <w:t>Hình 5.1. Ảnh kết quả docstring trong terminal</w:t>
      </w:r>
    </w:p>
    <w:p w14:paraId="6BDD7413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terminal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dung docstring bao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29BAF517" w14:textId="77777777" w:rsidR="00AE41F2" w:rsidRPr="00AE41F2" w:rsidRDefault="00AE41F2" w:rsidP="00AE41F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</w:p>
    <w:p w14:paraId="04593453" w14:textId="77777777" w:rsidR="00AE41F2" w:rsidRPr="00AE41F2" w:rsidRDefault="00AE41F2" w:rsidP="00AE41F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</w:p>
    <w:p w14:paraId="6D38F3C5" w14:textId="77777777" w:rsidR="00AE41F2" w:rsidRPr="00AE41F2" w:rsidRDefault="00AE41F2" w:rsidP="00AE41F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về</w:t>
      </w:r>
      <w:proofErr w:type="spellEnd"/>
    </w:p>
    <w:p w14:paraId="3CECBF6F" w14:textId="77777777" w:rsidR="00AE41F2" w:rsidRPr="00AE41F2" w:rsidRDefault="00AE41F2" w:rsidP="00AE41F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Ngoại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xảy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ra</w:t>
      </w:r>
      <w:proofErr w:type="spellEnd"/>
    </w:p>
    <w:p w14:paraId="6178CA55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71F703E1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Creates or retrieves a singleton instance of the class.</w:t>
      </w:r>
    </w:p>
    <w:p w14:paraId="2C5CC93F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7EA14F1F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lastRenderedPageBreak/>
        <w:t>*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: Positional arguments passed to constructor</w:t>
      </w:r>
    </w:p>
    <w:p w14:paraId="0D65654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 Keyword arguments passed to constructor</w:t>
      </w:r>
    </w:p>
    <w:p w14:paraId="05EB28F1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Returns</w:t>
      </w:r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class.</w:t>
      </w:r>
    </w:p>
    <w:p w14:paraId="298E585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vi-VN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OpenAI API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code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sinh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tài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liệu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kỹ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thuật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chính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xác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kiệm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documentation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54E05461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0"/>
        <w:rPr>
          <w:rFonts w:asciiTheme="majorHAnsi" w:hAnsiTheme="majorHAnsi" w:cstheme="majorHAnsi"/>
          <w:b/>
          <w:bCs/>
          <w:kern w:val="36"/>
          <w:sz w:val="28"/>
          <w:szCs w:val="28"/>
        </w:rPr>
      </w:pPr>
      <w:bookmarkStart w:id="50" w:name="_Toc224160981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5.2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Lab 5.2 –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Sửa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Singleton implementation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bằng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Copilot</w:t>
      </w:r>
      <w:bookmarkEnd w:id="50"/>
    </w:p>
    <w:p w14:paraId="3D11E55B" w14:textId="77777777" w:rsidR="00AE41F2" w:rsidRPr="00AE41F2" w:rsidRDefault="00AE41F2" w:rsidP="00A81BF8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51" w:name="_Toc224160982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5.2.1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tiêu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lab</w:t>
      </w:r>
      <w:bookmarkEnd w:id="51"/>
    </w:p>
    <w:p w14:paraId="72989EE9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Lab 5.2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implementation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64153C17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bug logic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__call__,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khiến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1DAF2A7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unit test</w:t>
      </w:r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63FD6847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dataclasses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dataclass</w:t>
      </w:r>
      <w:proofErr w:type="spellEnd"/>
    </w:p>
    <w:p w14:paraId="0B966375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from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unittest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TestCase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main</w:t>
      </w:r>
    </w:p>
    <w:p w14:paraId="2372360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F90738D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class Singleton(type):</w:t>
      </w:r>
    </w:p>
    <w:p w14:paraId="13ADD878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_instances = {}</w:t>
      </w:r>
    </w:p>
    <w:p w14:paraId="0F562AF8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7BB287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def __call_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spellStart"/>
      <w:proofErr w:type="gramEnd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):</w:t>
      </w:r>
    </w:p>
    <w:p w14:paraId="620D065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8B8599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if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not in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instances:</w:t>
      </w:r>
    </w:p>
    <w:p w14:paraId="43511174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   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]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super(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181759B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2D8D13D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return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]</w:t>
      </w:r>
    </w:p>
    <w:p w14:paraId="62DFE740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2B77723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@dataclass</w:t>
      </w:r>
    </w:p>
    <w:p w14:paraId="13626158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class Environment(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=Singleton):</w:t>
      </w:r>
    </w:p>
    <w:p w14:paraId="403D287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name: str = "Production"</w:t>
      </w:r>
    </w:p>
    <w:p w14:paraId="05461940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version: int = 1</w:t>
      </w:r>
    </w:p>
    <w:p w14:paraId="6D4372A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F93738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class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TestSingleton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AE41F2">
        <w:rPr>
          <w:rFonts w:asciiTheme="majorHAnsi" w:hAnsiTheme="majorHAnsi" w:cstheme="majorHAnsi"/>
          <w:sz w:val="28"/>
          <w:szCs w:val="28"/>
        </w:rPr>
        <w:t>TestCase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):</w:t>
      </w:r>
    </w:p>
    <w:p w14:paraId="66C3AE53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C038D66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def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test_singleton_should_return_same_instance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(self):</w:t>
      </w:r>
    </w:p>
    <w:p w14:paraId="2F548DCC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9D09BCE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    @dataclass</w:t>
      </w:r>
    </w:p>
    <w:p w14:paraId="32F61FBA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    class A(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=Singleton):</w:t>
      </w:r>
    </w:p>
    <w:p w14:paraId="272C000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            a: int = 0</w:t>
      </w:r>
    </w:p>
    <w:p w14:paraId="5E09139B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D421B1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   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self.assertEqual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2),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))</w:t>
      </w:r>
    </w:p>
    <w:p w14:paraId="0C153B63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5940122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39FC49B9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   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main(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1EA505EA" w14:textId="77777777" w:rsidR="00AE41F2" w:rsidRPr="00AE41F2" w:rsidRDefault="00AE41F2" w:rsidP="00AE41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BE0B554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</w:p>
    <w:p w14:paraId="369930C2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DF042C4" w14:textId="77777777" w:rsidR="00AE41F2" w:rsidRPr="00AE41F2" w:rsidRDefault="00AE41F2" w:rsidP="00A75F0C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52" w:name="_Toc224160983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5.2.2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Singleton implementation</w:t>
      </w:r>
      <w:bookmarkEnd w:id="52"/>
    </w:p>
    <w:p w14:paraId="753E2D32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Implementation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6D58C8C1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_name__]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super(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021A7C0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4D156313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if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not in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</w:t>
      </w:r>
    </w:p>
    <w:p w14:paraId="4886A8C5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71056860" w14:textId="77777777" w:rsidR="00AE41F2" w:rsidRPr="00AE41F2" w:rsidRDefault="00AE41F2" w:rsidP="00AE41F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key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class object (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778230C5" w14:textId="77777777" w:rsidR="00AE41F2" w:rsidRPr="00AE41F2" w:rsidRDefault="00AE41F2" w:rsidP="00AE41F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Khi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>string (</w:t>
      </w:r>
      <w:proofErr w:type="spellStart"/>
      <w:proofErr w:type="gram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b/>
          <w:bCs/>
          <w:sz w:val="28"/>
          <w:szCs w:val="28"/>
        </w:rPr>
        <w:t>_name__)</w:t>
      </w:r>
    </w:p>
    <w:p w14:paraId="5895E62F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Do key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dictionary _instances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constructor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09AC7337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7CCCC2A" w14:textId="77777777" w:rsidR="00AE41F2" w:rsidRPr="00AE41F2" w:rsidRDefault="00AE41F2" w:rsidP="002F017E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53" w:name="_Toc224160984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5.2.3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Viết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unit test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lỗi</w:t>
      </w:r>
      <w:bookmarkEnd w:id="53"/>
      <w:proofErr w:type="spellEnd"/>
    </w:p>
    <w:p w14:paraId="46C1302A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unit test:</w:t>
      </w:r>
    </w:p>
    <w:p w14:paraId="7C618AFA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class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TestSingleton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AE41F2">
        <w:rPr>
          <w:rFonts w:asciiTheme="majorHAnsi" w:hAnsiTheme="majorHAnsi" w:cstheme="majorHAnsi"/>
          <w:sz w:val="28"/>
          <w:szCs w:val="28"/>
        </w:rPr>
        <w:t>TestCase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):</w:t>
      </w:r>
    </w:p>
    <w:p w14:paraId="451DA33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D0B3B57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def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test_singleton_should_return_same_instance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(self):</w:t>
      </w:r>
    </w:p>
    <w:p w14:paraId="52F0419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10EE2F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@dataclass</w:t>
      </w:r>
    </w:p>
    <w:p w14:paraId="328E60FC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class A(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=Singleton):</w:t>
      </w:r>
    </w:p>
    <w:p w14:paraId="1B2B6A35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    a: int = 0</w:t>
      </w:r>
    </w:p>
    <w:p w14:paraId="6B9631B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BFF3297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self.assertEqual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2),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))</w:t>
      </w:r>
    </w:p>
    <w:p w14:paraId="0844D2B4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Test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class A:</w:t>
      </w:r>
    </w:p>
    <w:p w14:paraId="53540301" w14:textId="77777777" w:rsidR="00AE41F2" w:rsidRPr="00AE41F2" w:rsidRDefault="00AE41F2" w:rsidP="00AE41F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2)</w:t>
      </w:r>
    </w:p>
    <w:p w14:paraId="59041F5E" w14:textId="77777777" w:rsidR="00AE41F2" w:rsidRPr="00AE41F2" w:rsidRDefault="00AE41F2" w:rsidP="00AE41F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0E344978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instance.</w:t>
      </w:r>
    </w:p>
    <w:p w14:paraId="06F33ECA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CBC75B8" w14:textId="77777777" w:rsidR="00AE41F2" w:rsidRPr="00AE41F2" w:rsidRDefault="00AE41F2" w:rsidP="00023A79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54" w:name="_Toc224160985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5.2.4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unit test</w:t>
      </w:r>
      <w:bookmarkEnd w:id="54"/>
    </w:p>
    <w:p w14:paraId="24FCDF60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Sau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test,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14121CF3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AssertionError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 A(a=2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) !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= A(a=0)</w:t>
      </w:r>
    </w:p>
    <w:p w14:paraId="15ED5D2A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object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4E1BC14A" w14:textId="77777777" w:rsidR="00AE41F2" w:rsidRPr="00AE41F2" w:rsidRDefault="00AE41F2" w:rsidP="00AE41F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a = 2</w:t>
      </w:r>
    </w:p>
    <w:p w14:paraId="19D31418" w14:textId="77777777" w:rsidR="00AE41F2" w:rsidRPr="00AE41F2" w:rsidRDefault="00AE41F2" w:rsidP="00AE41F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instance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a = 0</w:t>
      </w:r>
    </w:p>
    <w:p w14:paraId="51B698E3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651410D5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DD6A973" w14:textId="77777777" w:rsidR="00AE41F2" w:rsidRPr="00AE41F2" w:rsidRDefault="00AE41F2" w:rsidP="002D25C1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55" w:name="_Toc224160986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5.2.5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Copilot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lỗi</w:t>
      </w:r>
      <w:bookmarkEnd w:id="55"/>
      <w:proofErr w:type="spellEnd"/>
    </w:p>
    <w:p w14:paraId="3F2F7419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lab, GitHub Copilot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traceback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unit test.</w:t>
      </w:r>
    </w:p>
    <w:p w14:paraId="1A85BC53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Prompt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17967C72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/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fix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instantiation</w:t>
      </w:r>
    </w:p>
    <w:p w14:paraId="0330CF0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Copilot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key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dictionary _instances.</w:t>
      </w:r>
    </w:p>
    <w:p w14:paraId="0283CA97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FC46C" w14:textId="77777777" w:rsidR="00AE41F2" w:rsidRPr="00AE41F2" w:rsidRDefault="00AE41F2" w:rsidP="00D24E1A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b/>
          <w:bCs/>
          <w:sz w:val="28"/>
          <w:szCs w:val="28"/>
        </w:rPr>
      </w:pPr>
      <w:bookmarkStart w:id="56" w:name="_Toc224160987"/>
      <w:r w:rsidRPr="00AE41F2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5.2.6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Sửa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Singleton implementation</w:t>
      </w:r>
      <w:bookmarkEnd w:id="56"/>
    </w:p>
    <w:p w14:paraId="331F2B3D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key:</w:t>
      </w:r>
    </w:p>
    <w:p w14:paraId="4DCA845E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]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super(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6D44DD2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Sau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code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05E59E5B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class Singleton(type):</w:t>
      </w:r>
    </w:p>
    <w:p w14:paraId="54F8B38B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40CB4F5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_instances = {}</w:t>
      </w:r>
    </w:p>
    <w:p w14:paraId="5687168F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7959F2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def __call_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spellStart"/>
      <w:proofErr w:type="gramEnd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):</w:t>
      </w:r>
    </w:p>
    <w:p w14:paraId="257C6545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045BF11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if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not in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instances:</w:t>
      </w:r>
    </w:p>
    <w:p w14:paraId="7EBFAF1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] =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super(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Singleton,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proofErr w:type="gramStart"/>
      <w:r w:rsidRPr="00AE41F2">
        <w:rPr>
          <w:rFonts w:asciiTheme="majorHAnsi" w:hAnsiTheme="majorHAnsi" w:cstheme="majorHAnsi"/>
          <w:sz w:val="28"/>
          <w:szCs w:val="28"/>
        </w:rPr>
        <w:t>)._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_call_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_(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, **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kwargs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)</w:t>
      </w:r>
    </w:p>
    <w:p w14:paraId="1AACDCE0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4A236D8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        return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._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>instances[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cls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]</w:t>
      </w:r>
    </w:p>
    <w:p w14:paraId="0E1EE286" w14:textId="77777777" w:rsidR="00AE41F2" w:rsidRPr="00AE41F2" w:rsidRDefault="00AE41F2" w:rsidP="00AE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1E4F171" w14:textId="77777777" w:rsidR="00AE41F2" w:rsidRPr="00AE41F2" w:rsidRDefault="00AE41F2" w:rsidP="00E56529">
      <w:pPr>
        <w:pStyle w:val="Heading3"/>
        <w:numPr>
          <w:ilvl w:val="0"/>
          <w:numId w:val="0"/>
        </w:numPr>
        <w:ind w:left="720" w:hanging="720"/>
        <w:rPr>
          <w:rFonts w:asciiTheme="majorHAnsi" w:hAnsiTheme="majorHAnsi" w:cstheme="majorHAnsi"/>
          <w:sz w:val="28"/>
          <w:szCs w:val="28"/>
        </w:rPr>
      </w:pPr>
      <w:bookmarkStart w:id="57" w:name="_Toc224160988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5.2.7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sau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khi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sửa</w:t>
      </w:r>
      <w:bookmarkEnd w:id="57"/>
      <w:proofErr w:type="spellEnd"/>
    </w:p>
    <w:p w14:paraId="017607FB" w14:textId="4BF1772E" w:rsidR="00AE41F2" w:rsidRPr="00DA6CD3" w:rsidRDefault="00AE41F2" w:rsidP="00DA6CD3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unit test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Hình</w:t>
      </w:r>
      <w:proofErr w:type="spellEnd"/>
      <w:r w:rsidR="00C66E52" w:rsidRPr="00AE41F2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40B1DFE" wp14:editId="2D3D724D">
            <wp:extent cx="5726430" cy="4114800"/>
            <wp:effectExtent l="0" t="0" r="7620" b="0"/>
            <wp:docPr id="525965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5" t="-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CCFBF" w14:textId="77777777" w:rsidR="00AE41F2" w:rsidRPr="00DA6CD3" w:rsidRDefault="00AE41F2" w:rsidP="00AE41F2">
      <w:pPr>
        <w:spacing w:before="100" w:beforeAutospacing="1" w:after="100" w:afterAutospacing="1" w:line="24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vi-VN"/>
        </w:rPr>
      </w:pPr>
      <w:r w:rsidRPr="00DA6CD3">
        <w:rPr>
          <w:rFonts w:asciiTheme="majorHAnsi" w:hAnsiTheme="majorHAnsi" w:cstheme="majorHAnsi"/>
          <w:b/>
          <w:bCs/>
          <w:i/>
          <w:iCs/>
          <w:sz w:val="28"/>
          <w:szCs w:val="28"/>
          <w:lang w:val="vi-VN"/>
        </w:rPr>
        <w:t>Hình 5.2. Kết quả chạy của file lab5_2.py</w:t>
      </w:r>
    </w:p>
    <w:p w14:paraId="745AA8A1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  <w:lang w:val="vi-VN"/>
        </w:rPr>
      </w:pPr>
    </w:p>
    <w:p w14:paraId="55041073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Terminal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thị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:</w:t>
      </w:r>
    </w:p>
    <w:p w14:paraId="17F7F9DA" w14:textId="77777777" w:rsidR="00AE41F2" w:rsidRPr="00AE41F2" w:rsidRDefault="00AE41F2" w:rsidP="00AE41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Ran 1 test in 0.001s</w:t>
      </w:r>
    </w:p>
    <w:p w14:paraId="1F38CD28" w14:textId="77777777" w:rsidR="00AE41F2" w:rsidRPr="00AE41F2" w:rsidRDefault="00AE41F2" w:rsidP="00AE41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>OK</w:t>
      </w:r>
    </w:p>
    <w:p w14:paraId="61232A68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implementation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1D1EBE6F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Test </w:t>
      </w:r>
      <w:proofErr w:type="spellStart"/>
      <w:proofErr w:type="gramStart"/>
      <w:r w:rsidRPr="00AE41F2">
        <w:rPr>
          <w:rFonts w:asciiTheme="majorHAnsi" w:hAnsiTheme="majorHAnsi" w:cstheme="majorHAnsi"/>
          <w:sz w:val="28"/>
          <w:szCs w:val="28"/>
        </w:rPr>
        <w:t>self.assertEqual</w:t>
      </w:r>
      <w:proofErr w:type="spellEnd"/>
      <w:proofErr w:type="gramEnd"/>
      <w:r w:rsidRPr="00AE41F2">
        <w:rPr>
          <w:rFonts w:asciiTheme="majorHAnsi" w:hAnsiTheme="majorHAnsi" w:cstheme="majorHAnsi"/>
          <w:sz w:val="28"/>
          <w:szCs w:val="28"/>
        </w:rPr>
        <w:t>(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2), </w:t>
      </w:r>
      <w:proofErr w:type="gramStart"/>
      <w:r w:rsidRPr="00AE41F2">
        <w:rPr>
          <w:rFonts w:asciiTheme="majorHAnsi" w:hAnsiTheme="majorHAnsi" w:cstheme="majorHAnsi"/>
          <w:sz w:val="28"/>
          <w:szCs w:val="28"/>
        </w:rPr>
        <w:t>A(</w:t>
      </w:r>
      <w:proofErr w:type="gramEnd"/>
      <w:r w:rsidRPr="00AE41F2">
        <w:rPr>
          <w:rFonts w:asciiTheme="majorHAnsi" w:hAnsiTheme="majorHAnsi" w:cstheme="majorHAnsi"/>
          <w:sz w:val="28"/>
          <w:szCs w:val="28"/>
        </w:rPr>
        <w:t xml:space="preserve">))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giờ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instance,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pattern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3F7C7C52" w14:textId="77777777" w:rsidR="00AE41F2" w:rsidRPr="00AE41F2" w:rsidRDefault="00AE41F2" w:rsidP="00AE41F2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5BA2105" w14:textId="77777777" w:rsidR="00AE41F2" w:rsidRPr="00AE41F2" w:rsidRDefault="00AE41F2" w:rsidP="00AE41F2">
      <w:pPr>
        <w:spacing w:before="100" w:beforeAutospacing="1" w:after="100" w:afterAutospacing="1" w:line="240" w:lineRule="auto"/>
        <w:outlineLvl w:val="0"/>
        <w:rPr>
          <w:rFonts w:asciiTheme="majorHAnsi" w:hAnsiTheme="majorHAnsi" w:cstheme="majorHAnsi"/>
          <w:b/>
          <w:bCs/>
          <w:kern w:val="36"/>
          <w:sz w:val="28"/>
          <w:szCs w:val="28"/>
        </w:rPr>
      </w:pPr>
      <w:bookmarkStart w:id="58" w:name="_Toc224160989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5.3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b/>
          <w:bCs/>
          <w:kern w:val="36"/>
          <w:sz w:val="28"/>
          <w:szCs w:val="28"/>
        </w:rPr>
        <w:t>luận</w:t>
      </w:r>
      <w:bookmarkEnd w:id="58"/>
      <w:proofErr w:type="spellEnd"/>
    </w:p>
    <w:p w14:paraId="70917E60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Thông qua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lab,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OpenAI API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GitHub Copilot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mẽ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18AA269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lastRenderedPageBreak/>
        <w:t xml:space="preserve">Trong Lab 5.1, OpenAI API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source code,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5297DA5B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Trong Lab 5.2, GitHub Copilot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implementation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Singleton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metaclass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unit test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traceback.</w:t>
      </w:r>
    </w:p>
    <w:p w14:paraId="26A0AAEE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unit testing, prompt engineering </w:t>
      </w:r>
      <w:proofErr w:type="spellStart"/>
      <w:r w:rsidRPr="00AE41F2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b/>
          <w:bCs/>
          <w:sz w:val="28"/>
          <w:szCs w:val="28"/>
        </w:rPr>
        <w:t xml:space="preserve"> AI tools</w:t>
      </w:r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nâng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7CCA2614" w14:textId="77777777" w:rsidR="00AE41F2" w:rsidRPr="00AE41F2" w:rsidRDefault="00AE41F2" w:rsidP="00AE41F2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  <w:r w:rsidRPr="00AE41F2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phức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tạp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E41F2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AE41F2">
        <w:rPr>
          <w:rFonts w:asciiTheme="majorHAnsi" w:hAnsiTheme="majorHAnsi" w:cstheme="majorHAnsi"/>
          <w:sz w:val="28"/>
          <w:szCs w:val="28"/>
        </w:rPr>
        <w:t>.</w:t>
      </w:r>
    </w:p>
    <w:p w14:paraId="6F8912CC" w14:textId="41B39004" w:rsidR="00BB5195" w:rsidRPr="00BB5195" w:rsidRDefault="00BB5195" w:rsidP="0068547C">
      <w:pPr>
        <w:spacing w:before="240" w:after="240"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sectPr w:rsidR="00BB5195" w:rsidRPr="00BB5195" w:rsidSect="00D02771">
      <w:footerReference w:type="default" r:id="rId20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8DB0" w14:textId="77777777" w:rsidR="00C4283B" w:rsidRDefault="00C4283B">
      <w:r>
        <w:separator/>
      </w:r>
    </w:p>
  </w:endnote>
  <w:endnote w:type="continuationSeparator" w:id="0">
    <w:p w14:paraId="6C5CAA95" w14:textId="77777777" w:rsidR="00C4283B" w:rsidRDefault="00C42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365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16FF1" w14:textId="444D7441" w:rsidR="0056326A" w:rsidRDefault="005632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E1C217" w14:textId="77777777" w:rsidR="00114C16" w:rsidRDefault="00114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5AE62" w14:textId="77777777" w:rsidR="00C4283B" w:rsidRDefault="00C4283B">
      <w:r>
        <w:separator/>
      </w:r>
    </w:p>
  </w:footnote>
  <w:footnote w:type="continuationSeparator" w:id="0">
    <w:p w14:paraId="3BB8AE88" w14:textId="77777777" w:rsidR="00C4283B" w:rsidRDefault="00C42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C723CB"/>
    <w:multiLevelType w:val="singleLevel"/>
    <w:tmpl w:val="C8C723C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0CF4412"/>
    <w:multiLevelType w:val="multilevel"/>
    <w:tmpl w:val="42BC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C5EBE"/>
    <w:multiLevelType w:val="multilevel"/>
    <w:tmpl w:val="D68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0CC2"/>
    <w:multiLevelType w:val="multilevel"/>
    <w:tmpl w:val="1B1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71C8"/>
    <w:multiLevelType w:val="multilevel"/>
    <w:tmpl w:val="CA5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3026A"/>
    <w:multiLevelType w:val="hybridMultilevel"/>
    <w:tmpl w:val="8E02555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CC44BB"/>
    <w:multiLevelType w:val="multilevel"/>
    <w:tmpl w:val="1C6C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36688"/>
    <w:multiLevelType w:val="multilevel"/>
    <w:tmpl w:val="7C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B5990"/>
    <w:multiLevelType w:val="multilevel"/>
    <w:tmpl w:val="481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EE11C3"/>
    <w:multiLevelType w:val="hybridMultilevel"/>
    <w:tmpl w:val="546C137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51FE0"/>
    <w:multiLevelType w:val="hybridMultilevel"/>
    <w:tmpl w:val="0900935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9539B"/>
    <w:multiLevelType w:val="hybridMultilevel"/>
    <w:tmpl w:val="2D14C19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6E57A0"/>
    <w:multiLevelType w:val="hybridMultilevel"/>
    <w:tmpl w:val="B0346B4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240F95"/>
    <w:multiLevelType w:val="multilevel"/>
    <w:tmpl w:val="7CF65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38624C7"/>
    <w:multiLevelType w:val="multilevel"/>
    <w:tmpl w:val="1B68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A287E"/>
    <w:multiLevelType w:val="hybridMultilevel"/>
    <w:tmpl w:val="57445924"/>
    <w:lvl w:ilvl="0" w:tplc="6C685E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1913B6"/>
    <w:multiLevelType w:val="multilevel"/>
    <w:tmpl w:val="C17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A2066"/>
    <w:multiLevelType w:val="multilevel"/>
    <w:tmpl w:val="63B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E59B4"/>
    <w:multiLevelType w:val="hybridMultilevel"/>
    <w:tmpl w:val="4A12F10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9E0713"/>
    <w:multiLevelType w:val="hybridMultilevel"/>
    <w:tmpl w:val="09DC8730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67733"/>
    <w:multiLevelType w:val="hybridMultilevel"/>
    <w:tmpl w:val="7950530E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E577C3"/>
    <w:multiLevelType w:val="hybridMultilevel"/>
    <w:tmpl w:val="712C0F9A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3C10F1"/>
    <w:multiLevelType w:val="hybridMultilevel"/>
    <w:tmpl w:val="FE800FFA"/>
    <w:lvl w:ilvl="0" w:tplc="FCFE62E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B56583"/>
    <w:multiLevelType w:val="multilevel"/>
    <w:tmpl w:val="5C2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07EB0"/>
    <w:multiLevelType w:val="hybridMultilevel"/>
    <w:tmpl w:val="0C5095F8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B5364C"/>
    <w:multiLevelType w:val="hybridMultilevel"/>
    <w:tmpl w:val="6D48C96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162D50"/>
    <w:multiLevelType w:val="multilevel"/>
    <w:tmpl w:val="055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3780B"/>
    <w:multiLevelType w:val="hybridMultilevel"/>
    <w:tmpl w:val="14847D8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AA1431"/>
    <w:multiLevelType w:val="multilevel"/>
    <w:tmpl w:val="9DEC081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31C3312A"/>
    <w:multiLevelType w:val="multilevel"/>
    <w:tmpl w:val="BAC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857D8"/>
    <w:multiLevelType w:val="hybridMultilevel"/>
    <w:tmpl w:val="9DD816A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2372CA"/>
    <w:multiLevelType w:val="hybridMultilevel"/>
    <w:tmpl w:val="A458425C"/>
    <w:lvl w:ilvl="0" w:tplc="6D0619D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5D4BF8"/>
    <w:multiLevelType w:val="multilevel"/>
    <w:tmpl w:val="365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A30D5"/>
    <w:multiLevelType w:val="multilevel"/>
    <w:tmpl w:val="4482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A759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10D47EF"/>
    <w:multiLevelType w:val="hybridMultilevel"/>
    <w:tmpl w:val="CA4AF9D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746C8F"/>
    <w:multiLevelType w:val="multilevel"/>
    <w:tmpl w:val="08C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54E0E"/>
    <w:multiLevelType w:val="multilevel"/>
    <w:tmpl w:val="684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035A5"/>
    <w:multiLevelType w:val="multilevel"/>
    <w:tmpl w:val="6B8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27B98"/>
    <w:multiLevelType w:val="multilevel"/>
    <w:tmpl w:val="98E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F7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BCB01DF"/>
    <w:multiLevelType w:val="hybridMultilevel"/>
    <w:tmpl w:val="1562C984"/>
    <w:lvl w:ilvl="0" w:tplc="F0F205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E130157"/>
    <w:multiLevelType w:val="multilevel"/>
    <w:tmpl w:val="42AAF0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33C689B"/>
    <w:multiLevelType w:val="hybridMultilevel"/>
    <w:tmpl w:val="9A369A3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DC40D0"/>
    <w:multiLevelType w:val="hybridMultilevel"/>
    <w:tmpl w:val="388491F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DE3BD5"/>
    <w:multiLevelType w:val="hybridMultilevel"/>
    <w:tmpl w:val="17E2961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243045"/>
    <w:multiLevelType w:val="multilevel"/>
    <w:tmpl w:val="40D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E2D3D"/>
    <w:multiLevelType w:val="multilevel"/>
    <w:tmpl w:val="935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671BB7"/>
    <w:multiLevelType w:val="multilevel"/>
    <w:tmpl w:val="D5B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34F0C"/>
    <w:multiLevelType w:val="hybridMultilevel"/>
    <w:tmpl w:val="BDBC523A"/>
    <w:lvl w:ilvl="0" w:tplc="D1E24498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1" w15:restartNumberingAfterBreak="0">
    <w:nsid w:val="67C12279"/>
    <w:multiLevelType w:val="multilevel"/>
    <w:tmpl w:val="826E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E05D04"/>
    <w:multiLevelType w:val="multilevel"/>
    <w:tmpl w:val="734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51D22"/>
    <w:multiLevelType w:val="hybridMultilevel"/>
    <w:tmpl w:val="C060A61A"/>
    <w:lvl w:ilvl="0" w:tplc="BEBEFBBC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4" w15:restartNumberingAfterBreak="0">
    <w:nsid w:val="72CD66E4"/>
    <w:multiLevelType w:val="multilevel"/>
    <w:tmpl w:val="15B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A1154"/>
    <w:multiLevelType w:val="multilevel"/>
    <w:tmpl w:val="DA6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25691"/>
    <w:multiLevelType w:val="multilevel"/>
    <w:tmpl w:val="6F1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E45167"/>
    <w:multiLevelType w:val="hybridMultilevel"/>
    <w:tmpl w:val="1DD007E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701B29"/>
    <w:multiLevelType w:val="hybridMultilevel"/>
    <w:tmpl w:val="B3EA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781850"/>
    <w:multiLevelType w:val="multilevel"/>
    <w:tmpl w:val="F1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63F7F"/>
    <w:multiLevelType w:val="hybridMultilevel"/>
    <w:tmpl w:val="6ED451E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5A6E7C"/>
    <w:multiLevelType w:val="multilevel"/>
    <w:tmpl w:val="84E2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740DB3"/>
    <w:multiLevelType w:val="hybridMultilevel"/>
    <w:tmpl w:val="9B48ABD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3289">
    <w:abstractNumId w:val="1"/>
  </w:num>
  <w:num w:numId="2" w16cid:durableId="1773741659">
    <w:abstractNumId w:val="29"/>
  </w:num>
  <w:num w:numId="3" w16cid:durableId="1385055825">
    <w:abstractNumId w:val="61"/>
  </w:num>
  <w:num w:numId="4" w16cid:durableId="717163333">
    <w:abstractNumId w:val="47"/>
  </w:num>
  <w:num w:numId="5" w16cid:durableId="835418043">
    <w:abstractNumId w:val="1"/>
    <w:lvlOverride w:ilvl="0">
      <w:startOverride w:val="1"/>
    </w:lvlOverride>
  </w:num>
  <w:num w:numId="6" w16cid:durableId="237641977">
    <w:abstractNumId w:val="16"/>
  </w:num>
  <w:num w:numId="7" w16cid:durableId="1150943866">
    <w:abstractNumId w:val="32"/>
  </w:num>
  <w:num w:numId="8" w16cid:durableId="682392236">
    <w:abstractNumId w:val="42"/>
  </w:num>
  <w:num w:numId="9" w16cid:durableId="318579963">
    <w:abstractNumId w:val="50"/>
  </w:num>
  <w:num w:numId="10" w16cid:durableId="1608194346">
    <w:abstractNumId w:val="53"/>
  </w:num>
  <w:num w:numId="11" w16cid:durableId="690835601">
    <w:abstractNumId w:val="9"/>
  </w:num>
  <w:num w:numId="12" w16cid:durableId="686175122">
    <w:abstractNumId w:val="14"/>
  </w:num>
  <w:num w:numId="13" w16cid:durableId="1789620938">
    <w:abstractNumId w:val="23"/>
  </w:num>
  <w:num w:numId="14" w16cid:durableId="579102908">
    <w:abstractNumId w:val="41"/>
  </w:num>
  <w:num w:numId="15" w16cid:durableId="2113820432">
    <w:abstractNumId w:val="35"/>
  </w:num>
  <w:num w:numId="16" w16cid:durableId="793061622">
    <w:abstractNumId w:val="43"/>
  </w:num>
  <w:num w:numId="17" w16cid:durableId="295185629">
    <w:abstractNumId w:val="52"/>
  </w:num>
  <w:num w:numId="18" w16cid:durableId="2092963630">
    <w:abstractNumId w:val="8"/>
  </w:num>
  <w:num w:numId="19" w16cid:durableId="1061093918">
    <w:abstractNumId w:val="5"/>
  </w:num>
  <w:num w:numId="20" w16cid:durableId="1050156016">
    <w:abstractNumId w:val="59"/>
  </w:num>
  <w:num w:numId="21" w16cid:durableId="765804039">
    <w:abstractNumId w:val="58"/>
  </w:num>
  <w:num w:numId="22" w16cid:durableId="180169536">
    <w:abstractNumId w:val="57"/>
  </w:num>
  <w:num w:numId="23" w16cid:durableId="300815702">
    <w:abstractNumId w:val="31"/>
  </w:num>
  <w:num w:numId="24" w16cid:durableId="417675455">
    <w:abstractNumId w:val="28"/>
  </w:num>
  <w:num w:numId="25" w16cid:durableId="1336760603">
    <w:abstractNumId w:val="19"/>
  </w:num>
  <w:num w:numId="26" w16cid:durableId="1075250121">
    <w:abstractNumId w:val="46"/>
  </w:num>
  <w:num w:numId="27" w16cid:durableId="273100599">
    <w:abstractNumId w:val="21"/>
  </w:num>
  <w:num w:numId="28" w16cid:durableId="373965388">
    <w:abstractNumId w:val="10"/>
  </w:num>
  <w:num w:numId="29" w16cid:durableId="610669072">
    <w:abstractNumId w:val="20"/>
  </w:num>
  <w:num w:numId="30" w16cid:durableId="1105882443">
    <w:abstractNumId w:val="25"/>
  </w:num>
  <w:num w:numId="31" w16cid:durableId="476609467">
    <w:abstractNumId w:val="60"/>
  </w:num>
  <w:num w:numId="32" w16cid:durableId="1226575400">
    <w:abstractNumId w:val="44"/>
  </w:num>
  <w:num w:numId="33" w16cid:durableId="673454114">
    <w:abstractNumId w:val="11"/>
  </w:num>
  <w:num w:numId="34" w16cid:durableId="1655913804">
    <w:abstractNumId w:val="36"/>
  </w:num>
  <w:num w:numId="35" w16cid:durableId="591856022">
    <w:abstractNumId w:val="62"/>
  </w:num>
  <w:num w:numId="36" w16cid:durableId="744378486">
    <w:abstractNumId w:val="6"/>
  </w:num>
  <w:num w:numId="37" w16cid:durableId="352389374">
    <w:abstractNumId w:val="26"/>
  </w:num>
  <w:num w:numId="38" w16cid:durableId="459611471">
    <w:abstractNumId w:val="12"/>
  </w:num>
  <w:num w:numId="39" w16cid:durableId="419331150">
    <w:abstractNumId w:val="13"/>
  </w:num>
  <w:num w:numId="40" w16cid:durableId="1478641874">
    <w:abstractNumId w:val="45"/>
  </w:num>
  <w:num w:numId="41" w16cid:durableId="2102215107">
    <w:abstractNumId w:val="22"/>
  </w:num>
  <w:num w:numId="42" w16cid:durableId="1028335614">
    <w:abstractNumId w:val="0"/>
  </w:num>
  <w:num w:numId="43" w16cid:durableId="293682857">
    <w:abstractNumId w:val="7"/>
  </w:num>
  <w:num w:numId="44" w16cid:durableId="1555241418">
    <w:abstractNumId w:val="27"/>
  </w:num>
  <w:num w:numId="45" w16cid:durableId="1397507388">
    <w:abstractNumId w:val="15"/>
  </w:num>
  <w:num w:numId="46" w16cid:durableId="410079833">
    <w:abstractNumId w:val="54"/>
  </w:num>
  <w:num w:numId="47" w16cid:durableId="637148049">
    <w:abstractNumId w:val="4"/>
  </w:num>
  <w:num w:numId="48" w16cid:durableId="2011519092">
    <w:abstractNumId w:val="34"/>
  </w:num>
  <w:num w:numId="49" w16cid:durableId="898322188">
    <w:abstractNumId w:val="30"/>
  </w:num>
  <w:num w:numId="50" w16cid:durableId="346565626">
    <w:abstractNumId w:val="33"/>
  </w:num>
  <w:num w:numId="51" w16cid:durableId="1211649184">
    <w:abstractNumId w:val="40"/>
  </w:num>
  <w:num w:numId="52" w16cid:durableId="1241476639">
    <w:abstractNumId w:val="49"/>
  </w:num>
  <w:num w:numId="53" w16cid:durableId="1641764958">
    <w:abstractNumId w:val="55"/>
  </w:num>
  <w:num w:numId="54" w16cid:durableId="1745834433">
    <w:abstractNumId w:val="51"/>
  </w:num>
  <w:num w:numId="55" w16cid:durableId="1704013694">
    <w:abstractNumId w:val="17"/>
  </w:num>
  <w:num w:numId="56" w16cid:durableId="443771310">
    <w:abstractNumId w:val="48"/>
  </w:num>
  <w:num w:numId="57" w16cid:durableId="1818644887">
    <w:abstractNumId w:val="3"/>
  </w:num>
  <w:num w:numId="58" w16cid:durableId="2064673552">
    <w:abstractNumId w:val="37"/>
  </w:num>
  <w:num w:numId="59" w16cid:durableId="1015111746">
    <w:abstractNumId w:val="24"/>
  </w:num>
  <w:num w:numId="60" w16cid:durableId="1774395864">
    <w:abstractNumId w:val="18"/>
  </w:num>
  <w:num w:numId="61" w16cid:durableId="1782141525">
    <w:abstractNumId w:val="56"/>
  </w:num>
  <w:num w:numId="62" w16cid:durableId="1038823031">
    <w:abstractNumId w:val="39"/>
  </w:num>
  <w:num w:numId="63" w16cid:durableId="76708413">
    <w:abstractNumId w:val="2"/>
  </w:num>
  <w:num w:numId="64" w16cid:durableId="535889818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D3"/>
    <w:rsid w:val="000003D8"/>
    <w:rsid w:val="00004D58"/>
    <w:rsid w:val="000113A7"/>
    <w:rsid w:val="00011944"/>
    <w:rsid w:val="00011E9E"/>
    <w:rsid w:val="00012567"/>
    <w:rsid w:val="00012B4B"/>
    <w:rsid w:val="00013889"/>
    <w:rsid w:val="000209A6"/>
    <w:rsid w:val="000218B8"/>
    <w:rsid w:val="00023A79"/>
    <w:rsid w:val="00024693"/>
    <w:rsid w:val="00027298"/>
    <w:rsid w:val="00035E29"/>
    <w:rsid w:val="00035FFA"/>
    <w:rsid w:val="00047411"/>
    <w:rsid w:val="0005014A"/>
    <w:rsid w:val="00050514"/>
    <w:rsid w:val="00051144"/>
    <w:rsid w:val="00052BF7"/>
    <w:rsid w:val="00053225"/>
    <w:rsid w:val="00053FA8"/>
    <w:rsid w:val="00054D4A"/>
    <w:rsid w:val="0005570D"/>
    <w:rsid w:val="00056F33"/>
    <w:rsid w:val="00061C4B"/>
    <w:rsid w:val="00062665"/>
    <w:rsid w:val="00067F98"/>
    <w:rsid w:val="00080598"/>
    <w:rsid w:val="000820C5"/>
    <w:rsid w:val="00083E00"/>
    <w:rsid w:val="00087DB3"/>
    <w:rsid w:val="000976F1"/>
    <w:rsid w:val="000A7D74"/>
    <w:rsid w:val="000B1BD3"/>
    <w:rsid w:val="000C0F3F"/>
    <w:rsid w:val="000C37F5"/>
    <w:rsid w:val="000D2853"/>
    <w:rsid w:val="000E03BB"/>
    <w:rsid w:val="000E0FC9"/>
    <w:rsid w:val="000F2035"/>
    <w:rsid w:val="000F3497"/>
    <w:rsid w:val="000F5849"/>
    <w:rsid w:val="000F6C60"/>
    <w:rsid w:val="0011127B"/>
    <w:rsid w:val="00111C6B"/>
    <w:rsid w:val="00114C16"/>
    <w:rsid w:val="0011644B"/>
    <w:rsid w:val="00124523"/>
    <w:rsid w:val="00131751"/>
    <w:rsid w:val="00133ABE"/>
    <w:rsid w:val="00134574"/>
    <w:rsid w:val="00140057"/>
    <w:rsid w:val="00142D49"/>
    <w:rsid w:val="001525D7"/>
    <w:rsid w:val="00154532"/>
    <w:rsid w:val="00156787"/>
    <w:rsid w:val="00166334"/>
    <w:rsid w:val="00166627"/>
    <w:rsid w:val="00183D64"/>
    <w:rsid w:val="00186365"/>
    <w:rsid w:val="001875AE"/>
    <w:rsid w:val="00192B4E"/>
    <w:rsid w:val="00193F03"/>
    <w:rsid w:val="001A10DF"/>
    <w:rsid w:val="001A15BF"/>
    <w:rsid w:val="001A611C"/>
    <w:rsid w:val="001B73B1"/>
    <w:rsid w:val="001C1DCB"/>
    <w:rsid w:val="001C7B25"/>
    <w:rsid w:val="001C7E7B"/>
    <w:rsid w:val="001D1CE4"/>
    <w:rsid w:val="001D5488"/>
    <w:rsid w:val="001E0A75"/>
    <w:rsid w:val="001E2C4C"/>
    <w:rsid w:val="001E2DB2"/>
    <w:rsid w:val="001E4006"/>
    <w:rsid w:val="001E590F"/>
    <w:rsid w:val="001E6875"/>
    <w:rsid w:val="001E7148"/>
    <w:rsid w:val="001F5AF0"/>
    <w:rsid w:val="001F5E3F"/>
    <w:rsid w:val="001F61B4"/>
    <w:rsid w:val="001F7805"/>
    <w:rsid w:val="001F7B09"/>
    <w:rsid w:val="002062E7"/>
    <w:rsid w:val="00213D60"/>
    <w:rsid w:val="00215518"/>
    <w:rsid w:val="00220D4E"/>
    <w:rsid w:val="00222D9A"/>
    <w:rsid w:val="00222EC6"/>
    <w:rsid w:val="002271F4"/>
    <w:rsid w:val="00230961"/>
    <w:rsid w:val="002335B1"/>
    <w:rsid w:val="0023439B"/>
    <w:rsid w:val="00236D79"/>
    <w:rsid w:val="00237624"/>
    <w:rsid w:val="00242665"/>
    <w:rsid w:val="00244316"/>
    <w:rsid w:val="00245212"/>
    <w:rsid w:val="00246920"/>
    <w:rsid w:val="0025315C"/>
    <w:rsid w:val="00254622"/>
    <w:rsid w:val="002575AA"/>
    <w:rsid w:val="00257FEC"/>
    <w:rsid w:val="00260148"/>
    <w:rsid w:val="00262CAC"/>
    <w:rsid w:val="00262DF7"/>
    <w:rsid w:val="00265AB9"/>
    <w:rsid w:val="00271C69"/>
    <w:rsid w:val="00277AD8"/>
    <w:rsid w:val="0028391C"/>
    <w:rsid w:val="0028552E"/>
    <w:rsid w:val="00287C2D"/>
    <w:rsid w:val="00290DCF"/>
    <w:rsid w:val="00292E15"/>
    <w:rsid w:val="002A3FBE"/>
    <w:rsid w:val="002A5B13"/>
    <w:rsid w:val="002A64E9"/>
    <w:rsid w:val="002B1958"/>
    <w:rsid w:val="002B1B62"/>
    <w:rsid w:val="002B308C"/>
    <w:rsid w:val="002B5211"/>
    <w:rsid w:val="002B534B"/>
    <w:rsid w:val="002C0EA1"/>
    <w:rsid w:val="002C2B49"/>
    <w:rsid w:val="002C3F74"/>
    <w:rsid w:val="002D188B"/>
    <w:rsid w:val="002D25C1"/>
    <w:rsid w:val="002D3D46"/>
    <w:rsid w:val="002D454D"/>
    <w:rsid w:val="002D7974"/>
    <w:rsid w:val="002E74AC"/>
    <w:rsid w:val="002F017E"/>
    <w:rsid w:val="002F0C2D"/>
    <w:rsid w:val="002F365A"/>
    <w:rsid w:val="002F735E"/>
    <w:rsid w:val="003066C9"/>
    <w:rsid w:val="00313043"/>
    <w:rsid w:val="00315E73"/>
    <w:rsid w:val="00315E83"/>
    <w:rsid w:val="00320916"/>
    <w:rsid w:val="0032381A"/>
    <w:rsid w:val="00323A57"/>
    <w:rsid w:val="00326564"/>
    <w:rsid w:val="00326849"/>
    <w:rsid w:val="0033019B"/>
    <w:rsid w:val="00342887"/>
    <w:rsid w:val="00342F78"/>
    <w:rsid w:val="00344281"/>
    <w:rsid w:val="0034530C"/>
    <w:rsid w:val="003465CB"/>
    <w:rsid w:val="003467F7"/>
    <w:rsid w:val="00346C2F"/>
    <w:rsid w:val="003506A2"/>
    <w:rsid w:val="0035495D"/>
    <w:rsid w:val="00354E45"/>
    <w:rsid w:val="00356B96"/>
    <w:rsid w:val="003577E7"/>
    <w:rsid w:val="0036010F"/>
    <w:rsid w:val="0036137B"/>
    <w:rsid w:val="00361FEC"/>
    <w:rsid w:val="003644D5"/>
    <w:rsid w:val="003709A5"/>
    <w:rsid w:val="00374BAF"/>
    <w:rsid w:val="00376316"/>
    <w:rsid w:val="003812F1"/>
    <w:rsid w:val="00382ACE"/>
    <w:rsid w:val="00390728"/>
    <w:rsid w:val="00393E41"/>
    <w:rsid w:val="003A21DF"/>
    <w:rsid w:val="003A4818"/>
    <w:rsid w:val="003B3187"/>
    <w:rsid w:val="003C0420"/>
    <w:rsid w:val="003C203D"/>
    <w:rsid w:val="003C2FEE"/>
    <w:rsid w:val="003C330A"/>
    <w:rsid w:val="003C650B"/>
    <w:rsid w:val="003D463C"/>
    <w:rsid w:val="003D4CE0"/>
    <w:rsid w:val="003D79E5"/>
    <w:rsid w:val="003E6203"/>
    <w:rsid w:val="00403185"/>
    <w:rsid w:val="00403625"/>
    <w:rsid w:val="00403D1D"/>
    <w:rsid w:val="00404453"/>
    <w:rsid w:val="0040644D"/>
    <w:rsid w:val="00410980"/>
    <w:rsid w:val="00415A4F"/>
    <w:rsid w:val="00416B38"/>
    <w:rsid w:val="00422678"/>
    <w:rsid w:val="00434B94"/>
    <w:rsid w:val="004376E4"/>
    <w:rsid w:val="004431A8"/>
    <w:rsid w:val="00447F44"/>
    <w:rsid w:val="0045061C"/>
    <w:rsid w:val="00452E15"/>
    <w:rsid w:val="004532E4"/>
    <w:rsid w:val="0046372C"/>
    <w:rsid w:val="00464F3B"/>
    <w:rsid w:val="00470685"/>
    <w:rsid w:val="00472318"/>
    <w:rsid w:val="00476802"/>
    <w:rsid w:val="0047755A"/>
    <w:rsid w:val="0048375E"/>
    <w:rsid w:val="00485AEF"/>
    <w:rsid w:val="00492687"/>
    <w:rsid w:val="00492D81"/>
    <w:rsid w:val="0049484D"/>
    <w:rsid w:val="00494F9C"/>
    <w:rsid w:val="00495056"/>
    <w:rsid w:val="00497478"/>
    <w:rsid w:val="00497E00"/>
    <w:rsid w:val="004A2E42"/>
    <w:rsid w:val="004A37B5"/>
    <w:rsid w:val="004B06A8"/>
    <w:rsid w:val="004B15BF"/>
    <w:rsid w:val="004B2C39"/>
    <w:rsid w:val="004B6B08"/>
    <w:rsid w:val="004B6C71"/>
    <w:rsid w:val="004D4BE8"/>
    <w:rsid w:val="004D738E"/>
    <w:rsid w:val="004E001F"/>
    <w:rsid w:val="004E0F78"/>
    <w:rsid w:val="004E27ED"/>
    <w:rsid w:val="004E2DB2"/>
    <w:rsid w:val="004E2E3A"/>
    <w:rsid w:val="004E467D"/>
    <w:rsid w:val="004F24BB"/>
    <w:rsid w:val="004F2D41"/>
    <w:rsid w:val="004F35C0"/>
    <w:rsid w:val="004F574D"/>
    <w:rsid w:val="004F6BFB"/>
    <w:rsid w:val="00501F60"/>
    <w:rsid w:val="00503E5F"/>
    <w:rsid w:val="0050672D"/>
    <w:rsid w:val="00513C29"/>
    <w:rsid w:val="00515BC6"/>
    <w:rsid w:val="00520810"/>
    <w:rsid w:val="00525D95"/>
    <w:rsid w:val="0053122A"/>
    <w:rsid w:val="00531B1A"/>
    <w:rsid w:val="00531EA0"/>
    <w:rsid w:val="00537C1B"/>
    <w:rsid w:val="0054550B"/>
    <w:rsid w:val="00545786"/>
    <w:rsid w:val="00546A49"/>
    <w:rsid w:val="00554382"/>
    <w:rsid w:val="00556E89"/>
    <w:rsid w:val="00556FF9"/>
    <w:rsid w:val="0056326A"/>
    <w:rsid w:val="00563B3B"/>
    <w:rsid w:val="0056421E"/>
    <w:rsid w:val="0056529D"/>
    <w:rsid w:val="00566AD2"/>
    <w:rsid w:val="005672FF"/>
    <w:rsid w:val="00571C19"/>
    <w:rsid w:val="00577957"/>
    <w:rsid w:val="00580F5A"/>
    <w:rsid w:val="00582B6B"/>
    <w:rsid w:val="005841FA"/>
    <w:rsid w:val="0059333F"/>
    <w:rsid w:val="005956E1"/>
    <w:rsid w:val="005A0C60"/>
    <w:rsid w:val="005A1A63"/>
    <w:rsid w:val="005A1C0B"/>
    <w:rsid w:val="005A214C"/>
    <w:rsid w:val="005A3C73"/>
    <w:rsid w:val="005A5359"/>
    <w:rsid w:val="005A5AC3"/>
    <w:rsid w:val="005B181E"/>
    <w:rsid w:val="005B672D"/>
    <w:rsid w:val="005B70A1"/>
    <w:rsid w:val="005C16FA"/>
    <w:rsid w:val="005C27BC"/>
    <w:rsid w:val="005C4986"/>
    <w:rsid w:val="005C608D"/>
    <w:rsid w:val="005D0F65"/>
    <w:rsid w:val="005D1511"/>
    <w:rsid w:val="005D4E19"/>
    <w:rsid w:val="005D516F"/>
    <w:rsid w:val="005E2D02"/>
    <w:rsid w:val="005E3D65"/>
    <w:rsid w:val="005E63F5"/>
    <w:rsid w:val="005F34DE"/>
    <w:rsid w:val="005F5D5E"/>
    <w:rsid w:val="005F70DE"/>
    <w:rsid w:val="0060158C"/>
    <w:rsid w:val="00602955"/>
    <w:rsid w:val="00603631"/>
    <w:rsid w:val="00607969"/>
    <w:rsid w:val="0061331C"/>
    <w:rsid w:val="00623A95"/>
    <w:rsid w:val="00626F12"/>
    <w:rsid w:val="006330EC"/>
    <w:rsid w:val="0064650C"/>
    <w:rsid w:val="006466EB"/>
    <w:rsid w:val="00651B0C"/>
    <w:rsid w:val="00663752"/>
    <w:rsid w:val="0066493D"/>
    <w:rsid w:val="00670442"/>
    <w:rsid w:val="00670F94"/>
    <w:rsid w:val="0067104D"/>
    <w:rsid w:val="00671403"/>
    <w:rsid w:val="00671F47"/>
    <w:rsid w:val="0068547C"/>
    <w:rsid w:val="00695AB1"/>
    <w:rsid w:val="006A4979"/>
    <w:rsid w:val="006B6079"/>
    <w:rsid w:val="006C4F46"/>
    <w:rsid w:val="006D17F1"/>
    <w:rsid w:val="006D25E3"/>
    <w:rsid w:val="006D2F31"/>
    <w:rsid w:val="006D3C6A"/>
    <w:rsid w:val="006E03CE"/>
    <w:rsid w:val="006E19C3"/>
    <w:rsid w:val="006E4C38"/>
    <w:rsid w:val="006E4CDD"/>
    <w:rsid w:val="006F0DAB"/>
    <w:rsid w:val="006F50E4"/>
    <w:rsid w:val="0070167D"/>
    <w:rsid w:val="00701841"/>
    <w:rsid w:val="007040D4"/>
    <w:rsid w:val="00707AF7"/>
    <w:rsid w:val="00711E2A"/>
    <w:rsid w:val="007149B7"/>
    <w:rsid w:val="00716425"/>
    <w:rsid w:val="00720285"/>
    <w:rsid w:val="00720732"/>
    <w:rsid w:val="007209CB"/>
    <w:rsid w:val="0073097F"/>
    <w:rsid w:val="00740300"/>
    <w:rsid w:val="007417F1"/>
    <w:rsid w:val="007473A6"/>
    <w:rsid w:val="00747478"/>
    <w:rsid w:val="0075757C"/>
    <w:rsid w:val="00770D3F"/>
    <w:rsid w:val="00771147"/>
    <w:rsid w:val="007713D7"/>
    <w:rsid w:val="00771E04"/>
    <w:rsid w:val="0077312C"/>
    <w:rsid w:val="007829B3"/>
    <w:rsid w:val="00784733"/>
    <w:rsid w:val="00790951"/>
    <w:rsid w:val="007959AB"/>
    <w:rsid w:val="00796E1C"/>
    <w:rsid w:val="00797539"/>
    <w:rsid w:val="007A0BEA"/>
    <w:rsid w:val="007A4EEF"/>
    <w:rsid w:val="007B4604"/>
    <w:rsid w:val="007B55E5"/>
    <w:rsid w:val="007C1210"/>
    <w:rsid w:val="007C57E1"/>
    <w:rsid w:val="007F11E6"/>
    <w:rsid w:val="007F71DE"/>
    <w:rsid w:val="008032C1"/>
    <w:rsid w:val="00804E40"/>
    <w:rsid w:val="00816056"/>
    <w:rsid w:val="00816106"/>
    <w:rsid w:val="00821D55"/>
    <w:rsid w:val="00822BD5"/>
    <w:rsid w:val="00834385"/>
    <w:rsid w:val="0084065B"/>
    <w:rsid w:val="0084243F"/>
    <w:rsid w:val="00853285"/>
    <w:rsid w:val="00854752"/>
    <w:rsid w:val="00854E89"/>
    <w:rsid w:val="00860FFB"/>
    <w:rsid w:val="0086377A"/>
    <w:rsid w:val="00863BAC"/>
    <w:rsid w:val="00865ED7"/>
    <w:rsid w:val="00872E5B"/>
    <w:rsid w:val="00876101"/>
    <w:rsid w:val="00880B90"/>
    <w:rsid w:val="00881B4B"/>
    <w:rsid w:val="00887463"/>
    <w:rsid w:val="00891EBF"/>
    <w:rsid w:val="00897DD1"/>
    <w:rsid w:val="00897FBA"/>
    <w:rsid w:val="008A217D"/>
    <w:rsid w:val="008A3241"/>
    <w:rsid w:val="008A3A7B"/>
    <w:rsid w:val="008A43B8"/>
    <w:rsid w:val="008A5E15"/>
    <w:rsid w:val="008A75D5"/>
    <w:rsid w:val="008B1F90"/>
    <w:rsid w:val="008B7744"/>
    <w:rsid w:val="008C4578"/>
    <w:rsid w:val="008C5064"/>
    <w:rsid w:val="008C52F0"/>
    <w:rsid w:val="008C7058"/>
    <w:rsid w:val="008D195C"/>
    <w:rsid w:val="008D631F"/>
    <w:rsid w:val="008E5B94"/>
    <w:rsid w:val="008E7362"/>
    <w:rsid w:val="008F2BC8"/>
    <w:rsid w:val="008F33C7"/>
    <w:rsid w:val="008F5618"/>
    <w:rsid w:val="0090121B"/>
    <w:rsid w:val="00903A43"/>
    <w:rsid w:val="00905996"/>
    <w:rsid w:val="00910432"/>
    <w:rsid w:val="00910858"/>
    <w:rsid w:val="009113D4"/>
    <w:rsid w:val="00915A6B"/>
    <w:rsid w:val="009323CD"/>
    <w:rsid w:val="00933EA4"/>
    <w:rsid w:val="009370A4"/>
    <w:rsid w:val="00940DA6"/>
    <w:rsid w:val="00940F8B"/>
    <w:rsid w:val="00941676"/>
    <w:rsid w:val="00946652"/>
    <w:rsid w:val="009508D6"/>
    <w:rsid w:val="00955371"/>
    <w:rsid w:val="009557D7"/>
    <w:rsid w:val="00956447"/>
    <w:rsid w:val="009613E9"/>
    <w:rsid w:val="00970793"/>
    <w:rsid w:val="00970A82"/>
    <w:rsid w:val="0097449B"/>
    <w:rsid w:val="00976A41"/>
    <w:rsid w:val="0097793B"/>
    <w:rsid w:val="009801D2"/>
    <w:rsid w:val="00985619"/>
    <w:rsid w:val="00986CF2"/>
    <w:rsid w:val="00991C5E"/>
    <w:rsid w:val="0099722B"/>
    <w:rsid w:val="009A3CE6"/>
    <w:rsid w:val="009A4E16"/>
    <w:rsid w:val="009A6D4C"/>
    <w:rsid w:val="009B0D24"/>
    <w:rsid w:val="009C2FCE"/>
    <w:rsid w:val="009C5CF5"/>
    <w:rsid w:val="009D304B"/>
    <w:rsid w:val="009D3BE5"/>
    <w:rsid w:val="009D4F3A"/>
    <w:rsid w:val="009D5AC3"/>
    <w:rsid w:val="009E177C"/>
    <w:rsid w:val="009E4444"/>
    <w:rsid w:val="009E55D0"/>
    <w:rsid w:val="009F559D"/>
    <w:rsid w:val="009F6A83"/>
    <w:rsid w:val="009F7D08"/>
    <w:rsid w:val="00A02543"/>
    <w:rsid w:val="00A0537D"/>
    <w:rsid w:val="00A0574C"/>
    <w:rsid w:val="00A14EB0"/>
    <w:rsid w:val="00A151C3"/>
    <w:rsid w:val="00A17DCE"/>
    <w:rsid w:val="00A20DEA"/>
    <w:rsid w:val="00A233BA"/>
    <w:rsid w:val="00A23D70"/>
    <w:rsid w:val="00A31BE1"/>
    <w:rsid w:val="00A326FC"/>
    <w:rsid w:val="00A337C3"/>
    <w:rsid w:val="00A40CB7"/>
    <w:rsid w:val="00A43930"/>
    <w:rsid w:val="00A5228B"/>
    <w:rsid w:val="00A54DA4"/>
    <w:rsid w:val="00A64B9F"/>
    <w:rsid w:val="00A67D61"/>
    <w:rsid w:val="00A72BFE"/>
    <w:rsid w:val="00A741E1"/>
    <w:rsid w:val="00A7491E"/>
    <w:rsid w:val="00A75F0C"/>
    <w:rsid w:val="00A771D5"/>
    <w:rsid w:val="00A80AD0"/>
    <w:rsid w:val="00A8124E"/>
    <w:rsid w:val="00A81BF8"/>
    <w:rsid w:val="00A83444"/>
    <w:rsid w:val="00A900FD"/>
    <w:rsid w:val="00A94151"/>
    <w:rsid w:val="00AA084B"/>
    <w:rsid w:val="00AA1207"/>
    <w:rsid w:val="00AA14AB"/>
    <w:rsid w:val="00AA2A8A"/>
    <w:rsid w:val="00AA3E73"/>
    <w:rsid w:val="00AB03E0"/>
    <w:rsid w:val="00AB39DB"/>
    <w:rsid w:val="00AB4583"/>
    <w:rsid w:val="00AB7AC2"/>
    <w:rsid w:val="00AC052F"/>
    <w:rsid w:val="00AC113C"/>
    <w:rsid w:val="00AC1666"/>
    <w:rsid w:val="00AD2136"/>
    <w:rsid w:val="00AD7F09"/>
    <w:rsid w:val="00AE300B"/>
    <w:rsid w:val="00AE41F2"/>
    <w:rsid w:val="00AE5672"/>
    <w:rsid w:val="00AE7DFA"/>
    <w:rsid w:val="00AF5A7E"/>
    <w:rsid w:val="00B04DE2"/>
    <w:rsid w:val="00B10A54"/>
    <w:rsid w:val="00B153B6"/>
    <w:rsid w:val="00B1605B"/>
    <w:rsid w:val="00B17DFC"/>
    <w:rsid w:val="00B26C28"/>
    <w:rsid w:val="00B26DDF"/>
    <w:rsid w:val="00B27E37"/>
    <w:rsid w:val="00B32A25"/>
    <w:rsid w:val="00B3318F"/>
    <w:rsid w:val="00B403C8"/>
    <w:rsid w:val="00B43001"/>
    <w:rsid w:val="00B4402B"/>
    <w:rsid w:val="00B4511C"/>
    <w:rsid w:val="00B4778D"/>
    <w:rsid w:val="00B52AFA"/>
    <w:rsid w:val="00B54009"/>
    <w:rsid w:val="00B55336"/>
    <w:rsid w:val="00B7107F"/>
    <w:rsid w:val="00B725D1"/>
    <w:rsid w:val="00B733FF"/>
    <w:rsid w:val="00B73775"/>
    <w:rsid w:val="00B75793"/>
    <w:rsid w:val="00B76AEF"/>
    <w:rsid w:val="00B8572F"/>
    <w:rsid w:val="00B86486"/>
    <w:rsid w:val="00B871DB"/>
    <w:rsid w:val="00B905ED"/>
    <w:rsid w:val="00B90DE4"/>
    <w:rsid w:val="00B91601"/>
    <w:rsid w:val="00B93F1A"/>
    <w:rsid w:val="00B95324"/>
    <w:rsid w:val="00B96C6C"/>
    <w:rsid w:val="00BA13E5"/>
    <w:rsid w:val="00BA2FE1"/>
    <w:rsid w:val="00BA4E8E"/>
    <w:rsid w:val="00BA50A4"/>
    <w:rsid w:val="00BA6472"/>
    <w:rsid w:val="00BB2316"/>
    <w:rsid w:val="00BB2F3D"/>
    <w:rsid w:val="00BB5195"/>
    <w:rsid w:val="00BB5F37"/>
    <w:rsid w:val="00BC149C"/>
    <w:rsid w:val="00BC2820"/>
    <w:rsid w:val="00BC6804"/>
    <w:rsid w:val="00BE5707"/>
    <w:rsid w:val="00BE5FE2"/>
    <w:rsid w:val="00BF0CF3"/>
    <w:rsid w:val="00BF5636"/>
    <w:rsid w:val="00C1054F"/>
    <w:rsid w:val="00C15293"/>
    <w:rsid w:val="00C15DE8"/>
    <w:rsid w:val="00C16ED0"/>
    <w:rsid w:val="00C17A22"/>
    <w:rsid w:val="00C26A86"/>
    <w:rsid w:val="00C32AC1"/>
    <w:rsid w:val="00C3517B"/>
    <w:rsid w:val="00C367DF"/>
    <w:rsid w:val="00C4283B"/>
    <w:rsid w:val="00C43394"/>
    <w:rsid w:val="00C4548F"/>
    <w:rsid w:val="00C45C33"/>
    <w:rsid w:val="00C45FAF"/>
    <w:rsid w:val="00C47FE9"/>
    <w:rsid w:val="00C5729E"/>
    <w:rsid w:val="00C5741E"/>
    <w:rsid w:val="00C60577"/>
    <w:rsid w:val="00C6103F"/>
    <w:rsid w:val="00C64E7F"/>
    <w:rsid w:val="00C64E9A"/>
    <w:rsid w:val="00C65094"/>
    <w:rsid w:val="00C66E52"/>
    <w:rsid w:val="00C70112"/>
    <w:rsid w:val="00C746E3"/>
    <w:rsid w:val="00C76073"/>
    <w:rsid w:val="00C76626"/>
    <w:rsid w:val="00C810B7"/>
    <w:rsid w:val="00C93279"/>
    <w:rsid w:val="00C94312"/>
    <w:rsid w:val="00C95A2E"/>
    <w:rsid w:val="00CB2748"/>
    <w:rsid w:val="00CB2A36"/>
    <w:rsid w:val="00CB4605"/>
    <w:rsid w:val="00CC06B2"/>
    <w:rsid w:val="00CC0A37"/>
    <w:rsid w:val="00CC3FE0"/>
    <w:rsid w:val="00CC5B82"/>
    <w:rsid w:val="00CD1E87"/>
    <w:rsid w:val="00CD4C7A"/>
    <w:rsid w:val="00CD4CCD"/>
    <w:rsid w:val="00CD63CF"/>
    <w:rsid w:val="00CE56BB"/>
    <w:rsid w:val="00CE74A3"/>
    <w:rsid w:val="00CF1B99"/>
    <w:rsid w:val="00CF223C"/>
    <w:rsid w:val="00CF3B4D"/>
    <w:rsid w:val="00CF6A01"/>
    <w:rsid w:val="00D02771"/>
    <w:rsid w:val="00D04073"/>
    <w:rsid w:val="00D04873"/>
    <w:rsid w:val="00D04FB4"/>
    <w:rsid w:val="00D05550"/>
    <w:rsid w:val="00D05E67"/>
    <w:rsid w:val="00D11F66"/>
    <w:rsid w:val="00D17A5B"/>
    <w:rsid w:val="00D2047A"/>
    <w:rsid w:val="00D215B9"/>
    <w:rsid w:val="00D23D57"/>
    <w:rsid w:val="00D24E1A"/>
    <w:rsid w:val="00D26637"/>
    <w:rsid w:val="00D30A80"/>
    <w:rsid w:val="00D30D10"/>
    <w:rsid w:val="00D328FF"/>
    <w:rsid w:val="00D37549"/>
    <w:rsid w:val="00D406C1"/>
    <w:rsid w:val="00D424BF"/>
    <w:rsid w:val="00D44E29"/>
    <w:rsid w:val="00D45FE7"/>
    <w:rsid w:val="00D46AE4"/>
    <w:rsid w:val="00D61F98"/>
    <w:rsid w:val="00D6388A"/>
    <w:rsid w:val="00D64E82"/>
    <w:rsid w:val="00D72D10"/>
    <w:rsid w:val="00D7363D"/>
    <w:rsid w:val="00D80A6F"/>
    <w:rsid w:val="00D81438"/>
    <w:rsid w:val="00D81B85"/>
    <w:rsid w:val="00D83C15"/>
    <w:rsid w:val="00D85B7E"/>
    <w:rsid w:val="00D904DD"/>
    <w:rsid w:val="00D90772"/>
    <w:rsid w:val="00DA3D81"/>
    <w:rsid w:val="00DA6CD3"/>
    <w:rsid w:val="00DB03C3"/>
    <w:rsid w:val="00DB2661"/>
    <w:rsid w:val="00DB2F7C"/>
    <w:rsid w:val="00DB3EC5"/>
    <w:rsid w:val="00DB6E61"/>
    <w:rsid w:val="00DD283F"/>
    <w:rsid w:val="00DD5BE7"/>
    <w:rsid w:val="00DD6080"/>
    <w:rsid w:val="00DE08E6"/>
    <w:rsid w:val="00DE19F9"/>
    <w:rsid w:val="00DE5D7A"/>
    <w:rsid w:val="00DE7B2F"/>
    <w:rsid w:val="00DF2AD1"/>
    <w:rsid w:val="00DF5B02"/>
    <w:rsid w:val="00E02112"/>
    <w:rsid w:val="00E1045C"/>
    <w:rsid w:val="00E15747"/>
    <w:rsid w:val="00E158CD"/>
    <w:rsid w:val="00E16093"/>
    <w:rsid w:val="00E23056"/>
    <w:rsid w:val="00E25364"/>
    <w:rsid w:val="00E2672E"/>
    <w:rsid w:val="00E26D4A"/>
    <w:rsid w:val="00E27ACD"/>
    <w:rsid w:val="00E30ADE"/>
    <w:rsid w:val="00E43D15"/>
    <w:rsid w:val="00E45A20"/>
    <w:rsid w:val="00E468BF"/>
    <w:rsid w:val="00E46CDF"/>
    <w:rsid w:val="00E53DD3"/>
    <w:rsid w:val="00E54145"/>
    <w:rsid w:val="00E56529"/>
    <w:rsid w:val="00E56E2F"/>
    <w:rsid w:val="00E6508B"/>
    <w:rsid w:val="00E65193"/>
    <w:rsid w:val="00E66884"/>
    <w:rsid w:val="00E708F9"/>
    <w:rsid w:val="00E74CA6"/>
    <w:rsid w:val="00E828A3"/>
    <w:rsid w:val="00E8391B"/>
    <w:rsid w:val="00E8730E"/>
    <w:rsid w:val="00E87B71"/>
    <w:rsid w:val="00E96F31"/>
    <w:rsid w:val="00EA6554"/>
    <w:rsid w:val="00EB0AE0"/>
    <w:rsid w:val="00EB75C6"/>
    <w:rsid w:val="00EC28D5"/>
    <w:rsid w:val="00EC3C76"/>
    <w:rsid w:val="00EC6CFB"/>
    <w:rsid w:val="00EC7B17"/>
    <w:rsid w:val="00EC7E6C"/>
    <w:rsid w:val="00ED25D0"/>
    <w:rsid w:val="00ED29D3"/>
    <w:rsid w:val="00ED2DE2"/>
    <w:rsid w:val="00ED3EAE"/>
    <w:rsid w:val="00ED5290"/>
    <w:rsid w:val="00ED57B7"/>
    <w:rsid w:val="00EE0AD3"/>
    <w:rsid w:val="00EE1C27"/>
    <w:rsid w:val="00EE555D"/>
    <w:rsid w:val="00F01BB6"/>
    <w:rsid w:val="00F044AF"/>
    <w:rsid w:val="00F0682A"/>
    <w:rsid w:val="00F126F6"/>
    <w:rsid w:val="00F12D3A"/>
    <w:rsid w:val="00F16403"/>
    <w:rsid w:val="00F21677"/>
    <w:rsid w:val="00F21D05"/>
    <w:rsid w:val="00F2262F"/>
    <w:rsid w:val="00F40CD8"/>
    <w:rsid w:val="00F52BBA"/>
    <w:rsid w:val="00F532B6"/>
    <w:rsid w:val="00F53CE9"/>
    <w:rsid w:val="00F62A56"/>
    <w:rsid w:val="00F653DE"/>
    <w:rsid w:val="00F65AB3"/>
    <w:rsid w:val="00F704DA"/>
    <w:rsid w:val="00F72833"/>
    <w:rsid w:val="00F748B8"/>
    <w:rsid w:val="00F7510C"/>
    <w:rsid w:val="00F75380"/>
    <w:rsid w:val="00F81255"/>
    <w:rsid w:val="00F849B3"/>
    <w:rsid w:val="00F863F8"/>
    <w:rsid w:val="00F912CE"/>
    <w:rsid w:val="00F91B57"/>
    <w:rsid w:val="00F967B1"/>
    <w:rsid w:val="00FA0BFD"/>
    <w:rsid w:val="00FA34A5"/>
    <w:rsid w:val="00FA4172"/>
    <w:rsid w:val="00FA5202"/>
    <w:rsid w:val="00FA639E"/>
    <w:rsid w:val="00FC5D91"/>
    <w:rsid w:val="00FC5E0A"/>
    <w:rsid w:val="00FC6531"/>
    <w:rsid w:val="00FD158D"/>
    <w:rsid w:val="00FD5C9C"/>
    <w:rsid w:val="00FD68E1"/>
    <w:rsid w:val="00FD7E93"/>
    <w:rsid w:val="00FE18E3"/>
    <w:rsid w:val="00FE2595"/>
    <w:rsid w:val="00FE4162"/>
    <w:rsid w:val="00FF2633"/>
    <w:rsid w:val="00FF2CD8"/>
    <w:rsid w:val="00FF44F1"/>
    <w:rsid w:val="00FF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B4DF3"/>
  <w15:chartTrackingRefBased/>
  <w15:docId w15:val="{1830F96B-5754-B64B-B3C0-304AE57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CD8"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E708F9"/>
    <w:pPr>
      <w:spacing w:after="120"/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rsid w:val="00F1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D283F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59333F"/>
    <w:rPr>
      <w:b/>
      <w:bCs/>
    </w:rPr>
  </w:style>
  <w:style w:type="paragraph" w:styleId="NormalWeb">
    <w:name w:val="Normal (Web)"/>
    <w:basedOn w:val="Normal"/>
    <w:uiPriority w:val="99"/>
    <w:unhideWhenUsed/>
    <w:rsid w:val="00970793"/>
    <w:pPr>
      <w:widowControl/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customStyle="1" w:styleId="Heading1Char">
    <w:name w:val="Heading 1 Char"/>
    <w:basedOn w:val="DefaultParagraphFont"/>
    <w:link w:val="Heading1"/>
    <w:rsid w:val="00FE4162"/>
    <w:rPr>
      <w:rFonts w:ascii="Arial" w:hAnsi="Arial"/>
      <w:b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35FF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D5AC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F7510C"/>
  </w:style>
  <w:style w:type="character" w:customStyle="1" w:styleId="FooterChar">
    <w:name w:val="Footer Char"/>
    <w:basedOn w:val="DefaultParagraphFont"/>
    <w:link w:val="Footer"/>
    <w:uiPriority w:val="99"/>
    <w:rsid w:val="00114C16"/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2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Owner\Desktop\Senior%2520Project\glossary.do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4E0AB-13FC-4C66-97E5-ECB815EC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279</TotalTime>
  <Pages>39</Pages>
  <Words>8535</Words>
  <Characters>37299</Characters>
  <Application>Microsoft Office Word</Application>
  <DocSecurity>0</DocSecurity>
  <Lines>1381</Lines>
  <Paragraphs>1018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Glossary</vt:lpstr>
    </vt:vector>
  </TitlesOfParts>
  <Company>&lt;Company Name&gt;</Company>
  <LinksUpToDate>false</LinksUpToDate>
  <CharactersWithSpaces>44816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Glossary</dc:title>
  <dc:subject>&lt;Project Name&gt;</dc:subject>
  <dc:creator>Amanda</dc:creator>
  <cp:keywords/>
  <dc:description/>
  <cp:lastModifiedBy>Lê Song Nhật Quyền</cp:lastModifiedBy>
  <cp:revision>766</cp:revision>
  <cp:lastPrinted>2025-04-18T13:39:00Z</cp:lastPrinted>
  <dcterms:created xsi:type="dcterms:W3CDTF">2025-04-18T04:35:00Z</dcterms:created>
  <dcterms:modified xsi:type="dcterms:W3CDTF">2026-03-11T15:36:00Z</dcterms:modified>
</cp:coreProperties>
</file>